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4334" w14:textId="6F2213EF" w:rsidR="00F760B9" w:rsidRDefault="00F760B9" w:rsidP="00440CCD">
      <w:pPr>
        <w:pStyle w:val="Cm"/>
        <w:spacing w:before="4080"/>
      </w:pPr>
      <w:r w:rsidRPr="0042789C">
        <w:t>ESEMÉNYTÉR</w:t>
      </w:r>
    </w:p>
    <w:p w14:paraId="52528DCF" w14:textId="68F26EF3" w:rsidR="00440CCD" w:rsidRPr="00440CCD" w:rsidRDefault="00440CCD" w:rsidP="00440CCD">
      <w:pPr>
        <w:pStyle w:val="Alcm"/>
      </w:pPr>
      <w:r>
        <w:t>Dokumentáció</w:t>
      </w:r>
    </w:p>
    <w:p w14:paraId="3B5D0CAA" w14:textId="77777777" w:rsidR="00F760B9" w:rsidRDefault="00F760B9" w:rsidP="00F760B9">
      <w:pPr>
        <w:pStyle w:val="Cm"/>
      </w:pPr>
      <w:r>
        <w:rPr>
          <w:noProof/>
        </w:rPr>
        <w:drawing>
          <wp:inline distT="0" distB="0" distL="0" distR="0" wp14:anchorId="4C280C27" wp14:editId="376710A1">
            <wp:extent cx="3261815" cy="1304865"/>
            <wp:effectExtent l="0" t="0" r="0" b="0"/>
            <wp:docPr id="15" name="Áb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Ábra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19" cy="1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A960" w14:textId="77777777" w:rsidR="00F760B9" w:rsidRPr="00523BC3" w:rsidRDefault="00F760B9" w:rsidP="00F760B9">
      <w:pPr>
        <w:pStyle w:val="nevek"/>
        <w:rPr>
          <w:rStyle w:val="nevekChar"/>
          <w:bCs/>
        </w:rPr>
      </w:pPr>
      <w:r w:rsidRPr="00523BC3">
        <w:rPr>
          <w:rStyle w:val="nevekfChar"/>
        </w:rPr>
        <w:t>Készítette:</w:t>
      </w:r>
      <w:r>
        <w:tab/>
      </w:r>
      <w:r w:rsidRPr="00523BC3">
        <w:rPr>
          <w:rStyle w:val="nevekChar"/>
          <w:bCs/>
        </w:rPr>
        <w:t>Nagy </w:t>
      </w:r>
      <w:proofErr w:type="spellStart"/>
      <w:r w:rsidRPr="00523BC3">
        <w:rPr>
          <w:rStyle w:val="nevekChar"/>
          <w:bCs/>
        </w:rPr>
        <w:t>Levéd</w:t>
      </w:r>
      <w:proofErr w:type="spellEnd"/>
      <w:r w:rsidRPr="00523BC3">
        <w:rPr>
          <w:rStyle w:val="nevekChar"/>
          <w:bCs/>
        </w:rPr>
        <w:t> Sámuel 13. I</w:t>
      </w:r>
    </w:p>
    <w:p w14:paraId="695DBCFC" w14:textId="77777777" w:rsidR="00F760B9" w:rsidRPr="00523BC3" w:rsidRDefault="00F760B9" w:rsidP="00F760B9">
      <w:pPr>
        <w:pStyle w:val="nevek"/>
        <w:ind w:left="709" w:firstLine="709"/>
        <w:rPr>
          <w:rStyle w:val="nevekChar"/>
          <w:bCs/>
        </w:rPr>
      </w:pPr>
      <w:r w:rsidRPr="00523BC3">
        <w:rPr>
          <w:rStyle w:val="nevekChar"/>
          <w:bCs/>
        </w:rPr>
        <w:t>Tóth Tamás 13. I</w:t>
      </w:r>
    </w:p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Content>
        <w:p w14:paraId="3996AE30" w14:textId="77777777" w:rsidR="001C5C8F" w:rsidRPr="001C5C8F" w:rsidRDefault="001C5C8F" w:rsidP="00FC44EE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5DAE8FCD" w14:textId="34F1FCB5" w:rsidR="00073413" w:rsidRDefault="001C5C8F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13186" w:history="1">
            <w:r w:rsidR="00073413" w:rsidRPr="00BA73EA">
              <w:rPr>
                <w:rStyle w:val="Hiperhivatkozs"/>
                <w:noProof/>
              </w:rPr>
              <w:t>1</w:t>
            </w:r>
            <w:r w:rsidR="0007341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="00073413" w:rsidRPr="00BA73EA">
              <w:rPr>
                <w:rStyle w:val="Hiperhivatkozs"/>
                <w:noProof/>
              </w:rPr>
              <w:t>Bevezetés</w:t>
            </w:r>
            <w:r w:rsidR="00073413">
              <w:rPr>
                <w:noProof/>
                <w:webHidden/>
              </w:rPr>
              <w:tab/>
            </w:r>
            <w:r w:rsidR="00073413">
              <w:rPr>
                <w:noProof/>
                <w:webHidden/>
              </w:rPr>
              <w:fldChar w:fldCharType="begin"/>
            </w:r>
            <w:r w:rsidR="00073413">
              <w:rPr>
                <w:noProof/>
                <w:webHidden/>
              </w:rPr>
              <w:instrText xml:space="preserve"> PAGEREF _Toc227013186 \h </w:instrText>
            </w:r>
            <w:r w:rsidR="00073413">
              <w:rPr>
                <w:noProof/>
                <w:webHidden/>
              </w:rPr>
            </w:r>
            <w:r w:rsidR="00073413">
              <w:rPr>
                <w:noProof/>
                <w:webHidden/>
              </w:rPr>
              <w:fldChar w:fldCharType="separate"/>
            </w:r>
            <w:r w:rsidR="00073413">
              <w:rPr>
                <w:noProof/>
                <w:webHidden/>
              </w:rPr>
              <w:t>6</w:t>
            </w:r>
            <w:r w:rsidR="00073413">
              <w:rPr>
                <w:noProof/>
                <w:webHidden/>
              </w:rPr>
              <w:fldChar w:fldCharType="end"/>
            </w:r>
          </w:hyperlink>
        </w:p>
        <w:p w14:paraId="0CCF8CE2" w14:textId="24E9270C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87" w:history="1">
            <w:r w:rsidRPr="00BA73EA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72AD" w14:textId="4FBD7C07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88" w:history="1">
            <w:r w:rsidRPr="00BA73EA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80FA5" w14:textId="072502AB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89" w:history="1">
            <w:r w:rsidRPr="00BA73EA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CFAA5" w14:textId="1665E730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90" w:history="1">
            <w:r w:rsidRPr="00BA73EA">
              <w:rPr>
                <w:rStyle w:val="Hiperhivatkozs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84D48" w14:textId="0EB5625B" w:rsidR="00073413" w:rsidRDefault="00073413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91" w:history="1">
            <w:r w:rsidRPr="00BA73EA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9859F" w14:textId="7331674C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92" w:history="1">
            <w:r w:rsidRPr="00BA73EA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7DCA9" w14:textId="536CABE1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93" w:history="1">
            <w:r w:rsidRPr="00BA73EA">
              <w:rPr>
                <w:rStyle w:val="Hiperhivatkozs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Webes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90635" w14:textId="377AA907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94" w:history="1">
            <w:r w:rsidRPr="00BA73EA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FC551" w14:textId="34DB5AB7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95" w:history="1">
            <w:r w:rsidRPr="00BA73EA">
              <w:rPr>
                <w:rStyle w:val="Hiperhivatkozs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Tanári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98C1" w14:textId="072C9D1C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96" w:history="1">
            <w:r w:rsidRPr="00BA73EA">
              <w:rPr>
                <w:rStyle w:val="Hiperhivatkozs"/>
                <w:rFonts w:eastAsia="Merriweather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Diák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E0644" w14:textId="24CA43EA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97" w:history="1">
            <w:r w:rsidRPr="00BA73EA">
              <w:rPr>
                <w:rStyle w:val="Hiperhivatkozs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Admin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35CF4" w14:textId="46F0E90B" w:rsidR="00073413" w:rsidRDefault="00073413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98" w:history="1">
            <w:r w:rsidRPr="00BA73EA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Fejlesztői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FF50" w14:textId="7F1D58E4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199" w:history="1">
            <w:r w:rsidRPr="00BA73EA">
              <w:rPr>
                <w:rStyle w:val="Hiperhivatkozs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Operációs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97DF" w14:textId="197E13B6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00" w:history="1">
            <w:r w:rsidRPr="00BA73EA">
              <w:rPr>
                <w:rStyle w:val="Hiperhivatkozs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Felhasználandó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B30F0" w14:textId="2D804EEF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01" w:history="1">
            <w:r w:rsidRPr="00BA73EA">
              <w:rPr>
                <w:rStyle w:val="Hiperhivatkozs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2274" w14:textId="58C27E2E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02" w:history="1">
            <w:r w:rsidRPr="00BA73EA">
              <w:rPr>
                <w:rStyle w:val="Hiperhivatkozs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3AFFA" w14:textId="2C7BA185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03" w:history="1">
            <w:r w:rsidRPr="00BA73EA">
              <w:rPr>
                <w:rStyle w:val="Hiperhivatkozs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Megoldás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30321" w14:textId="254684F5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04" w:history="1">
            <w:r w:rsidRPr="00BA73EA">
              <w:rPr>
                <w:rStyle w:val="Hiperhivatkozs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BE5C1" w14:textId="2238BF81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05" w:history="1">
            <w:r w:rsidRPr="00BA73EA">
              <w:rPr>
                <w:rStyle w:val="Hiperhivatkozs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9CBA5" w14:textId="7D2FC6BF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06" w:history="1">
            <w:r w:rsidRPr="00BA73EA">
              <w:rPr>
                <w:rStyle w:val="Hiperhivatkozs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Tárolt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4B10" w14:textId="6F397ADC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07" w:history="1">
            <w:r w:rsidRPr="00BA73EA">
              <w:rPr>
                <w:rStyle w:val="Hiperhivatkozs"/>
                <w:noProof/>
              </w:rPr>
              <w:t>3.6.1.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Felhasználói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A81A7" w14:textId="15E46984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08" w:history="1">
            <w:r w:rsidRPr="00BA73EA">
              <w:rPr>
                <w:rStyle w:val="Hiperhivatkozs"/>
                <w:noProof/>
              </w:rPr>
              <w:t>3.6.2.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Esemény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C992B" w14:textId="73C1EE34" w:rsidR="00073413" w:rsidRDefault="00073413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09" w:history="1">
            <w:r w:rsidRPr="00BA73EA">
              <w:rPr>
                <w:rStyle w:val="Hiperhivatkozs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CD4A0" w14:textId="29134EF8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10" w:history="1">
            <w:r w:rsidRPr="00BA73EA">
              <w:rPr>
                <w:rStyle w:val="Hiperhivatkozs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Erőforrás terv, munkaidő nyilvántartás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5B4F9" w14:textId="181C5F13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11" w:history="1">
            <w:r w:rsidRPr="00BA73EA">
              <w:rPr>
                <w:rStyle w:val="Hiperhivatkozs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Technikai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C8CCD" w14:textId="7F23D738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12" w:history="1">
            <w:r w:rsidRPr="00BA73EA">
              <w:rPr>
                <w:rStyle w:val="Hiperhivatkozs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Forráskód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24DDF" w14:textId="4F05C1F8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13" w:history="1">
            <w:r w:rsidRPr="00BA73EA">
              <w:rPr>
                <w:rStyle w:val="Hiperhivatkozs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21CBD" w14:textId="353F066F" w:rsidR="00073413" w:rsidRDefault="00073413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14" w:history="1">
            <w:r w:rsidRPr="00BA73EA">
              <w:rPr>
                <w:rStyle w:val="Hiperhivatkozs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1F08" w14:textId="23409445" w:rsidR="00073413" w:rsidRDefault="00073413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15" w:history="1">
            <w:r w:rsidRPr="00BA73EA">
              <w:rPr>
                <w:rStyle w:val="Hiperhivatkozs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43B5E" w14:textId="290DACF7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16" w:history="1">
            <w:r w:rsidRPr="00BA73EA">
              <w:rPr>
                <w:rStyle w:val="Hiperhivatkozs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473D" w14:textId="09841633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17" w:history="1">
            <w:r w:rsidRPr="00BA73EA">
              <w:rPr>
                <w:rStyle w:val="Hiperhivatkozs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7AA93" w14:textId="5D90F4BE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18" w:history="1">
            <w:r w:rsidRPr="00BA73EA">
              <w:rPr>
                <w:rStyle w:val="Hiperhivatkozs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Email verifikáció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CB2E" w14:textId="21D1D3A6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19" w:history="1">
            <w:r w:rsidRPr="00BA73EA">
              <w:rPr>
                <w:rStyle w:val="Hiperhivatkozs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6E44" w14:textId="7344ECFE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20" w:history="1">
            <w:r w:rsidRPr="00BA73EA">
              <w:rPr>
                <w:rStyle w:val="Hiperhivatkozs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Törzsadat 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F647" w14:textId="06824BCC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21" w:history="1">
            <w:r w:rsidRPr="00BA73EA">
              <w:rPr>
                <w:rStyle w:val="Hiperhivatkozs"/>
                <w:noProof/>
              </w:rPr>
              <w:t>6.6.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Osztály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8D7E4" w14:textId="2A0451CF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22" w:history="1">
            <w:r w:rsidRPr="00BA73EA">
              <w:rPr>
                <w:rStyle w:val="Hiperhivatkozs"/>
                <w:noProof/>
              </w:rPr>
              <w:t>6.7.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Kollab kérelem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EEDFE" w14:textId="19A7C90A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23" w:history="1">
            <w:r w:rsidRPr="00BA73EA">
              <w:rPr>
                <w:rStyle w:val="Hiperhivatkozs"/>
                <w:noProof/>
              </w:rPr>
              <w:t>6.8.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Kollab esemény kérelmek listázása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CEA89" w14:textId="0879F57E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24" w:history="1">
            <w:r w:rsidRPr="00BA73EA">
              <w:rPr>
                <w:rStyle w:val="Hiperhivatkozs"/>
                <w:noProof/>
              </w:rPr>
              <w:t>6.9.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Intézményi Kérelem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6BA1" w14:textId="246C4E9C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25" w:history="1">
            <w:r w:rsidRPr="00BA73EA">
              <w:rPr>
                <w:rStyle w:val="Hiperhivatkozs"/>
                <w:noProof/>
              </w:rPr>
              <w:t>6.10.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Komment irás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3BB81" w14:textId="175410F9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26" w:history="1">
            <w:r w:rsidRPr="00BA73EA">
              <w:rPr>
                <w:rStyle w:val="Hiperhivatkozs"/>
                <w:noProof/>
              </w:rPr>
              <w:t>6.11.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Esemény létrehozás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D30AA" w14:textId="3BC630AB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27" w:history="1">
            <w:r w:rsidRPr="00BA73EA">
              <w:rPr>
                <w:rStyle w:val="Hiperhivatkozs"/>
                <w:noProof/>
              </w:rPr>
              <w:t>6.12.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Esemény Részvétel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09359" w14:textId="3A843E33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28" w:history="1">
            <w:r w:rsidRPr="00BA73EA">
              <w:rPr>
                <w:rStyle w:val="Hiperhivatkozs"/>
                <w:noProof/>
              </w:rPr>
              <w:t>6.13.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Esemény listázása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698B" w14:textId="51E6DB4D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29" w:history="1">
            <w:r w:rsidRPr="00BA73EA">
              <w:rPr>
                <w:rStyle w:val="Hiperhivatkozs"/>
                <w:noProof/>
              </w:rPr>
              <w:t>6.14.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Esemény priorizálás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AB36B" w14:textId="37E6C1FD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30" w:history="1">
            <w:r w:rsidRPr="00BA73EA">
              <w:rPr>
                <w:rStyle w:val="Hiperhivatkozs"/>
                <w:noProof/>
              </w:rPr>
              <w:t>6.15.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Intézményhez csatlakozás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1D301" w14:textId="4581B40F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31" w:history="1">
            <w:r w:rsidRPr="00BA73EA">
              <w:rPr>
                <w:rStyle w:val="Hiperhivatkozs"/>
                <w:noProof/>
              </w:rPr>
              <w:t>6.16.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Ismétlődő esemény alkalom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C3FA" w14:textId="4F23C49F" w:rsidR="00073413" w:rsidRDefault="00073413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32" w:history="1">
            <w:r w:rsidRPr="00BA73EA">
              <w:rPr>
                <w:rStyle w:val="Hiperhivatkozs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Adatszerkezet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15E6" w14:textId="3157D253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33" w:history="1">
            <w:r w:rsidRPr="00BA73EA">
              <w:rPr>
                <w:rStyle w:val="Hiperhivatkozs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Adatbázis táblái és mezői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C0EB8" w14:textId="73116D27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34" w:history="1">
            <w:r w:rsidRPr="00BA73EA">
              <w:rPr>
                <w:rStyle w:val="Hiperhivatkozs"/>
                <w:bCs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users (Felhasználók)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D6D8E" w14:textId="468CD6DD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35" w:history="1">
            <w:r w:rsidRPr="00BA73EA">
              <w:rPr>
                <w:rStyle w:val="Hiperhivatkozs"/>
                <w:bCs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establishments (Iskolák)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0A9B8" w14:textId="53639B1C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36" w:history="1">
            <w:r w:rsidRPr="00BA73EA">
              <w:rPr>
                <w:rStyle w:val="Hiperhivatkozs"/>
                <w:bCs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classes (Osztályok)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B61D" w14:textId="220BB859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37" w:history="1">
            <w:r w:rsidRPr="00BA73EA">
              <w:rPr>
                <w:rStyle w:val="Hiperhivatkozs"/>
                <w:bCs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staffs (Személyzet)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627D7" w14:textId="7C3EC5A4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38" w:history="1">
            <w:r w:rsidRPr="00BA73EA">
              <w:rPr>
                <w:rStyle w:val="Hiperhivatkozs"/>
                <w:bCs/>
                <w:noProof/>
              </w:rPr>
              <w:t>7.6.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students (Diákok)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32A83" w14:textId="6C59D305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39" w:history="1">
            <w:r w:rsidRPr="00BA73EA">
              <w:rPr>
                <w:rStyle w:val="Hiperhivatkozs"/>
                <w:bCs/>
                <w:noProof/>
              </w:rPr>
              <w:t>7.7.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events (Események)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2C166" w14:textId="48392F64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40" w:history="1">
            <w:r w:rsidRPr="00BA73EA">
              <w:rPr>
                <w:rStyle w:val="Hiperhivatkozs"/>
                <w:bCs/>
                <w:noProof/>
              </w:rPr>
              <w:t>7.8.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event_shows (Esemény megjelenítés)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24FC8" w14:textId="13228D15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41" w:history="1">
            <w:r w:rsidRPr="00BA73EA">
              <w:rPr>
                <w:rStyle w:val="Hiperhivatkozs"/>
                <w:bCs/>
                <w:noProof/>
              </w:rPr>
              <w:t>7.9.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event_messages (Esemény üzenetek)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B6A72" w14:textId="050BC9F1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42" w:history="1">
            <w:r w:rsidRPr="00BA73EA">
              <w:rPr>
                <w:rStyle w:val="Hiperhivatkozs"/>
                <w:noProof/>
                <w:lang w:eastAsia="hu-HU"/>
              </w:rPr>
              <w:t>7.10.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event_requests (Esemény kérések)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797F" w14:textId="5BA0BA46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43" w:history="1">
            <w:r w:rsidRPr="00BA73EA">
              <w:rPr>
                <w:rStyle w:val="Hiperhivatkozs"/>
                <w:bCs/>
                <w:noProof/>
              </w:rPr>
              <w:t>7.11.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polls (Szavazások)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4CE10" w14:textId="4C2A94C7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44" w:history="1">
            <w:r w:rsidRPr="00BA73EA">
              <w:rPr>
                <w:rStyle w:val="Hiperhivatkozs"/>
                <w:bCs/>
                <w:noProof/>
              </w:rPr>
              <w:t>7.12.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poll_options (Szavazási lehetőségek)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F5E1" w14:textId="79452914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45" w:history="1">
            <w:r w:rsidRPr="00BA73EA">
              <w:rPr>
                <w:rStyle w:val="Hiperhivatkozs"/>
                <w:bCs/>
                <w:noProof/>
              </w:rPr>
              <w:t>7.13.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poll_answers (Szavazatok)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2B02C" w14:textId="2CDF06D4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46" w:history="1">
            <w:r w:rsidRPr="00BA73EA">
              <w:rPr>
                <w:rStyle w:val="Hiperhivatkozs"/>
                <w:bCs/>
                <w:noProof/>
              </w:rPr>
              <w:t>7.14.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bCs/>
                <w:noProof/>
              </w:rPr>
              <w:t>regions (Megyék)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D7680" w14:textId="7421D918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47" w:history="1">
            <w:r w:rsidRPr="00BA73EA">
              <w:rPr>
                <w:rStyle w:val="Hiperhivatkozs"/>
                <w:noProof/>
              </w:rPr>
              <w:t>7.15.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inner_regions (Járások)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09B4" w14:textId="7687C253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48" w:history="1">
            <w:r w:rsidRPr="00BA73EA">
              <w:rPr>
                <w:rStyle w:val="Hiperhivatkozs"/>
                <w:noProof/>
              </w:rPr>
              <w:t>7.16.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settlements (Települések)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2C4F" w14:textId="4162270C" w:rsidR="00073413" w:rsidRDefault="00073413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49" w:history="1">
            <w:r w:rsidRPr="00BA73EA">
              <w:rPr>
                <w:rStyle w:val="Hiperhivatkozs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BE73" w14:textId="00A191D1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50" w:history="1">
            <w:r w:rsidRPr="00BA73EA">
              <w:rPr>
                <w:rStyle w:val="Hiperhivatkozs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Frontend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7FCE6" w14:textId="797DA28D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51" w:history="1">
            <w:r w:rsidRPr="00BA73EA">
              <w:rPr>
                <w:rStyle w:val="Hiperhivatkozs"/>
                <w:noProof/>
              </w:rPr>
              <w:t>8.1.1.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Sikeres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DC319" w14:textId="0AC9A936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52" w:history="1">
            <w:r w:rsidRPr="00BA73EA">
              <w:rPr>
                <w:rStyle w:val="Hiperhivatkozs"/>
                <w:noProof/>
              </w:rPr>
              <w:t>8.1.2.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Regisztráció gyenge jelszóval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24AC2" w14:textId="79A6F135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53" w:history="1">
            <w:r w:rsidRPr="00BA73EA">
              <w:rPr>
                <w:rStyle w:val="Hiperhivatkozs"/>
                <w:noProof/>
              </w:rPr>
              <w:t>8.1.3.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Regisztráció ÁSZF elfogadása nélkül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AC28E" w14:textId="1CD70A6A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54" w:history="1">
            <w:r w:rsidRPr="00BA73EA">
              <w:rPr>
                <w:rStyle w:val="Hiperhivatkozs"/>
                <w:noProof/>
              </w:rPr>
              <w:t>8.1.4.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Regisztráció eltérő jelszavakkal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7F68" w14:textId="110263AD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55" w:history="1">
            <w:r w:rsidRPr="00BA73EA">
              <w:rPr>
                <w:rStyle w:val="Hiperhivatkozs"/>
                <w:noProof/>
                <w:lang w:eastAsia="hu-HU"/>
              </w:rPr>
              <w:t>8.1.5.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Regisztráció hibás email formátummal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266A4" w14:textId="321CA2B1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56" w:history="1">
            <w:r w:rsidRPr="00BA73EA">
              <w:rPr>
                <w:rStyle w:val="Hiperhivatkozs"/>
                <w:noProof/>
                <w:lang w:eastAsia="hu-HU"/>
              </w:rPr>
              <w:t>8.1.6.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Sikeres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85B58" w14:textId="2B57B172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57" w:history="1">
            <w:r w:rsidRPr="00BA73EA">
              <w:rPr>
                <w:rStyle w:val="Hiperhivatkozs"/>
                <w:noProof/>
                <w:lang w:eastAsia="hu-HU"/>
              </w:rPr>
              <w:t>8.1.7.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Hibás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40E5" w14:textId="37A031C3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58" w:history="1">
            <w:r w:rsidRPr="00BA73EA">
              <w:rPr>
                <w:rStyle w:val="Hiperhivatkozs"/>
                <w:noProof/>
                <w:lang w:eastAsia="hu-HU"/>
              </w:rPr>
              <w:t>8.1.8.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Sikeres 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769D4" w14:textId="34E16C7C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59" w:history="1">
            <w:r w:rsidRPr="00BA73EA">
              <w:rPr>
                <w:rStyle w:val="Hiperhivatkozs"/>
                <w:noProof/>
                <w:lang w:eastAsia="hu-HU"/>
              </w:rPr>
              <w:t>8.1.9.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Diák profil beállítás sikeresen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3E5A5" w14:textId="2223E09E" w:rsidR="00073413" w:rsidRDefault="00073413">
          <w:pPr>
            <w:pStyle w:val="TJ3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60" w:history="1">
            <w:r w:rsidRPr="00BA73EA">
              <w:rPr>
                <w:rStyle w:val="Hiperhivatkozs"/>
                <w:noProof/>
                <w:lang w:eastAsia="hu-HU"/>
              </w:rPr>
              <w:t>8.1.10.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Tanár profil beállítás sikeresen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DFE7" w14:textId="4BB3DA91" w:rsidR="00073413" w:rsidRDefault="00073413">
          <w:pPr>
            <w:pStyle w:val="TJ3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61" w:history="1">
            <w:r w:rsidRPr="00BA73EA">
              <w:rPr>
                <w:rStyle w:val="Hiperhivatkozs"/>
                <w:noProof/>
              </w:rPr>
              <w:t>8.1.11.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Admin intézmény létrehozása sikeresen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38F84" w14:textId="78EA0F70" w:rsidR="00073413" w:rsidRDefault="00073413">
          <w:pPr>
            <w:pStyle w:val="TJ3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62" w:history="1">
            <w:r w:rsidRPr="00BA73EA">
              <w:rPr>
                <w:rStyle w:val="Hiperhivatkozs"/>
                <w:noProof/>
              </w:rPr>
              <w:t>8.1.12.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</w:rPr>
              <w:t>Admin intézmény létrehozása duplikált névvel (hibakezelés)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57253" w14:textId="4DF6D218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63" w:history="1">
            <w:r w:rsidRPr="00BA73EA">
              <w:rPr>
                <w:rStyle w:val="Hiperhivatkozs"/>
                <w:noProof/>
                <w:lang w:eastAsia="hu-HU"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Backend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BCE9" w14:textId="018B8CB7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64" w:history="1">
            <w:r w:rsidRPr="00BA73EA">
              <w:rPr>
                <w:rStyle w:val="Hiperhivatkozs"/>
                <w:noProof/>
                <w:lang w:eastAsia="hu-HU"/>
              </w:rPr>
              <w:t>8.2.1.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Regisztráció – sikeres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F050E" w14:textId="201A82DC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65" w:history="1">
            <w:r w:rsidRPr="00BA73EA">
              <w:rPr>
                <w:rStyle w:val="Hiperhivatkozs"/>
                <w:noProof/>
                <w:lang w:eastAsia="hu-HU"/>
              </w:rPr>
              <w:t>8.2.2.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Login – hibás jelszó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DA70" w14:textId="06D3CC3F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66" w:history="1">
            <w:r w:rsidRPr="00BA73EA">
              <w:rPr>
                <w:rStyle w:val="Hiperhivatkozs"/>
                <w:noProof/>
                <w:lang w:eastAsia="hu-HU"/>
              </w:rPr>
              <w:t>8.2.3.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Logout – token nélkül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5F5DE" w14:textId="2BCC25C8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67" w:history="1">
            <w:r w:rsidRPr="00BA73EA">
              <w:rPr>
                <w:rStyle w:val="Hiperhivatkozs"/>
                <w:noProof/>
                <w:lang w:eastAsia="hu-HU"/>
              </w:rPr>
              <w:t>8.2.4.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Régió 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6372A" w14:textId="0A7430D0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68" w:history="1">
            <w:r w:rsidRPr="00BA73EA">
              <w:rPr>
                <w:rStyle w:val="Hiperhivatkozs"/>
                <w:noProof/>
                <w:lang w:eastAsia="hu-HU"/>
              </w:rPr>
              <w:t>8.2.5.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Intézmény létrehozás – sikeres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F2738" w14:textId="49B0C515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69" w:history="1">
            <w:r w:rsidRPr="00BA73EA">
              <w:rPr>
                <w:rStyle w:val="Hiperhivatkozs"/>
                <w:noProof/>
                <w:lang w:eastAsia="hu-HU"/>
              </w:rPr>
              <w:t>8.2.6.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Osztály létrehozás – hiányzó név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04478" w14:textId="25E7B595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70" w:history="1">
            <w:r w:rsidRPr="00BA73EA">
              <w:rPr>
                <w:rStyle w:val="Hiperhivatkozs"/>
                <w:noProof/>
                <w:lang w:eastAsia="hu-HU"/>
              </w:rPr>
              <w:t>8.2.7.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Kérelmek kezelése – elfogadás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F811D" w14:textId="0983E7D4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71" w:history="1">
            <w:r w:rsidRPr="00BA73EA">
              <w:rPr>
                <w:rStyle w:val="Hiperhivatkozs"/>
                <w:noProof/>
                <w:lang w:eastAsia="hu-HU"/>
              </w:rPr>
              <w:t>8.2.8.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Kérelmek kezelése – nem admin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9275A" w14:textId="4691B1B0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72" w:history="1">
            <w:r w:rsidRPr="00BA73EA">
              <w:rPr>
                <w:rStyle w:val="Hiperhivatkozs"/>
                <w:noProof/>
                <w:lang w:eastAsia="hu-HU"/>
              </w:rPr>
              <w:t>8.2.9.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Diáklista – nem létező intézmény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77E2A" w14:textId="51F711B5" w:rsidR="00073413" w:rsidRDefault="00073413">
          <w:pPr>
            <w:pStyle w:val="TJ3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73" w:history="1">
            <w:r w:rsidRPr="00BA73EA">
              <w:rPr>
                <w:rStyle w:val="Hiperhivatkozs"/>
                <w:noProof/>
                <w:lang w:eastAsia="hu-HU"/>
              </w:rPr>
              <w:t>8.2.10.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Esemény létrehozás – hibás dátumtartomány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FDC44" w14:textId="57DAF5E4" w:rsidR="00073413" w:rsidRDefault="00073413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74" w:history="1">
            <w:r w:rsidRPr="00BA73EA">
              <w:rPr>
                <w:rStyle w:val="Hiperhivatkozs"/>
                <w:noProof/>
                <w:lang w:eastAsia="hu-HU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1C95B" w14:textId="6533650C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75" w:history="1">
            <w:r w:rsidRPr="00BA73EA">
              <w:rPr>
                <w:rStyle w:val="Hiperhivatkozs"/>
                <w:noProof/>
                <w:lang w:eastAsia="hu-HU"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A rendszer rövid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6B227" w14:textId="5F93FE93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76" w:history="1">
            <w:r w:rsidRPr="00BA73EA">
              <w:rPr>
                <w:rStyle w:val="Hiperhivatkozs"/>
                <w:noProof/>
                <w:lang w:eastAsia="hu-HU"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Belépés és fiókhasználat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5303" w14:textId="76E2A488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77" w:history="1">
            <w:r w:rsidRPr="00BA73EA">
              <w:rPr>
                <w:rStyle w:val="Hiperhivatkozs"/>
                <w:noProof/>
                <w:lang w:eastAsia="hu-HU"/>
              </w:rPr>
              <w:t>9.2.1.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99EB" w14:textId="72D6663A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78" w:history="1">
            <w:r w:rsidRPr="00BA73EA">
              <w:rPr>
                <w:rStyle w:val="Hiperhivatkozs"/>
                <w:noProof/>
                <w:lang w:eastAsia="hu-HU"/>
              </w:rPr>
              <w:t>9.2.2.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Email megerősítés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A1B6" w14:textId="335F262B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79" w:history="1">
            <w:r w:rsidRPr="00BA73EA">
              <w:rPr>
                <w:rStyle w:val="Hiperhivatkozs"/>
                <w:noProof/>
                <w:lang w:eastAsia="hu-HU"/>
              </w:rPr>
              <w:t>9.2.3.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7BF0C" w14:textId="394E2059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80" w:history="1">
            <w:r w:rsidRPr="00BA73EA">
              <w:rPr>
                <w:rStyle w:val="Hiperhivatkozs"/>
                <w:noProof/>
                <w:lang w:eastAsia="hu-HU"/>
              </w:rPr>
              <w:t>9.2.4.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Bejelentkezés szerepkör szerint (diák, tanár,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919D6" w14:textId="601037CA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81" w:history="1">
            <w:r w:rsidRPr="00BA73EA">
              <w:rPr>
                <w:rStyle w:val="Hiperhivatkozs"/>
                <w:noProof/>
                <w:lang w:eastAsia="hu-HU"/>
              </w:rPr>
              <w:t>9.3.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Navigáció és fő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DE7D" w14:textId="4EC9AD37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82" w:history="1">
            <w:r w:rsidRPr="00BA73EA">
              <w:rPr>
                <w:rStyle w:val="Hiperhivatkozs"/>
                <w:noProof/>
                <w:lang w:eastAsia="hu-HU"/>
              </w:rPr>
              <w:t>9.4.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Események kezelése felhasználóként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440A5" w14:textId="67711889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83" w:history="1">
            <w:r w:rsidRPr="00BA73EA">
              <w:rPr>
                <w:rStyle w:val="Hiperhivatkozs"/>
                <w:noProof/>
                <w:lang w:eastAsia="hu-HU"/>
              </w:rPr>
              <w:t>9.4.1.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Eseménylista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0CE9C" w14:textId="0DD171EF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84" w:history="1">
            <w:r w:rsidRPr="00BA73EA">
              <w:rPr>
                <w:rStyle w:val="Hiperhivatkozs"/>
                <w:noProof/>
                <w:lang w:eastAsia="hu-HU"/>
              </w:rPr>
              <w:t>9.4.2.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Esemény részletek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1A41" w14:textId="7BC6DF42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85" w:history="1">
            <w:r w:rsidRPr="00BA73EA">
              <w:rPr>
                <w:rStyle w:val="Hiperhivatkozs"/>
                <w:noProof/>
                <w:lang w:eastAsia="hu-HU"/>
              </w:rPr>
              <w:t>9.4.3.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Részvételi visszajelzés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2F273" w14:textId="38CB7B11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86" w:history="1">
            <w:r w:rsidRPr="00BA73EA">
              <w:rPr>
                <w:rStyle w:val="Hiperhivatkozs"/>
                <w:noProof/>
                <w:lang w:eastAsia="hu-HU"/>
              </w:rPr>
              <w:t>9.4.4.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Kedvenc jelölés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C0083" w14:textId="4C23113E" w:rsidR="00073413" w:rsidRDefault="00073413">
          <w:pPr>
            <w:pStyle w:val="TJ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87" w:history="1">
            <w:r w:rsidRPr="00BA73EA">
              <w:rPr>
                <w:rStyle w:val="Hiperhivatkozs"/>
                <w:noProof/>
                <w:lang w:eastAsia="hu-HU"/>
              </w:rPr>
              <w:t>9.4.5.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Kommentelés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CA085" w14:textId="148ABA5C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88" w:history="1">
            <w:r w:rsidRPr="00BA73EA">
              <w:rPr>
                <w:rStyle w:val="Hiperhivatkozs"/>
                <w:noProof/>
                <w:lang w:eastAsia="hu-HU"/>
              </w:rPr>
              <w:t>9.5.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Eseménynaptár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DCC5" w14:textId="33BC6781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89" w:history="1">
            <w:r w:rsidRPr="00BA73EA">
              <w:rPr>
                <w:rStyle w:val="Hiperhivatkozs"/>
                <w:noProof/>
                <w:lang w:eastAsia="hu-HU"/>
              </w:rPr>
              <w:t>9.6.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Esemény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02BDC" w14:textId="4BDB291D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90" w:history="1">
            <w:r w:rsidRPr="00BA73EA">
              <w:rPr>
                <w:rStyle w:val="Hiperhivatkozs"/>
                <w:noProof/>
                <w:lang w:eastAsia="hu-HU"/>
              </w:rPr>
              <w:t>9.7.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Profilkezelés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F7CE6" w14:textId="7409EDEB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91" w:history="1">
            <w:r w:rsidRPr="00BA73EA">
              <w:rPr>
                <w:rStyle w:val="Hiperhivatkozs"/>
                <w:noProof/>
                <w:lang w:eastAsia="hu-HU"/>
              </w:rPr>
              <w:t>9.8.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Intézményvezetői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76590" w14:textId="66EB2544" w:rsidR="00073413" w:rsidRDefault="00073413">
          <w:pPr>
            <w:pStyle w:val="TJ2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92" w:history="1">
            <w:r w:rsidRPr="00BA73EA">
              <w:rPr>
                <w:rStyle w:val="Hiperhivatkozs"/>
                <w:noProof/>
                <w:lang w:eastAsia="hu-HU"/>
              </w:rPr>
              <w:t>9.9.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Függő jóváhagyás 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0F44" w14:textId="675F7671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93" w:history="1">
            <w:r w:rsidRPr="00BA73EA">
              <w:rPr>
                <w:rStyle w:val="Hiperhivatkozs"/>
                <w:noProof/>
                <w:lang w:eastAsia="hu-HU"/>
              </w:rPr>
              <w:t>9.10.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Jogszabályi tájékoztatók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8842" w14:textId="13DE2FA9" w:rsidR="00073413" w:rsidRDefault="00073413">
          <w:pPr>
            <w:pStyle w:val="TJ2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94" w:history="1">
            <w:r w:rsidRPr="00BA73EA">
              <w:rPr>
                <w:rStyle w:val="Hiperhivatkozs"/>
                <w:noProof/>
                <w:lang w:eastAsia="hu-HU"/>
              </w:rPr>
              <w:t>9.11.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Rövid felhasználói folyamatok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61CAC" w14:textId="50AC2A50" w:rsidR="00073413" w:rsidRDefault="00073413">
          <w:pPr>
            <w:pStyle w:val="TJ3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95" w:history="1">
            <w:r w:rsidRPr="00BA73EA">
              <w:rPr>
                <w:rStyle w:val="Hiperhivatkozs"/>
                <w:noProof/>
                <w:lang w:eastAsia="hu-HU"/>
              </w:rPr>
              <w:t>9.11.1.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Diák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E460" w14:textId="6A61D083" w:rsidR="00073413" w:rsidRDefault="00073413">
          <w:pPr>
            <w:pStyle w:val="TJ3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96" w:history="1">
            <w:r w:rsidRPr="00BA73EA">
              <w:rPr>
                <w:rStyle w:val="Hiperhivatkozs"/>
                <w:noProof/>
                <w:lang w:eastAsia="hu-HU"/>
              </w:rPr>
              <w:t>9.11.2.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Tanár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1450" w14:textId="37D871FE" w:rsidR="00073413" w:rsidRDefault="00073413">
          <w:pPr>
            <w:pStyle w:val="TJ3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013297" w:history="1">
            <w:r w:rsidRPr="00BA73EA">
              <w:rPr>
                <w:rStyle w:val="Hiperhivatkozs"/>
                <w:noProof/>
                <w:lang w:eastAsia="hu-HU"/>
              </w:rPr>
              <w:t>9.11.3.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A73EA">
              <w:rPr>
                <w:rStyle w:val="Hiperhivatkozs"/>
                <w:noProof/>
                <w:lang w:eastAsia="hu-HU"/>
              </w:rPr>
              <w:t>Adminisztrátor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05C76" w14:textId="771C07F1" w:rsidR="001C5C8F" w:rsidRDefault="001C5C8F" w:rsidP="00727183">
          <w:pPr>
            <w:ind w:left="0" w:firstLine="0"/>
          </w:pPr>
          <w:r>
            <w:fldChar w:fldCharType="end"/>
          </w:r>
        </w:p>
      </w:sdtContent>
    </w:sdt>
    <w:p w14:paraId="62C01269" w14:textId="77777777" w:rsidR="006E3C16" w:rsidRPr="00BC4B2B" w:rsidRDefault="006E3C16" w:rsidP="00FC44EE">
      <w:pPr>
        <w:pStyle w:val="Cmsor1"/>
      </w:pPr>
      <w:bookmarkStart w:id="0" w:name="_Toc227013186"/>
      <w:r w:rsidRPr="00BC4B2B">
        <w:lastRenderedPageBreak/>
        <w:t>Bevezetés</w:t>
      </w:r>
      <w:bookmarkEnd w:id="0"/>
    </w:p>
    <w:p w14:paraId="39BA8E3E" w14:textId="4501F8C9" w:rsidR="00D4652A" w:rsidRPr="00D4652A" w:rsidRDefault="006E3C16" w:rsidP="00FC44EE">
      <w:pPr>
        <w:pStyle w:val="Cmsor2"/>
      </w:pPr>
      <w:bookmarkStart w:id="1" w:name="_Toc227013187"/>
      <w:r w:rsidRPr="006E3C16">
        <w:rPr>
          <w:sz w:val="28"/>
          <w:szCs w:val="28"/>
        </w:rPr>
        <w:t xml:space="preserve">A </w:t>
      </w:r>
      <w:r w:rsidRPr="006E3C16">
        <w:t>feladat</w:t>
      </w:r>
      <w:r w:rsidRPr="006E3C16">
        <w:rPr>
          <w:sz w:val="28"/>
          <w:szCs w:val="28"/>
        </w:rPr>
        <w:t xml:space="preserve"> címe</w:t>
      </w:r>
      <w:bookmarkEnd w:id="1"/>
    </w:p>
    <w:p w14:paraId="0FACD634" w14:textId="77777777" w:rsidR="006E3C16" w:rsidRPr="00BC4B2B" w:rsidRDefault="006E3C16" w:rsidP="00C102FA">
      <w:r w:rsidRPr="00BC4B2B">
        <w:t>Eseménytér</w:t>
      </w:r>
    </w:p>
    <w:p w14:paraId="38945893" w14:textId="01FA1863" w:rsidR="0040317D" w:rsidRDefault="006E3C16" w:rsidP="00FC44EE">
      <w:pPr>
        <w:pStyle w:val="Cmsor2"/>
      </w:pPr>
      <w:bookmarkStart w:id="2" w:name="_Toc227013188"/>
      <w:r w:rsidRPr="00BC4B2B">
        <w:t>Témaválasztás indoklása</w:t>
      </w:r>
      <w:bookmarkEnd w:id="2"/>
    </w:p>
    <w:p w14:paraId="69B7F8A0" w14:textId="77777777" w:rsidR="00282871" w:rsidRPr="00282871" w:rsidRDefault="00282871" w:rsidP="00282871">
      <w:pPr>
        <w:rPr>
          <w:lang w:eastAsia="hu-HU"/>
        </w:rPr>
      </w:pPr>
      <w:r w:rsidRPr="00282871">
        <w:rPr>
          <w:lang w:eastAsia="hu-HU"/>
        </w:rPr>
        <w:t>Az iskolai életben rendszeresen szerveznek különféle programokat – például kirándulásokat, ünnepségeket, versenyeket vagy sportnapokat. Ezek szervezése és kommunikációja gyakran sok időt és adminisztrációt igényel.</w:t>
      </w:r>
    </w:p>
    <w:p w14:paraId="51C9F7F1" w14:textId="77777777" w:rsidR="00282871" w:rsidRPr="00282871" w:rsidRDefault="00282871" w:rsidP="00282871">
      <w:pPr>
        <w:rPr>
          <w:lang w:eastAsia="hu-HU"/>
        </w:rPr>
      </w:pPr>
      <w:r w:rsidRPr="00282871">
        <w:rPr>
          <w:lang w:eastAsia="hu-HU"/>
        </w:rPr>
        <w:t xml:space="preserve">A hagyományos módszerek (szóbeli bejelentés, papíros lista, közösségi csoportok) könnyen átláthatatlanná válnak, az információk </w:t>
      </w:r>
      <w:proofErr w:type="spellStart"/>
      <w:r w:rsidRPr="00282871">
        <w:rPr>
          <w:lang w:eastAsia="hu-HU"/>
        </w:rPr>
        <w:t>elveszhetnek</w:t>
      </w:r>
      <w:proofErr w:type="spellEnd"/>
      <w:r w:rsidRPr="00282871">
        <w:rPr>
          <w:lang w:eastAsia="hu-HU"/>
        </w:rPr>
        <w:t>, és a kommunikáció hiányos lehet.</w:t>
      </w:r>
    </w:p>
    <w:p w14:paraId="3A4A5C23" w14:textId="03BFC853" w:rsidR="006E3C16" w:rsidRDefault="006E3C16" w:rsidP="00FC44EE">
      <w:pPr>
        <w:pStyle w:val="Cmsor2"/>
      </w:pPr>
      <w:bookmarkStart w:id="3" w:name="_Toc227013189"/>
      <w:r w:rsidRPr="006012F3">
        <w:t>Célkitűzés</w:t>
      </w:r>
      <w:bookmarkEnd w:id="3"/>
    </w:p>
    <w:p w14:paraId="737FD57A" w14:textId="77777777" w:rsidR="00282871" w:rsidRPr="00282871" w:rsidRDefault="00282871" w:rsidP="00282871">
      <w:r w:rsidRPr="00282871">
        <w:t>A projekt célja egy olyan webes rendszer létrehozása, amely központi felületen kezeli az iskolai eseményeket.</w:t>
      </w:r>
    </w:p>
    <w:p w14:paraId="0A2D8E41" w14:textId="77777777" w:rsidR="00282871" w:rsidRPr="00282871" w:rsidRDefault="00282871" w:rsidP="00282871">
      <w:r w:rsidRPr="00282871">
        <w:t>A rendszer lehetővé teszi:</w:t>
      </w:r>
    </w:p>
    <w:p w14:paraId="10B6FA81" w14:textId="77777777" w:rsidR="00282871" w:rsidRPr="00282871" w:rsidRDefault="00282871" w:rsidP="00282871">
      <w:pPr>
        <w:pStyle w:val="Listaszerbekezds"/>
      </w:pPr>
      <w:r w:rsidRPr="00282871">
        <w:t>események létrehozását és kezelését</w:t>
      </w:r>
    </w:p>
    <w:p w14:paraId="56B4E4C1" w14:textId="77777777" w:rsidR="00282871" w:rsidRPr="00282871" w:rsidRDefault="00282871" w:rsidP="00282871">
      <w:pPr>
        <w:pStyle w:val="Listaszerbekezds"/>
      </w:pPr>
      <w:r w:rsidRPr="00282871">
        <w:t>jelentkezések nyomon követését</w:t>
      </w:r>
    </w:p>
    <w:p w14:paraId="74B89B4C" w14:textId="77777777" w:rsidR="00282871" w:rsidRPr="00282871" w:rsidRDefault="00282871" w:rsidP="00282871">
      <w:pPr>
        <w:pStyle w:val="Listaszerbekezds"/>
      </w:pPr>
      <w:r w:rsidRPr="00282871">
        <w:t>szavazások lebonyolítását</w:t>
      </w:r>
    </w:p>
    <w:p w14:paraId="692AB4FB" w14:textId="77777777" w:rsidR="00282871" w:rsidRPr="00282871" w:rsidRDefault="00282871" w:rsidP="00282871">
      <w:pPr>
        <w:pStyle w:val="Listaszerbekezds"/>
      </w:pPr>
      <w:r w:rsidRPr="00282871">
        <w:t>kommunikációt (kommentek, értesítések)</w:t>
      </w:r>
    </w:p>
    <w:p w14:paraId="41D6686E" w14:textId="6D661E49" w:rsidR="00B33872" w:rsidRDefault="00282871" w:rsidP="00282871">
      <w:r w:rsidRPr="00282871">
        <w:t>A rendszer több intézmény kezelésére is alkalmas, így skálázható megoldást biztosít.</w:t>
      </w:r>
    </w:p>
    <w:p w14:paraId="19E0EA2B" w14:textId="0572015F" w:rsidR="006E3C16" w:rsidRDefault="006E3C16" w:rsidP="00FC44EE">
      <w:pPr>
        <w:pStyle w:val="Cmsor2"/>
      </w:pPr>
      <w:bookmarkStart w:id="4" w:name="_Toc227013190"/>
      <w:r w:rsidRPr="007C12F2">
        <w:t>Célközönség</w:t>
      </w:r>
      <w:bookmarkEnd w:id="4"/>
    </w:p>
    <w:p w14:paraId="202D2349" w14:textId="253DB031" w:rsidR="006E3C16" w:rsidRPr="006E3C16" w:rsidRDefault="006E3C16" w:rsidP="00BC53D4">
      <w:r w:rsidRPr="007C12F2">
        <w:t>A rendszer elsősorban az iskolai közösség számára készült, mivel náluk jelentkezik leginkább az az igény, hogy az események szervezése és kommunikációja átlátható, gyors és mindenki számára elérhető legyen</w:t>
      </w:r>
      <w:r>
        <w:t xml:space="preserve"> akár több intézmény számára</w:t>
      </w:r>
      <w:r w:rsidRPr="007C12F2">
        <w:t>.</w:t>
      </w:r>
    </w:p>
    <w:p w14:paraId="78ACEA98" w14:textId="2B6E8D26" w:rsidR="00D4652A" w:rsidRDefault="006E3C16" w:rsidP="00FC44EE">
      <w:pPr>
        <w:pStyle w:val="Cmsor1"/>
      </w:pPr>
      <w:bookmarkStart w:id="5" w:name="_Toc227013191"/>
      <w:r w:rsidRPr="00D139B3">
        <w:lastRenderedPageBreak/>
        <w:t>Szoftver specifikáció</w:t>
      </w:r>
      <w:bookmarkEnd w:id="5"/>
    </w:p>
    <w:p w14:paraId="4D32D915" w14:textId="1009C20D" w:rsidR="006E3C16" w:rsidRDefault="006E3C16" w:rsidP="00FC44EE">
      <w:pPr>
        <w:pStyle w:val="Cmsor2"/>
      </w:pPr>
      <w:bookmarkStart w:id="6" w:name="_Toc227013192"/>
      <w:r w:rsidRPr="006E3C16">
        <w:t>Megjelenés</w:t>
      </w:r>
      <w:bookmarkEnd w:id="6"/>
    </w:p>
    <w:p w14:paraId="04C2A9D2" w14:textId="446E8797" w:rsidR="00813665" w:rsidRDefault="00282871" w:rsidP="00282871">
      <w:pPr>
        <w:pStyle w:val="Cmsor3"/>
      </w:pPr>
      <w:bookmarkStart w:id="7" w:name="_Toc227013193"/>
      <w:r w:rsidRPr="00282871">
        <w:t>Webes felület</w:t>
      </w:r>
      <w:bookmarkEnd w:id="7"/>
    </w:p>
    <w:p w14:paraId="55CEB894" w14:textId="091BAF93" w:rsidR="00282871" w:rsidRDefault="00D9745C" w:rsidP="00282871">
      <w:r w:rsidRPr="00D9745C">
        <w:t>A rendszer egy reszponzív, egyoldalas webalkalmazás (SPA), amely asztali és mobil böngészőben egyaránt használható.</w:t>
      </w:r>
    </w:p>
    <w:p w14:paraId="7D99AFDC" w14:textId="2E89225B" w:rsidR="00282871" w:rsidRDefault="00282871" w:rsidP="00282871">
      <w:r>
        <w:t>Főbb felületek:</w:t>
      </w:r>
    </w:p>
    <w:p w14:paraId="06301BEC" w14:textId="5F310F58" w:rsidR="00282871" w:rsidRDefault="00282871" w:rsidP="00282871">
      <w:pPr>
        <w:pStyle w:val="Listaszerbekezds"/>
      </w:pPr>
      <w:r>
        <w:t>Bejelentkezés / Regisztráció</w:t>
      </w:r>
    </w:p>
    <w:p w14:paraId="7B1B3A00" w14:textId="642A1E7F" w:rsidR="00282871" w:rsidRDefault="00282871" w:rsidP="00282871">
      <w:pPr>
        <w:pStyle w:val="Listaszerbekezds"/>
      </w:pPr>
      <w:r>
        <w:t>Főoldal (eseménylista)</w:t>
      </w:r>
    </w:p>
    <w:p w14:paraId="584DFE0D" w14:textId="63DC5A59" w:rsidR="009D20D1" w:rsidRDefault="009D20D1" w:rsidP="00282871">
      <w:pPr>
        <w:pStyle w:val="Listaszerbekezds"/>
      </w:pPr>
      <w:r w:rsidRPr="009D20D1">
        <w:t>Naptár nézet (calendar view – eseménylista naptári megjelenítéssel)</w:t>
      </w:r>
    </w:p>
    <w:p w14:paraId="53E84B03" w14:textId="5A74177A" w:rsidR="00282871" w:rsidRDefault="00282871" w:rsidP="00282871">
      <w:pPr>
        <w:pStyle w:val="Listaszerbekezds"/>
      </w:pPr>
      <w:r>
        <w:t>Esemény részletező oldal</w:t>
      </w:r>
    </w:p>
    <w:p w14:paraId="794CEB85" w14:textId="425E05EE" w:rsidR="00282871" w:rsidRDefault="00282871" w:rsidP="00282871">
      <w:pPr>
        <w:pStyle w:val="Listaszerbekezds"/>
      </w:pPr>
      <w:r>
        <w:t>Esemény létrehozása / szerkesztése</w:t>
      </w:r>
    </w:p>
    <w:p w14:paraId="6E800BE7" w14:textId="44FF122A" w:rsidR="00282871" w:rsidRDefault="00282871" w:rsidP="00282871">
      <w:pPr>
        <w:pStyle w:val="Listaszerbekezds"/>
      </w:pPr>
      <w:r>
        <w:t>Profil</w:t>
      </w:r>
    </w:p>
    <w:p w14:paraId="347F3355" w14:textId="668F8AA6" w:rsidR="00282871" w:rsidRDefault="00282871" w:rsidP="00282871">
      <w:r>
        <w:t>Jellemzők:</w:t>
      </w:r>
    </w:p>
    <w:p w14:paraId="0723672D" w14:textId="18B3153B" w:rsidR="00282871" w:rsidRDefault="00282871" w:rsidP="00282871">
      <w:pPr>
        <w:pStyle w:val="Listaszerbekezds"/>
      </w:pPr>
      <w:r>
        <w:t>letisztult UI</w:t>
      </w:r>
    </w:p>
    <w:p w14:paraId="6D41BCCB" w14:textId="7B0FB81E" w:rsidR="00282871" w:rsidRDefault="00282871" w:rsidP="00282871">
      <w:pPr>
        <w:pStyle w:val="Listaszerbekezds"/>
      </w:pPr>
      <w:r>
        <w:t>könnyű navigáció</w:t>
      </w:r>
    </w:p>
    <w:p w14:paraId="248D40D2" w14:textId="59E164E0" w:rsidR="00282871" w:rsidRPr="00282871" w:rsidRDefault="00282871" w:rsidP="007C7030">
      <w:pPr>
        <w:pStyle w:val="Listaszerbekezds"/>
        <w:spacing w:line="600" w:lineRule="auto"/>
      </w:pPr>
      <w:r>
        <w:t>gyors keresés és szűrés</w:t>
      </w:r>
    </w:p>
    <w:p w14:paraId="62DEFFF0" w14:textId="0995B41C" w:rsidR="00FF634E" w:rsidRDefault="00FF634E" w:rsidP="00FF634E">
      <w:pPr>
        <w:pStyle w:val="Cmsor5"/>
      </w:pPr>
      <w:r>
        <w:t>Események felkeresésére szolgáló oldal koncepció</w:t>
      </w:r>
    </w:p>
    <w:p w14:paraId="2D9C8BF3" w14:textId="01ED53A6" w:rsidR="00FF634E" w:rsidRDefault="00FF634E" w:rsidP="00FF634E">
      <w:pPr>
        <w:pStyle w:val="Cmsor5"/>
      </w:pPr>
      <w:r w:rsidRPr="00FF634E">
        <w:rPr>
          <w:noProof/>
        </w:rPr>
        <w:drawing>
          <wp:inline distT="0" distB="0" distL="0" distR="0" wp14:anchorId="1086FEBE" wp14:editId="193046AF">
            <wp:extent cx="4565193" cy="2568104"/>
            <wp:effectExtent l="0" t="0" r="6985" b="381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327" cy="258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C75F" w14:textId="48587088" w:rsidR="00100A6D" w:rsidRPr="00100A6D" w:rsidRDefault="00100A6D" w:rsidP="00100A6D">
      <w:pPr>
        <w:rPr>
          <w:sz w:val="24"/>
          <w:szCs w:val="24"/>
        </w:rPr>
      </w:pPr>
      <w:r>
        <w:lastRenderedPageBreak/>
        <w:t>Az események felkeresésére szolgáló oldal átlátható eseménylistát és keresőfelületet kínál a felhasználók számára, lehetővé téve, hogy gyorsan megtalálják a számukra érdekes eseményeket.</w:t>
      </w:r>
    </w:p>
    <w:p w14:paraId="6A9AE341" w14:textId="279CBE10" w:rsidR="00FF634E" w:rsidRDefault="00FF634E" w:rsidP="00FF634E">
      <w:pPr>
        <w:pStyle w:val="Cmsor5"/>
      </w:pPr>
      <w:r>
        <w:t>Események feltöltéséhez szolgáló oldal koncepció</w:t>
      </w:r>
    </w:p>
    <w:p w14:paraId="686E8605" w14:textId="6D44270C" w:rsidR="00FF634E" w:rsidRPr="00FF634E" w:rsidRDefault="00FF634E" w:rsidP="00FF634E">
      <w:pPr>
        <w:pStyle w:val="Cmsor5"/>
      </w:pPr>
      <w:r w:rsidRPr="00FF634E">
        <w:rPr>
          <w:noProof/>
        </w:rPr>
        <w:drawing>
          <wp:inline distT="0" distB="0" distL="0" distR="0" wp14:anchorId="4A8B21B8" wp14:editId="1ABC0802">
            <wp:extent cx="4572000" cy="2571933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769" cy="258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1ACB" w14:textId="789D775D" w:rsidR="00552322" w:rsidRDefault="00552322" w:rsidP="00100A6D">
      <w:r>
        <w:t>Az események feltöltésére szolgáló oldal egy letisztult, egyszerű űrlapot kínál, ahol a szervezők könnyedén megadhatják az esemény részleteit, például címet, időpontot és leírást,</w:t>
      </w:r>
      <w:r w:rsidR="00100A6D">
        <w:t xml:space="preserve"> </w:t>
      </w:r>
      <w:r>
        <w:t xml:space="preserve">valamint feltölthetik az eseményhez kapcsolódó képeket vagy dokumentumokat. </w:t>
      </w:r>
    </w:p>
    <w:p w14:paraId="5780602A" w14:textId="4067DC67" w:rsidR="00100A6D" w:rsidRPr="009A3B20" w:rsidRDefault="00100A6D" w:rsidP="00100A6D">
      <w:r>
        <w:t>A weboldal reszponzív kialakítású, amely biztosítja, hogy az oldal mobilon és tableten egyaránt jól használható legyen.</w:t>
      </w:r>
    </w:p>
    <w:p w14:paraId="5B335289" w14:textId="31574E6E" w:rsidR="00D4652A" w:rsidRPr="00FC44EE" w:rsidRDefault="006E3C16" w:rsidP="00552322">
      <w:pPr>
        <w:pStyle w:val="Cmsor2"/>
        <w:pageBreakBefore/>
      </w:pPr>
      <w:bookmarkStart w:id="8" w:name="_Toc227013194"/>
      <w:r w:rsidRPr="00FC44EE">
        <w:lastRenderedPageBreak/>
        <w:t>Funkciók</w:t>
      </w:r>
      <w:bookmarkEnd w:id="8"/>
    </w:p>
    <w:p w14:paraId="493F6D02" w14:textId="22C28B23" w:rsidR="00017344" w:rsidRDefault="00017344" w:rsidP="00FC44EE">
      <w:pPr>
        <w:pStyle w:val="Cmsor3"/>
      </w:pPr>
      <w:bookmarkStart w:id="9" w:name="_Toc227013195"/>
      <w:r w:rsidRPr="00017344">
        <w:t>Tanári funkciók</w:t>
      </w:r>
      <w:bookmarkEnd w:id="9"/>
    </w:p>
    <w:p w14:paraId="0A61E5C6" w14:textId="612AA6B0" w:rsidR="00017344" w:rsidRDefault="008627E4" w:rsidP="00FC44EE">
      <w:pPr>
        <w:pStyle w:val="Listaszerbekezds"/>
      </w:pPr>
      <w:r w:rsidRPr="00FC44EE">
        <w:t>Események létrehozása (</w:t>
      </w:r>
      <w:r w:rsidR="007C7030" w:rsidRPr="007C7030">
        <w:t>név, időpont, helyszín, leírás</w:t>
      </w:r>
      <w:r w:rsidRPr="00FC44EE">
        <w:t>)</w:t>
      </w:r>
    </w:p>
    <w:p w14:paraId="08DA8F30" w14:textId="2751C547" w:rsidR="00244555" w:rsidRDefault="00244555" w:rsidP="00FC44EE">
      <w:pPr>
        <w:pStyle w:val="Listaszerbekezds"/>
      </w:pPr>
      <w:r w:rsidRPr="00244555">
        <w:t>Ismétlődő események létrehozása (heti ismétlődés beállítása)</w:t>
      </w:r>
    </w:p>
    <w:p w14:paraId="23066665" w14:textId="72912FD8" w:rsidR="00244555" w:rsidRPr="00FC44EE" w:rsidRDefault="00244555" w:rsidP="00FC44EE">
      <w:pPr>
        <w:pStyle w:val="Listaszerbekezds"/>
      </w:pPr>
      <w:r w:rsidRPr="00244555">
        <w:t>Ismétlődő alkalmak kezelése (átütemezés, elmaradás jelölése)</w:t>
      </w:r>
    </w:p>
    <w:p w14:paraId="68B897BF" w14:textId="7B599359" w:rsidR="00017344" w:rsidRDefault="008627E4" w:rsidP="00FC44EE">
      <w:pPr>
        <w:pStyle w:val="Listaszerbekezds"/>
      </w:pPr>
      <w:r w:rsidRPr="009A3B20">
        <w:t xml:space="preserve">Jelentkezési feltételek </w:t>
      </w:r>
      <w:r w:rsidR="007C7030" w:rsidRPr="007C7030">
        <w:t xml:space="preserve">beállítása </w:t>
      </w:r>
      <w:r w:rsidRPr="009A3B20">
        <w:t>(osztály, évfolyam</w:t>
      </w:r>
      <w:r w:rsidR="007C7030">
        <w:t xml:space="preserve">, </w:t>
      </w:r>
      <w:r w:rsidRPr="009A3B20">
        <w:t>iskola)</w:t>
      </w:r>
    </w:p>
    <w:p w14:paraId="015564EC" w14:textId="0020E6E7" w:rsidR="007C7030" w:rsidRPr="009A3B20" w:rsidRDefault="009D20D1" w:rsidP="00FC44EE">
      <w:pPr>
        <w:pStyle w:val="Listaszerbekezds"/>
      </w:pPr>
      <w:r w:rsidRPr="009D20D1">
        <w:t>Résztvevők listájának kezelése</w:t>
      </w:r>
    </w:p>
    <w:p w14:paraId="20D7D2A6" w14:textId="015B10A6" w:rsidR="007C7030" w:rsidRDefault="00D261B4" w:rsidP="009D20D1">
      <w:pPr>
        <w:pStyle w:val="Listaszerbekezds"/>
      </w:pPr>
      <w:r w:rsidRPr="009A3B20">
        <w:t xml:space="preserve">Szavazások </w:t>
      </w:r>
      <w:r w:rsidR="007C7030" w:rsidRPr="007C7030">
        <w:t>létrehozása eseményekhez</w:t>
      </w:r>
    </w:p>
    <w:p w14:paraId="68F38D5A" w14:textId="018BDEC6" w:rsidR="00D261B4" w:rsidRPr="009A3B20" w:rsidRDefault="007C7030" w:rsidP="00FC44EE">
      <w:pPr>
        <w:pStyle w:val="Listaszerbekezds"/>
      </w:pPr>
      <w:r w:rsidRPr="007C7030">
        <w:t>Kommentek moderálása</w:t>
      </w:r>
    </w:p>
    <w:p w14:paraId="5C4D8BA4" w14:textId="48D8D724" w:rsidR="00D261B4" w:rsidRPr="009A3B20" w:rsidRDefault="007C7030" w:rsidP="00FC44EE">
      <w:pPr>
        <w:pStyle w:val="Listaszerbekezds"/>
      </w:pPr>
      <w:r w:rsidRPr="007C7030">
        <w:t>Esemény állapot kezelése (aktív / lezárt)</w:t>
      </w:r>
    </w:p>
    <w:p w14:paraId="53A8C2DB" w14:textId="0C4837D5" w:rsidR="00017344" w:rsidRPr="006012F3" w:rsidRDefault="00017344" w:rsidP="00FC44EE">
      <w:pPr>
        <w:pStyle w:val="Cmsor3"/>
        <w:rPr>
          <w:rFonts w:eastAsia="Merriweather"/>
        </w:rPr>
      </w:pPr>
      <w:bookmarkStart w:id="10" w:name="_Toc227013196"/>
      <w:r w:rsidRPr="006012F3">
        <w:t>Diák funkciók</w:t>
      </w:r>
      <w:bookmarkEnd w:id="10"/>
    </w:p>
    <w:p w14:paraId="74D30057" w14:textId="36E90B4E" w:rsidR="00017344" w:rsidRPr="009A3B20" w:rsidRDefault="0057433F" w:rsidP="00FC44EE">
      <w:pPr>
        <w:pStyle w:val="Listaszerbekezds"/>
      </w:pPr>
      <w:r w:rsidRPr="009A3B20">
        <w:t>Események listázása és részleteinek megtekintése</w:t>
      </w:r>
    </w:p>
    <w:p w14:paraId="746E97DD" w14:textId="6C905DB6" w:rsidR="007C7030" w:rsidRDefault="007C7030" w:rsidP="00FC44EE">
      <w:pPr>
        <w:pStyle w:val="Listaszerbekezds"/>
      </w:pPr>
      <w:r w:rsidRPr="007C7030">
        <w:t>Jelentkezés eseményre</w:t>
      </w:r>
    </w:p>
    <w:p w14:paraId="7157C445" w14:textId="5F3C546B" w:rsidR="009D20D1" w:rsidRDefault="009D20D1" w:rsidP="00FC44EE">
      <w:pPr>
        <w:pStyle w:val="Listaszerbekezds"/>
      </w:pPr>
      <w:r w:rsidRPr="009D20D1">
        <w:t>Ismétlődő eseménynek való jelentkezés (az egész sorozatra)</w:t>
      </w:r>
    </w:p>
    <w:p w14:paraId="26D5FD56" w14:textId="5F9B4581" w:rsidR="007C7030" w:rsidRDefault="007C7030" w:rsidP="00FC44EE">
      <w:pPr>
        <w:pStyle w:val="Listaszerbekezds"/>
      </w:pPr>
      <w:r w:rsidRPr="007C7030">
        <w:t>Jelentkezés visszavonása</w:t>
      </w:r>
    </w:p>
    <w:p w14:paraId="5163BA10" w14:textId="1958DB62" w:rsidR="00017344" w:rsidRPr="009A3B20" w:rsidRDefault="0057433F" w:rsidP="009D20D1">
      <w:pPr>
        <w:pStyle w:val="Listaszerbekezds"/>
      </w:pPr>
      <w:r w:rsidRPr="009A3B20">
        <w:t xml:space="preserve">Részvétel összesítése (pl. </w:t>
      </w:r>
      <w:r w:rsidR="007C7030">
        <w:t>20 felhasználó</w:t>
      </w:r>
      <w:r w:rsidRPr="009A3B20">
        <w:t xml:space="preserve"> jelentkezett)</w:t>
      </w:r>
    </w:p>
    <w:p w14:paraId="08E4CB64" w14:textId="77777777" w:rsidR="007C7030" w:rsidRDefault="006E7BE1" w:rsidP="00FC44EE">
      <w:pPr>
        <w:pStyle w:val="Listaszerbekezds"/>
      </w:pPr>
      <w:r w:rsidRPr="009A3B20">
        <w:t xml:space="preserve">Szavazásokon való részvétel, eredmények követése </w:t>
      </w:r>
    </w:p>
    <w:p w14:paraId="7386BAF4" w14:textId="00E5015E" w:rsidR="00017344" w:rsidRPr="009A3B20" w:rsidRDefault="00017344" w:rsidP="00FC44EE">
      <w:pPr>
        <w:pStyle w:val="Listaszerbekezds"/>
      </w:pPr>
      <w:r w:rsidRPr="009A3B20">
        <w:t>Diákok hozzászólhatnak eseményekhez</w:t>
      </w:r>
    </w:p>
    <w:p w14:paraId="02228AAE" w14:textId="49E70DA0" w:rsidR="006E7BE1" w:rsidRPr="009A3B20" w:rsidRDefault="006E7BE1" w:rsidP="00DE24C8">
      <w:pPr>
        <w:pStyle w:val="Listaszerbekezds"/>
      </w:pPr>
      <w:r w:rsidRPr="009A3B20">
        <w:t>Hozzászólások írása eseményekhez</w:t>
      </w:r>
    </w:p>
    <w:p w14:paraId="0937283C" w14:textId="45DB7E31" w:rsidR="00B575CF" w:rsidRPr="009A3B20" w:rsidRDefault="009D20D1" w:rsidP="00FC44EE">
      <w:pPr>
        <w:pStyle w:val="Listaszerbekezds"/>
      </w:pPr>
      <w:r w:rsidRPr="009D20D1">
        <w:t>„Kedvenc esemény" funkció (jelölés/kijelölés)</w:t>
      </w:r>
    </w:p>
    <w:p w14:paraId="52493B2C" w14:textId="5E7A3DCF" w:rsidR="00813665" w:rsidRDefault="00B575CF" w:rsidP="003E0C57">
      <w:pPr>
        <w:pStyle w:val="Cmsor3"/>
        <w:pageBreakBefore/>
      </w:pPr>
      <w:bookmarkStart w:id="11" w:name="_Toc227013197"/>
      <w:r>
        <w:lastRenderedPageBreak/>
        <w:t>Admin funkciók</w:t>
      </w:r>
      <w:bookmarkEnd w:id="11"/>
    </w:p>
    <w:p w14:paraId="12A210E2" w14:textId="33249B12" w:rsidR="00B575CF" w:rsidRPr="009A3B20" w:rsidRDefault="00B575CF" w:rsidP="00FC44EE">
      <w:pPr>
        <w:pStyle w:val="Listaszerbekezds"/>
      </w:pPr>
      <w:r w:rsidRPr="009A3B20">
        <w:t>Teljes körű hozzáférés minden funkcióhoz és modulhoz</w:t>
      </w:r>
    </w:p>
    <w:p w14:paraId="1E5DC50D" w14:textId="122482D4" w:rsidR="00B575CF" w:rsidRPr="009A3B20" w:rsidRDefault="00B575CF" w:rsidP="00FC44EE">
      <w:pPr>
        <w:pStyle w:val="Listaszerbekezds"/>
      </w:pPr>
      <w:r w:rsidRPr="009A3B20">
        <w:t>Iskolák regisztrációjának jóváhagyása vagy törlése</w:t>
      </w:r>
    </w:p>
    <w:p w14:paraId="2931A820" w14:textId="77777777" w:rsidR="007C7030" w:rsidRDefault="007C7030" w:rsidP="00FC44EE">
      <w:pPr>
        <w:pStyle w:val="Listaszerbekezds"/>
      </w:pPr>
      <w:r w:rsidRPr="007C7030">
        <w:t>Felhasználók kezelése (létrehozás, törlés, jogosultság)</w:t>
      </w:r>
    </w:p>
    <w:p w14:paraId="0DDB8970" w14:textId="6A2F0723" w:rsidR="00B575CF" w:rsidRPr="009A3B20" w:rsidRDefault="00B575CF" w:rsidP="00FC44EE">
      <w:pPr>
        <w:pStyle w:val="Listaszerbekezds"/>
      </w:pPr>
      <w:r w:rsidRPr="009A3B20">
        <w:t>Események kezelése: bármely esemény szerkesztése, törlése, lezárása</w:t>
      </w:r>
    </w:p>
    <w:p w14:paraId="6EE0BE0D" w14:textId="77777777" w:rsidR="007C7030" w:rsidRDefault="007C7030" w:rsidP="00FC44EE">
      <w:pPr>
        <w:pStyle w:val="Listaszerbekezds"/>
      </w:pPr>
      <w:r w:rsidRPr="007C7030">
        <w:t>Szavazások kezelése</w:t>
      </w:r>
    </w:p>
    <w:p w14:paraId="738A4138" w14:textId="5D307126" w:rsidR="00B575CF" w:rsidRPr="009A3B20" w:rsidRDefault="00B575CF" w:rsidP="00FC44EE">
      <w:pPr>
        <w:pStyle w:val="Listaszerbekezds"/>
      </w:pPr>
      <w:r w:rsidRPr="009A3B20">
        <w:t>Kommentek moderálása</w:t>
      </w:r>
    </w:p>
    <w:p w14:paraId="1D9E1C93" w14:textId="0E0DBA24" w:rsidR="00B575CF" w:rsidRPr="009A3B20" w:rsidRDefault="007C7030" w:rsidP="00F96853">
      <w:pPr>
        <w:pStyle w:val="Listaszerbekezds"/>
      </w:pPr>
      <w:r w:rsidRPr="007C7030">
        <w:t>Statisztikák megtekintése</w:t>
      </w:r>
    </w:p>
    <w:p w14:paraId="074FF40C" w14:textId="58D4F275" w:rsidR="00B575CF" w:rsidRPr="009A3B20" w:rsidRDefault="00B575CF" w:rsidP="00FC44EE">
      <w:pPr>
        <w:pStyle w:val="Listaszerbekezds"/>
      </w:pPr>
      <w:r w:rsidRPr="009A3B20">
        <w:t>Rendszerbeállítások módosítása</w:t>
      </w:r>
    </w:p>
    <w:p w14:paraId="7F6047E8" w14:textId="052D3FBB" w:rsidR="009A0018" w:rsidRPr="009A3B20" w:rsidRDefault="007C7030" w:rsidP="00FC44EE">
      <w:pPr>
        <w:pStyle w:val="Listaszerbekezds"/>
      </w:pPr>
      <w:r w:rsidRPr="007C7030">
        <w:t>Adatbázis mentések kezelése</w:t>
      </w:r>
    </w:p>
    <w:p w14:paraId="7228CE9C" w14:textId="6ACC5293" w:rsidR="00017344" w:rsidRDefault="00813665" w:rsidP="00FC44EE">
      <w:pPr>
        <w:pStyle w:val="Cmsor1"/>
      </w:pPr>
      <w:bookmarkStart w:id="12" w:name="_Toc227013198"/>
      <w:r w:rsidRPr="006012F3">
        <w:lastRenderedPageBreak/>
        <w:t xml:space="preserve">Fejlesztői </w:t>
      </w:r>
      <w:r w:rsidR="00BE1AB4">
        <w:t>specifikáció</w:t>
      </w:r>
      <w:bookmarkEnd w:id="12"/>
    </w:p>
    <w:p w14:paraId="04F6573B" w14:textId="279A75E8" w:rsidR="00813665" w:rsidRPr="00813665" w:rsidRDefault="00813665" w:rsidP="00FC44EE">
      <w:pPr>
        <w:pStyle w:val="Cmsor2"/>
      </w:pPr>
      <w:bookmarkStart w:id="13" w:name="_Toc227013199"/>
      <w:r w:rsidRPr="00813665">
        <w:t>Operációs rendszer</w:t>
      </w:r>
      <w:bookmarkEnd w:id="13"/>
    </w:p>
    <w:p w14:paraId="73401611" w14:textId="383F4743" w:rsidR="00813665" w:rsidRDefault="00813665" w:rsidP="00C102FA">
      <w:r w:rsidRPr="006012F3">
        <w:t>Windows 10, Windows 11</w:t>
      </w:r>
    </w:p>
    <w:p w14:paraId="449CCE6F" w14:textId="71805A12" w:rsidR="00813665" w:rsidRDefault="00813665" w:rsidP="00D9745C">
      <w:pPr>
        <w:pStyle w:val="Cmsor2"/>
      </w:pPr>
      <w:bookmarkStart w:id="14" w:name="_Toc227013200"/>
      <w:r w:rsidRPr="00813665">
        <w:t>Felhasználandó programozási nyelv</w:t>
      </w:r>
      <w:r w:rsidR="00553B41">
        <w:t>ek</w:t>
      </w:r>
      <w:bookmarkEnd w:id="14"/>
    </w:p>
    <w:p w14:paraId="4609923E" w14:textId="6420FE22" w:rsidR="00D9745C" w:rsidRDefault="00D9745C" w:rsidP="00D9745C">
      <w:pPr>
        <w:pStyle w:val="Cmsor3"/>
      </w:pPr>
      <w:bookmarkStart w:id="15" w:name="_Toc227013201"/>
      <w:r>
        <w:t>Frontend</w:t>
      </w:r>
      <w:bookmarkEnd w:id="15"/>
    </w:p>
    <w:p w14:paraId="274A76AF" w14:textId="2D324CCF" w:rsidR="004327AA" w:rsidRDefault="004327AA" w:rsidP="00D9745C">
      <w:pPr>
        <w:pStyle w:val="Listaszerbekezds"/>
      </w:pPr>
      <w:r>
        <w:t>Vue 3</w:t>
      </w:r>
    </w:p>
    <w:p w14:paraId="0D0C0F69" w14:textId="128584F5" w:rsidR="00D9745C" w:rsidRDefault="00D9745C" w:rsidP="00D9745C">
      <w:pPr>
        <w:pStyle w:val="Listaszerbekezds"/>
      </w:pPr>
      <w:r>
        <w:t>Vite</w:t>
      </w:r>
    </w:p>
    <w:p w14:paraId="134C75C4" w14:textId="4652A291" w:rsidR="00D9745C" w:rsidRDefault="00D9745C" w:rsidP="00D9745C">
      <w:pPr>
        <w:pStyle w:val="Listaszerbekezds"/>
      </w:pPr>
      <w:r>
        <w:t>Vue Router</w:t>
      </w:r>
    </w:p>
    <w:p w14:paraId="2EDE92BB" w14:textId="3FDC8FDC" w:rsidR="00D9745C" w:rsidRDefault="00D9745C" w:rsidP="00D9745C">
      <w:pPr>
        <w:pStyle w:val="Listaszerbekezds"/>
      </w:pPr>
      <w:r>
        <w:t>Vuex</w:t>
      </w:r>
    </w:p>
    <w:p w14:paraId="719749E4" w14:textId="5F6C4A5B" w:rsidR="00D9745C" w:rsidRDefault="00D9745C" w:rsidP="00D9745C">
      <w:pPr>
        <w:pStyle w:val="Listaszerbekezds"/>
      </w:pPr>
      <w:r>
        <w:t>Axios</w:t>
      </w:r>
    </w:p>
    <w:p w14:paraId="76F56E30" w14:textId="46C399BC" w:rsidR="00D9745C" w:rsidRDefault="00D9745C" w:rsidP="00D9745C">
      <w:pPr>
        <w:pStyle w:val="Listaszerbekezds"/>
      </w:pPr>
      <w:r>
        <w:t>Bootstrap</w:t>
      </w:r>
      <w:r w:rsidR="004327AA">
        <w:t xml:space="preserve"> 5</w:t>
      </w:r>
    </w:p>
    <w:p w14:paraId="2CB929A9" w14:textId="1D67FF0F" w:rsidR="004327AA" w:rsidRDefault="004327AA" w:rsidP="00D9745C">
      <w:pPr>
        <w:pStyle w:val="Listaszerbekezds"/>
      </w:pPr>
      <w:r>
        <w:t>Playwright (E2E tesztek)</w:t>
      </w:r>
    </w:p>
    <w:p w14:paraId="2E39B2D9" w14:textId="11C44C58" w:rsidR="00D9745C" w:rsidRDefault="00D9745C" w:rsidP="00D9745C">
      <w:pPr>
        <w:pStyle w:val="Cmsor3"/>
      </w:pPr>
      <w:bookmarkStart w:id="16" w:name="_Toc227013202"/>
      <w:r>
        <w:t>Backend</w:t>
      </w:r>
      <w:bookmarkEnd w:id="16"/>
    </w:p>
    <w:p w14:paraId="5CBE1DBE" w14:textId="6A2ADE1A" w:rsidR="00D9745C" w:rsidRDefault="004327AA" w:rsidP="00D9745C">
      <w:pPr>
        <w:pStyle w:val="Listaszerbekezds"/>
      </w:pPr>
      <w:r>
        <w:t>Laravel 12</w:t>
      </w:r>
    </w:p>
    <w:p w14:paraId="11D2FF26" w14:textId="0928CEE2" w:rsidR="004327AA" w:rsidRDefault="004327AA" w:rsidP="00D9745C">
      <w:pPr>
        <w:pStyle w:val="Listaszerbekezds"/>
      </w:pPr>
      <w:r>
        <w:t>PHP 8.2+</w:t>
      </w:r>
    </w:p>
    <w:p w14:paraId="68C1A9C8" w14:textId="4EF31D95" w:rsidR="004327AA" w:rsidRDefault="004327AA" w:rsidP="00D9745C">
      <w:pPr>
        <w:pStyle w:val="Listaszerbekezds"/>
      </w:pPr>
      <w:r>
        <w:t>Laravel Sanctum</w:t>
      </w:r>
    </w:p>
    <w:p w14:paraId="4C931286" w14:textId="6E5D1134" w:rsidR="004327AA" w:rsidRDefault="004327AA" w:rsidP="00D9745C">
      <w:pPr>
        <w:pStyle w:val="Listaszerbekezds"/>
      </w:pPr>
      <w:r>
        <w:t>Eloquent ORM</w:t>
      </w:r>
    </w:p>
    <w:p w14:paraId="1379613B" w14:textId="00A01FC7" w:rsidR="004327AA" w:rsidRDefault="004327AA" w:rsidP="00D9745C">
      <w:pPr>
        <w:pStyle w:val="Listaszerbekezds"/>
      </w:pPr>
      <w:r>
        <w:t>PHPUnit</w:t>
      </w:r>
    </w:p>
    <w:p w14:paraId="405E8CD1" w14:textId="11A4ED84" w:rsidR="00D9745C" w:rsidRDefault="00D9745C" w:rsidP="00D9745C">
      <w:pPr>
        <w:pStyle w:val="Listaszerbekezds"/>
      </w:pPr>
      <w:r>
        <w:t>MySQL</w:t>
      </w:r>
      <w:r w:rsidR="004327AA">
        <w:t xml:space="preserve"> (adatbázis)</w:t>
      </w:r>
    </w:p>
    <w:p w14:paraId="37CE5B34" w14:textId="32F8A4EF" w:rsidR="004327AA" w:rsidRDefault="004327AA" w:rsidP="004327AA">
      <w:pPr>
        <w:pStyle w:val="Cmsor2"/>
      </w:pPr>
      <w:bookmarkStart w:id="17" w:name="_Toc227013203"/>
      <w:r>
        <w:t>Megoldás formátuma</w:t>
      </w:r>
      <w:bookmarkEnd w:id="17"/>
    </w:p>
    <w:p w14:paraId="256E67AD" w14:textId="4B63C3DE" w:rsidR="004327AA" w:rsidRDefault="004327AA" w:rsidP="004327AA">
      <w:r>
        <w:t>A rendszer modulokból álló alkalmazás, elkülönített Frontend és Backend komponensekkel</w:t>
      </w:r>
    </w:p>
    <w:p w14:paraId="71AE91AB" w14:textId="72FCC415" w:rsidR="004327AA" w:rsidRDefault="004327AA" w:rsidP="004327AA">
      <w:pPr>
        <w:pStyle w:val="Cmsor2"/>
        <w:pageBreakBefore/>
      </w:pPr>
      <w:bookmarkStart w:id="18" w:name="_Toc227013204"/>
      <w:r>
        <w:lastRenderedPageBreak/>
        <w:t>Modulok</w:t>
      </w:r>
      <w:bookmarkEnd w:id="18"/>
    </w:p>
    <w:p w14:paraId="75BDBD31" w14:textId="0B7C65E8" w:rsidR="004327AA" w:rsidRDefault="004327AA" w:rsidP="004327AA">
      <w:pPr>
        <w:pStyle w:val="Listaszerbekezds"/>
      </w:pPr>
      <w:r>
        <w:t>Felhasználó és authentikációs modul</w:t>
      </w:r>
    </w:p>
    <w:p w14:paraId="2CF052AA" w14:textId="0D798F55" w:rsidR="004327AA" w:rsidRDefault="004327AA" w:rsidP="004327AA">
      <w:pPr>
        <w:pStyle w:val="Listaszerbekezds"/>
      </w:pPr>
      <w:r>
        <w:t>Intézmény és tagságkezelő modul</w:t>
      </w:r>
    </w:p>
    <w:p w14:paraId="3D17CE9B" w14:textId="4E415086" w:rsidR="004327AA" w:rsidRDefault="004327AA" w:rsidP="004327AA">
      <w:pPr>
        <w:pStyle w:val="Listaszerbekezds"/>
      </w:pPr>
      <w:r>
        <w:t>Osztálykezelő modul</w:t>
      </w:r>
    </w:p>
    <w:p w14:paraId="31057A09" w14:textId="639C17AD" w:rsidR="004327AA" w:rsidRDefault="004327AA" w:rsidP="004327AA">
      <w:pPr>
        <w:pStyle w:val="Listaszerbekezds"/>
      </w:pPr>
      <w:r>
        <w:t>Eseménykezelő modul</w:t>
      </w:r>
    </w:p>
    <w:p w14:paraId="0138B791" w14:textId="5488AF1F" w:rsidR="004327AA" w:rsidRDefault="004327AA" w:rsidP="004327AA">
      <w:pPr>
        <w:pStyle w:val="Listaszerbekezds"/>
      </w:pPr>
      <w:r>
        <w:t>Részvételi visszajelzés modul</w:t>
      </w:r>
    </w:p>
    <w:p w14:paraId="175319EC" w14:textId="4793CD6F" w:rsidR="004327AA" w:rsidRDefault="004327AA" w:rsidP="004327AA">
      <w:pPr>
        <w:pStyle w:val="Listaszerbekezds"/>
      </w:pPr>
      <w:r>
        <w:t>Kérés / szűrés / listázás modul</w:t>
      </w:r>
    </w:p>
    <w:p w14:paraId="1C1A00F7" w14:textId="0B4DC908" w:rsidR="004327AA" w:rsidRDefault="004327AA" w:rsidP="004327AA">
      <w:pPr>
        <w:pStyle w:val="Listaszerbekezds"/>
      </w:pPr>
      <w:r>
        <w:t>Komment és kedvenc modul</w:t>
      </w:r>
    </w:p>
    <w:p w14:paraId="40873ECA" w14:textId="09229D63" w:rsidR="009D20D1" w:rsidRDefault="009D20D1" w:rsidP="004327AA">
      <w:pPr>
        <w:pStyle w:val="Listaszerbekezds"/>
      </w:pPr>
      <w:r w:rsidRPr="009D20D1">
        <w:t>Naptári nézet modul</w:t>
      </w:r>
    </w:p>
    <w:p w14:paraId="43930279" w14:textId="3839DC53" w:rsidR="004327AA" w:rsidRPr="004327AA" w:rsidRDefault="004327AA" w:rsidP="004327AA">
      <w:pPr>
        <w:pStyle w:val="Listaszerbekezds"/>
      </w:pPr>
      <w:r>
        <w:t>Kérlelem / jováhagyási modul</w:t>
      </w:r>
    </w:p>
    <w:p w14:paraId="5BC5F488" w14:textId="4D5DF57D" w:rsidR="00C102FA" w:rsidRDefault="00813665" w:rsidP="004327AA">
      <w:pPr>
        <w:pStyle w:val="Cmsor2"/>
      </w:pPr>
      <w:bookmarkStart w:id="19" w:name="_Toc227013205"/>
      <w:r w:rsidRPr="006012F3">
        <w:t>Szoftverfejlesztés</w:t>
      </w:r>
      <w:bookmarkEnd w:id="19"/>
    </w:p>
    <w:p w14:paraId="4F1D5D11" w14:textId="0D84A190" w:rsidR="00422EB2" w:rsidRDefault="004804CC" w:rsidP="00422EB2">
      <w:r>
        <w:t xml:space="preserve">A fejlesztést kisebb szakaszokra bontva végezzük. </w:t>
      </w:r>
      <w:r w:rsidR="00553B41">
        <w:t>Első lépésként az alapvető funkciók kerülnek megvalósításra, mint például a felhasználói bejelentkezés és az események alapvető kezelése.</w:t>
      </w:r>
      <w:r>
        <w:t xml:space="preserve"> Ezek után kerülnek sorra a kiegészítő funkciók, mint a szavazások, az értesítések vagy a több iskola egyidejű kezelése.</w:t>
      </w:r>
    </w:p>
    <w:p w14:paraId="117844A0" w14:textId="327261D1" w:rsidR="00D07A55" w:rsidRDefault="00D07A55" w:rsidP="00FC44EE">
      <w:pPr>
        <w:pStyle w:val="Cmsor2"/>
      </w:pPr>
      <w:bookmarkStart w:id="20" w:name="_Toc227013206"/>
      <w:r>
        <w:t>Tárolt adatok</w:t>
      </w:r>
      <w:bookmarkEnd w:id="20"/>
    </w:p>
    <w:p w14:paraId="5B953EE4" w14:textId="53B6C5B9" w:rsidR="00D07A55" w:rsidRDefault="00D07A55" w:rsidP="00FC44EE">
      <w:pPr>
        <w:pStyle w:val="Cmsor3"/>
      </w:pPr>
      <w:bookmarkStart w:id="21" w:name="_Toc227013207"/>
      <w:r>
        <w:t>Felhasználói adatok</w:t>
      </w:r>
      <w:bookmarkEnd w:id="21"/>
    </w:p>
    <w:p w14:paraId="25CC30B6" w14:textId="37F1B6DB" w:rsidR="00D07A55" w:rsidRPr="000B5D78" w:rsidRDefault="00D07A55" w:rsidP="00FC44EE">
      <w:pPr>
        <w:pStyle w:val="Listaszerbekezds"/>
      </w:pPr>
      <w:r w:rsidRPr="000B5D78">
        <w:t>Diákok: név, e-mail cím, osztály, évfolyam, jelszó (titkosított formában)</w:t>
      </w:r>
    </w:p>
    <w:p w14:paraId="4F00BB76" w14:textId="77777777" w:rsidR="00D07A55" w:rsidRPr="000B5D78" w:rsidRDefault="00D07A55" w:rsidP="00FC44EE">
      <w:pPr>
        <w:pStyle w:val="Listaszerbekezds"/>
      </w:pPr>
      <w:r w:rsidRPr="000B5D78">
        <w:t>Tanárok: név, e-mail cím, tantárgy (opcionális), jogosultságok</w:t>
      </w:r>
    </w:p>
    <w:p w14:paraId="5329B54F" w14:textId="2BFAB418" w:rsidR="00D4300E" w:rsidRDefault="00D07A55" w:rsidP="00FC44EE">
      <w:pPr>
        <w:pStyle w:val="Listaszerbekezds"/>
      </w:pPr>
      <w:r w:rsidRPr="000B5D78">
        <w:t>Adminisztrátorok: név, e-mail cím, teljes jogosultsági szint</w:t>
      </w:r>
    </w:p>
    <w:p w14:paraId="16647D61" w14:textId="7C798B4D" w:rsidR="009D20D1" w:rsidRDefault="009D20D1" w:rsidP="009D20D1">
      <w:pPr>
        <w:pStyle w:val="Cmsor3"/>
      </w:pPr>
      <w:bookmarkStart w:id="22" w:name="_Toc227013208"/>
      <w:r w:rsidRPr="009D20D1">
        <w:t>Esemény adatok</w:t>
      </w:r>
      <w:bookmarkEnd w:id="22"/>
    </w:p>
    <w:p w14:paraId="0E8CDC85" w14:textId="3C50EA7B" w:rsidR="009D20D1" w:rsidRDefault="009D20D1" w:rsidP="009D20D1">
      <w:pPr>
        <w:pStyle w:val="Listaszerbekezds"/>
      </w:pPr>
      <w:r w:rsidRPr="009D20D1">
        <w:t>Esemény alapadatok: cím, leírás, kezdés/befejezés időpontja</w:t>
      </w:r>
    </w:p>
    <w:p w14:paraId="0B3E114F" w14:textId="131DAD1C" w:rsidR="009D20D1" w:rsidRDefault="009D20D1" w:rsidP="009D20D1">
      <w:pPr>
        <w:pStyle w:val="Listaszerbekezds"/>
      </w:pPr>
      <w:r w:rsidRPr="009D20D1">
        <w:t>Ismétlődési információ: ismétlődés típusa, befejezési dátuma, szülőeseményre való hivatkozás</w:t>
      </w:r>
    </w:p>
    <w:p w14:paraId="2D3A165F" w14:textId="22416059" w:rsidR="009D20D1" w:rsidRDefault="009D20D1" w:rsidP="009D20D1">
      <w:pPr>
        <w:pStyle w:val="Listaszerbekezds"/>
      </w:pPr>
      <w:r w:rsidRPr="009D20D1">
        <w:t>Állapot információ: aktív/lezárt/elmaradt státusz</w:t>
      </w:r>
    </w:p>
    <w:p w14:paraId="79FEF5CD" w14:textId="085AF428" w:rsidR="009D20D1" w:rsidRDefault="009D20D1" w:rsidP="009D20D1">
      <w:pPr>
        <w:pStyle w:val="Listaszerbekezds"/>
      </w:pPr>
      <w:r w:rsidRPr="009D20D1">
        <w:t>Részvételi adatok: igen</w:t>
      </w:r>
      <w:r>
        <w:t xml:space="preserve"> vagy </w:t>
      </w:r>
      <w:r w:rsidRPr="009D20D1">
        <w:t xml:space="preserve">nem </w:t>
      </w:r>
    </w:p>
    <w:p w14:paraId="0DDC90FF" w14:textId="3D744937" w:rsidR="009D20D1" w:rsidRPr="009D20D1" w:rsidRDefault="009D20D1" w:rsidP="009D20D1">
      <w:pPr>
        <w:pStyle w:val="Listaszerbekezds"/>
      </w:pPr>
      <w:r w:rsidRPr="009D20D1">
        <w:t>Kommentek és kedvencek információja</w:t>
      </w:r>
    </w:p>
    <w:p w14:paraId="51EAAD76" w14:textId="159E828C" w:rsidR="00727183" w:rsidRDefault="00727183" w:rsidP="00FC44EE">
      <w:pPr>
        <w:pStyle w:val="Cmsor1"/>
      </w:pPr>
      <w:bookmarkStart w:id="23" w:name="_Toc227013209"/>
      <w:r>
        <w:lastRenderedPageBreak/>
        <w:t>Dokumentáció</w:t>
      </w:r>
      <w:bookmarkEnd w:id="23"/>
    </w:p>
    <w:p w14:paraId="7D02E363" w14:textId="027E5FA6" w:rsidR="00331EE8" w:rsidRDefault="00331EE8" w:rsidP="00FC44EE">
      <w:pPr>
        <w:pStyle w:val="Cmsor2"/>
      </w:pPr>
      <w:bookmarkStart w:id="24" w:name="_Toc227013210"/>
      <w:r>
        <w:t>Erőforrás terv, munkaidő nyilvántartás</w:t>
      </w:r>
      <w:bookmarkEnd w:id="24"/>
    </w:p>
    <w:p w14:paraId="452802A0" w14:textId="53FD1701" w:rsidR="00727CE6" w:rsidRPr="0074487B" w:rsidRDefault="0074487B" w:rsidP="0074487B">
      <w:r w:rsidRPr="0074487B">
        <w:t xml:space="preserve">A projekt elkészítéséhez leginkább a saját időnkre és munkánkra van szükség. A feladatokat egymás között felosztjuk: egyikünk elsősorban a </w:t>
      </w:r>
      <w:r w:rsidRPr="0074487B">
        <w:rPr>
          <w:rStyle w:val="Kiemels2"/>
          <w:b w:val="0"/>
          <w:bCs w:val="0"/>
        </w:rPr>
        <w:t>frontend fejlesztéssel</w:t>
      </w:r>
      <w:r w:rsidRPr="0074487B">
        <w:t xml:space="preserve"> foglalkozik (felhasználói felület kialakítása, reszponzív megjelenés, kezelhetőség), míg másikunk a </w:t>
      </w:r>
      <w:r w:rsidRPr="0074487B">
        <w:rPr>
          <w:rStyle w:val="Kiemels2"/>
          <w:b w:val="0"/>
          <w:bCs w:val="0"/>
        </w:rPr>
        <w:t>backend oldalt</w:t>
      </w:r>
      <w:r w:rsidRPr="0074487B">
        <w:t xml:space="preserve"> készíti (adatbázis tervezés, üzleti logika, API-fejlesztés).</w:t>
      </w:r>
      <w:r w:rsidRPr="0074487B">
        <w:br/>
        <w:t>A munkát kisebb szakaszokra bontjuk, így pontosan követhető, hogy hol tartunk a projektben. Ez biztosítja az átláthatóságot, és segít abban, hogy minden részidőben elkészüljön.</w:t>
      </w:r>
    </w:p>
    <w:p w14:paraId="1CE41893" w14:textId="1D1B8155" w:rsidR="00331EE8" w:rsidRDefault="00331EE8" w:rsidP="00FC44EE">
      <w:pPr>
        <w:pStyle w:val="Cmsor2"/>
      </w:pPr>
      <w:bookmarkStart w:id="25" w:name="_Toc227013211"/>
      <w:r>
        <w:t>Technikai dokumentáció</w:t>
      </w:r>
      <w:bookmarkEnd w:id="25"/>
    </w:p>
    <w:p w14:paraId="560E233B" w14:textId="77777777" w:rsidR="0074487B" w:rsidRPr="0074487B" w:rsidRDefault="0074487B" w:rsidP="00077AB6">
      <w:pPr>
        <w:ind w:left="0" w:firstLine="360"/>
        <w:rPr>
          <w:lang w:eastAsia="hu-HU"/>
        </w:rPr>
      </w:pPr>
      <w:r w:rsidRPr="0074487B">
        <w:rPr>
          <w:lang w:eastAsia="hu-HU"/>
        </w:rPr>
        <w:t>Ebben a részben bemutatjuk, hogyan épül fel a rendszer két fő része:</w:t>
      </w:r>
    </w:p>
    <w:p w14:paraId="776A6D97" w14:textId="112BB26E" w:rsidR="0074487B" w:rsidRPr="0074487B" w:rsidRDefault="0074487B" w:rsidP="0074487B">
      <w:pPr>
        <w:keepNext w:val="0"/>
        <w:keepLines w:val="0"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lang w:eastAsia="hu-HU"/>
        </w:rPr>
      </w:pPr>
      <w:r w:rsidRPr="0074487B">
        <w:rPr>
          <w:rFonts w:eastAsia="Times New Roman"/>
          <w:b/>
          <w:bCs/>
          <w:lang w:eastAsia="hu-HU"/>
        </w:rPr>
        <w:t>Frontend</w:t>
      </w:r>
      <w:r w:rsidRPr="0074487B">
        <w:rPr>
          <w:rFonts w:eastAsia="Times New Roman"/>
          <w:lang w:eastAsia="hu-HU"/>
        </w:rPr>
        <w:t xml:space="preserve">: a felhasználói felület, amelyen keresztül a diákok, tanárok és </w:t>
      </w:r>
      <w:proofErr w:type="spellStart"/>
      <w:r w:rsidRPr="0074487B">
        <w:rPr>
          <w:rFonts w:eastAsia="Times New Roman"/>
          <w:lang w:eastAsia="hu-HU"/>
        </w:rPr>
        <w:t>adminok</w:t>
      </w:r>
      <w:proofErr w:type="spellEnd"/>
      <w:r w:rsidRPr="0074487B">
        <w:rPr>
          <w:rFonts w:eastAsia="Times New Roman"/>
          <w:lang w:eastAsia="hu-HU"/>
        </w:rPr>
        <w:t xml:space="preserve"> használják a rendszert. Ide tartozik a megjelenés, a bejelentkezési és regisztrációs oldalak, az események listázása, valamint az interaktív funkciók (pl.</w:t>
      </w:r>
      <w:r w:rsidR="00077AB6" w:rsidRPr="00523BC3">
        <w:rPr>
          <w:rStyle w:val="nevekChar"/>
        </w:rPr>
        <w:t> </w:t>
      </w:r>
      <w:r w:rsidRPr="0074487B">
        <w:rPr>
          <w:rFonts w:eastAsia="Times New Roman"/>
          <w:lang w:eastAsia="hu-HU"/>
        </w:rPr>
        <w:t>szavazás,</w:t>
      </w:r>
      <w:r w:rsidR="00077AB6" w:rsidRPr="00523BC3">
        <w:rPr>
          <w:rStyle w:val="nevekChar"/>
        </w:rPr>
        <w:t> </w:t>
      </w:r>
      <w:proofErr w:type="spellStart"/>
      <w:r w:rsidRPr="0074487B">
        <w:rPr>
          <w:rFonts w:eastAsia="Times New Roman"/>
          <w:lang w:eastAsia="hu-HU"/>
        </w:rPr>
        <w:t>kommentelés</w:t>
      </w:r>
      <w:proofErr w:type="spellEnd"/>
      <w:r w:rsidRPr="0074487B">
        <w:rPr>
          <w:rFonts w:eastAsia="Times New Roman"/>
          <w:lang w:eastAsia="hu-HU"/>
        </w:rPr>
        <w:t>).</w:t>
      </w:r>
    </w:p>
    <w:p w14:paraId="48FB2DEB" w14:textId="77777777" w:rsidR="0074487B" w:rsidRPr="0074487B" w:rsidRDefault="0074487B" w:rsidP="0074487B">
      <w:pPr>
        <w:keepNext w:val="0"/>
        <w:keepLines w:val="0"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lang w:eastAsia="hu-HU"/>
        </w:rPr>
      </w:pPr>
      <w:r w:rsidRPr="0074487B">
        <w:rPr>
          <w:rFonts w:eastAsia="Times New Roman"/>
          <w:b/>
          <w:bCs/>
          <w:lang w:eastAsia="hu-HU"/>
        </w:rPr>
        <w:t>Backend</w:t>
      </w:r>
      <w:r w:rsidRPr="0074487B">
        <w:rPr>
          <w:rFonts w:eastAsia="Times New Roman"/>
          <w:lang w:eastAsia="hu-HU"/>
        </w:rPr>
        <w:t>: a háttérben futó rendszer, amely felelős az adatok kezeléséért és tárolásáért. Ide tartozik az adatbázis, az események és felhasználói adatok mentése, valamint a jogosultságok és értesítések kezelése.</w:t>
      </w:r>
    </w:p>
    <w:p w14:paraId="1118DB4D" w14:textId="45DD8812" w:rsidR="00F61444" w:rsidRPr="0074487B" w:rsidRDefault="0074487B" w:rsidP="00077AB6">
      <w:pPr>
        <w:rPr>
          <w:lang w:eastAsia="hu-HU"/>
        </w:rPr>
      </w:pPr>
      <w:r w:rsidRPr="0074487B">
        <w:rPr>
          <w:lang w:eastAsia="hu-HU"/>
        </w:rPr>
        <w:t>A technikai dokumentáció célja, hogy érthetően bemutassa, hogyan kapcsolódik össze a frontend a backenddel, és hogyan valósul meg az adatok tárolása és feldolgozása. A dokumentáció tartalmazza az idegen szavak, rövidítések magyarázatát is, hogy nem szakmai olvasók számára is feldolgozható legyen.</w:t>
      </w:r>
    </w:p>
    <w:p w14:paraId="58EB6C4B" w14:textId="426041A9" w:rsidR="00FD114D" w:rsidRDefault="00331EE8" w:rsidP="00FC44EE">
      <w:pPr>
        <w:pStyle w:val="Cmsor2"/>
      </w:pPr>
      <w:bookmarkStart w:id="26" w:name="_Toc227013212"/>
      <w:r>
        <w:t xml:space="preserve">Forráskód </w:t>
      </w:r>
      <w:r w:rsidR="005D63A3">
        <w:t>dokumentáció</w:t>
      </w:r>
      <w:bookmarkEnd w:id="26"/>
    </w:p>
    <w:p w14:paraId="52ED57DB" w14:textId="65F41622" w:rsidR="00F61444" w:rsidRDefault="0074487B" w:rsidP="00F61444">
      <w:r>
        <w:t xml:space="preserve">A forráskódot úgy írjuk meg, hogy </w:t>
      </w:r>
      <w:r w:rsidRPr="0074487B">
        <w:rPr>
          <w:rStyle w:val="Kiemels2"/>
          <w:b w:val="0"/>
          <w:bCs w:val="0"/>
        </w:rPr>
        <w:t>frontend</w:t>
      </w:r>
      <w:r>
        <w:t xml:space="preserve"> és </w:t>
      </w:r>
      <w:r w:rsidRPr="0074487B">
        <w:rPr>
          <w:rStyle w:val="Kiemels2"/>
          <w:b w:val="0"/>
          <w:bCs w:val="0"/>
        </w:rPr>
        <w:t>backend</w:t>
      </w:r>
      <w:r>
        <w:t xml:space="preserve"> oldalon egyaránt könnyen átlátható legyen. A változóknak és függvényeknek beszédes nevet adunk, és minden fontosabb résznél rövid magyarázatot (kommentet) helyezünk el.</w:t>
      </w:r>
    </w:p>
    <w:p w14:paraId="732ADFD8" w14:textId="42541B2F" w:rsidR="00CD744E" w:rsidRDefault="003F2BB4" w:rsidP="00CD744E">
      <w:pPr>
        <w:pStyle w:val="Cmsor2"/>
      </w:pPr>
      <w:bookmarkStart w:id="27" w:name="_Toc227013213"/>
      <w:r>
        <w:t>Felhasználói dokumentáció</w:t>
      </w:r>
      <w:bookmarkEnd w:id="27"/>
    </w:p>
    <w:p w14:paraId="64E865A9" w14:textId="17D8E2F8" w:rsidR="004A5E02" w:rsidRPr="004A5E02" w:rsidRDefault="004A5E02" w:rsidP="004A5E02">
      <w:r w:rsidRPr="004A5E02">
        <w:t>A felhasználói dokumentáció bemutatja a rendszer használatát a különböző szerepkörök számára (tanár, diák, adminisztrátor). Tartalmazza a bejelentkezés, események megtekintésének és létrehozásának, valamint a szavazások és értesítések használatának lépéseit. Célja, hogy a felhasználók könnyen eligazodjanak a felületen és megértsék az egyes funkciók működését technikai ismeretek nélkül.</w:t>
      </w:r>
    </w:p>
    <w:p w14:paraId="50DCE691" w14:textId="6672FABD" w:rsidR="00DD4522" w:rsidRDefault="00DD4522" w:rsidP="00FC44EE">
      <w:pPr>
        <w:pStyle w:val="Cmsor1"/>
      </w:pPr>
      <w:bookmarkStart w:id="28" w:name="_Toc227013214"/>
      <w:r>
        <w:lastRenderedPageBreak/>
        <w:t>Projekt adatlap</w:t>
      </w:r>
      <w:bookmarkEnd w:id="28"/>
    </w:p>
    <w:p w14:paraId="16B4B5A4" w14:textId="11C1B79F" w:rsidR="00DD4522" w:rsidRPr="00B65BD6" w:rsidRDefault="00DD4522" w:rsidP="00B65BD6">
      <w:pPr>
        <w:pStyle w:val="adatlap"/>
      </w:pPr>
      <w:r w:rsidRPr="00B65BD6">
        <w:rPr>
          <w:b/>
          <w:bCs w:val="0"/>
        </w:rPr>
        <w:t>Projekt neve:</w:t>
      </w:r>
      <w:r w:rsidRPr="00B65BD6">
        <w:t xml:space="preserve"> </w:t>
      </w:r>
      <w:proofErr w:type="spellStart"/>
      <w:r w:rsidRPr="00B65BD6">
        <w:t>EseményTér</w:t>
      </w:r>
      <w:proofErr w:type="spellEnd"/>
    </w:p>
    <w:p w14:paraId="12E0E9DE" w14:textId="293139C9" w:rsidR="008C750B" w:rsidRPr="00B65BD6" w:rsidRDefault="00DD4522" w:rsidP="00B65BD6">
      <w:pPr>
        <w:pStyle w:val="adatlap"/>
      </w:pPr>
      <w:r w:rsidRPr="00B65BD6">
        <w:rPr>
          <w:b/>
          <w:bCs w:val="0"/>
        </w:rPr>
        <w:t>Feladat rövid ismertetése:</w:t>
      </w:r>
      <w:r w:rsidRPr="00B65BD6">
        <w:t xml:space="preserve"> Az </w:t>
      </w:r>
      <w:proofErr w:type="spellStart"/>
      <w:r w:rsidRPr="00B65BD6">
        <w:t>EseményTér</w:t>
      </w:r>
      <w:proofErr w:type="spellEnd"/>
      <w:r w:rsidRPr="00B65BD6">
        <w:t xml:space="preserve"> </w:t>
      </w:r>
      <w:r w:rsidR="008C750B" w:rsidRPr="00B65BD6">
        <w:t>egy olyan webes rendszer, amely átláthatóbbá és egyszerűbbé teszi az iskolai programok szervezését és kommunikációját tanárok és a diákok számára.</w:t>
      </w:r>
    </w:p>
    <w:p w14:paraId="36ADBC5D" w14:textId="669C6F78" w:rsidR="00DD4522" w:rsidRPr="00B65BD6" w:rsidRDefault="00DD4522" w:rsidP="00B65BD6">
      <w:pPr>
        <w:pStyle w:val="adatlap"/>
      </w:pPr>
      <w:r w:rsidRPr="00B65BD6">
        <w:rPr>
          <w:b/>
          <w:bCs w:val="0"/>
        </w:rPr>
        <w:t>Felhasznált programozási nyelvek:</w:t>
      </w:r>
      <w:r w:rsidRPr="00B65BD6">
        <w:t xml:space="preserve"> </w:t>
      </w:r>
      <w:r w:rsidR="00C961D4">
        <w:t xml:space="preserve">Vue3, </w:t>
      </w:r>
      <w:proofErr w:type="spellStart"/>
      <w:r w:rsidR="00C961D4">
        <w:t>Vite</w:t>
      </w:r>
      <w:proofErr w:type="spellEnd"/>
      <w:r w:rsidR="00C961D4">
        <w:t xml:space="preserve">, </w:t>
      </w:r>
      <w:proofErr w:type="spellStart"/>
      <w:r w:rsidR="00C961D4">
        <w:t>Vue</w:t>
      </w:r>
      <w:proofErr w:type="spellEnd"/>
      <w:r w:rsidR="00C961D4">
        <w:t xml:space="preserve"> Router, </w:t>
      </w:r>
      <w:proofErr w:type="spellStart"/>
      <w:r w:rsidR="00C961D4">
        <w:t>Axios</w:t>
      </w:r>
      <w:proofErr w:type="spellEnd"/>
      <w:r w:rsidR="00C961D4">
        <w:t xml:space="preserve">, </w:t>
      </w:r>
      <w:proofErr w:type="spellStart"/>
      <w:r w:rsidR="00C961D4">
        <w:t>Vuex</w:t>
      </w:r>
      <w:proofErr w:type="spellEnd"/>
      <w:r w:rsidR="00C961D4">
        <w:t xml:space="preserve">, </w:t>
      </w:r>
      <w:proofErr w:type="spellStart"/>
      <w:r w:rsidRPr="00B65BD6">
        <w:t>MySQL</w:t>
      </w:r>
      <w:proofErr w:type="spellEnd"/>
      <w:r w:rsidRPr="00B65BD6">
        <w:t>, PHP, JavaScript</w:t>
      </w:r>
    </w:p>
    <w:p w14:paraId="3D338088" w14:textId="3FECA29B" w:rsidR="00DD4522" w:rsidRDefault="00CD744E" w:rsidP="00B65BD6">
      <w:pPr>
        <w:pStyle w:val="adatlap"/>
      </w:pPr>
      <w:r w:rsidRPr="00B65BD6">
        <w:rPr>
          <w:b/>
          <w:bCs w:val="0"/>
        </w:rPr>
        <w:t>Készítők</w:t>
      </w:r>
      <w:r w:rsidR="00DD4522" w:rsidRPr="00B65BD6">
        <w:rPr>
          <w:b/>
          <w:bCs w:val="0"/>
        </w:rPr>
        <w:t>:</w:t>
      </w:r>
      <w:r w:rsidR="00DD4522" w:rsidRPr="00B65BD6">
        <w:t xml:space="preserve"> Nagy </w:t>
      </w:r>
      <w:proofErr w:type="spellStart"/>
      <w:r w:rsidR="00DD4522" w:rsidRPr="00B65BD6">
        <w:t>Levéd</w:t>
      </w:r>
      <w:proofErr w:type="spellEnd"/>
      <w:r w:rsidR="00DD4522" w:rsidRPr="00B65BD6">
        <w:t xml:space="preserve"> Sámuel, Tóth Tamás</w:t>
      </w:r>
    </w:p>
    <w:p w14:paraId="4B6046A9" w14:textId="221C7428" w:rsidR="00C41093" w:rsidRDefault="00C41093" w:rsidP="00C41093">
      <w:pPr>
        <w:pStyle w:val="Cmsor1"/>
      </w:pPr>
      <w:bookmarkStart w:id="29" w:name="_Toc227013215"/>
      <w:r>
        <w:lastRenderedPageBreak/>
        <w:t>Algoritmusok</w:t>
      </w:r>
      <w:bookmarkEnd w:id="29"/>
    </w:p>
    <w:p w14:paraId="104139BE" w14:textId="0A94D825" w:rsidR="00C41093" w:rsidRPr="00C41093" w:rsidRDefault="00C41093" w:rsidP="00C41093">
      <w:pPr>
        <w:pStyle w:val="Cmsor2"/>
      </w:pPr>
      <w:bookmarkStart w:id="30" w:name="_Toc227013216"/>
      <w:r>
        <w:t>Bejelentkezés</w:t>
      </w:r>
      <w:bookmarkEnd w:id="30"/>
    </w:p>
    <w:p w14:paraId="47839491" w14:textId="77777777" w:rsidR="00C41093" w:rsidRPr="00391092" w:rsidRDefault="00C41093" w:rsidP="00C41093">
      <w:pPr>
        <w:pStyle w:val="pszeudo"/>
      </w:pPr>
      <w:r w:rsidRPr="00391092">
        <w:t>ALGORITMUS: Bejelentkez</w:t>
      </w:r>
      <w:r>
        <w:t>é</w:t>
      </w:r>
      <w:r w:rsidRPr="00391092">
        <w:t>s</w:t>
      </w:r>
    </w:p>
    <w:p w14:paraId="1DE749FB" w14:textId="77777777" w:rsidR="00C41093" w:rsidRDefault="00C41093" w:rsidP="00C41093">
      <w:pPr>
        <w:pStyle w:val="pszeudo"/>
      </w:pPr>
    </w:p>
    <w:p w14:paraId="4D0DEAB7" w14:textId="77777777" w:rsidR="00C41093" w:rsidRDefault="00C41093" w:rsidP="00C41093">
      <w:pPr>
        <w:pStyle w:val="pszeudo"/>
      </w:pPr>
      <w:r>
        <w:t>BEMENET:</w:t>
      </w:r>
    </w:p>
    <w:p w14:paraId="29F241BA" w14:textId="77777777" w:rsidR="00C41093" w:rsidRDefault="00C41093" w:rsidP="00C41093">
      <w:pPr>
        <w:pStyle w:val="pszeudo"/>
        <w:numPr>
          <w:ilvl w:val="0"/>
          <w:numId w:val="17"/>
        </w:numPr>
      </w:pPr>
      <w:r>
        <w:t>email</w:t>
      </w:r>
    </w:p>
    <w:p w14:paraId="4DD04ED7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password</w:t>
      </w:r>
      <w:proofErr w:type="spellEnd"/>
    </w:p>
    <w:p w14:paraId="4B6D78E1" w14:textId="77777777" w:rsidR="00C41093" w:rsidRDefault="00C41093" w:rsidP="00C41093">
      <w:pPr>
        <w:pStyle w:val="pszeudo"/>
      </w:pPr>
    </w:p>
    <w:p w14:paraId="41C3235C" w14:textId="77777777" w:rsidR="00C41093" w:rsidRDefault="00C41093" w:rsidP="00C41093">
      <w:pPr>
        <w:pStyle w:val="pszeudo"/>
      </w:pPr>
    </w:p>
    <w:p w14:paraId="76304F2B" w14:textId="77777777" w:rsidR="00C41093" w:rsidRDefault="00C41093" w:rsidP="00C41093">
      <w:pPr>
        <w:pStyle w:val="pszeudo"/>
      </w:pPr>
      <w:r>
        <w:t>LÉPÉSEK:</w:t>
      </w:r>
    </w:p>
    <w:p w14:paraId="365A2127" w14:textId="77777777" w:rsidR="00C41093" w:rsidRDefault="00C41093" w:rsidP="00C41093">
      <w:pPr>
        <w:pStyle w:val="pszeudo"/>
        <w:numPr>
          <w:ilvl w:val="0"/>
          <w:numId w:val="18"/>
        </w:numPr>
      </w:pPr>
      <w:r>
        <w:t>Bemenet ellenőrzése:</w:t>
      </w:r>
    </w:p>
    <w:p w14:paraId="3AB6AAD0" w14:textId="77777777" w:rsidR="00C41093" w:rsidRDefault="00C41093" w:rsidP="00C41093">
      <w:pPr>
        <w:pStyle w:val="pszeudo"/>
        <w:numPr>
          <w:ilvl w:val="1"/>
          <w:numId w:val="17"/>
        </w:numPr>
      </w:pPr>
      <w:r>
        <w:t xml:space="preserve">email kötelező, </w:t>
      </w:r>
      <w:proofErr w:type="spellStart"/>
      <w:r>
        <w:t>string</w:t>
      </w:r>
      <w:proofErr w:type="spellEnd"/>
      <w:r>
        <w:t>, létező felhasználói email</w:t>
      </w:r>
    </w:p>
    <w:p w14:paraId="0CC3B8A5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password</w:t>
      </w:r>
      <w:proofErr w:type="spellEnd"/>
      <w:r>
        <w:t xml:space="preserve"> kötelező, </w:t>
      </w:r>
      <w:proofErr w:type="spellStart"/>
      <w:r>
        <w:t>string</w:t>
      </w:r>
      <w:proofErr w:type="spellEnd"/>
    </w:p>
    <w:p w14:paraId="4B8F4591" w14:textId="77777777" w:rsidR="00C41093" w:rsidRDefault="00C41093" w:rsidP="00C41093">
      <w:pPr>
        <w:pStyle w:val="pszeudo"/>
        <w:numPr>
          <w:ilvl w:val="0"/>
          <w:numId w:val="18"/>
        </w:numPr>
      </w:pPr>
      <w:r>
        <w:t>Felhasználó lekérése email alapján</w:t>
      </w:r>
    </w:p>
    <w:p w14:paraId="526CAB49" w14:textId="77777777" w:rsidR="00C41093" w:rsidRDefault="00C41093" w:rsidP="00C41093">
      <w:pPr>
        <w:pStyle w:val="pszeudo"/>
        <w:numPr>
          <w:ilvl w:val="0"/>
          <w:numId w:val="18"/>
        </w:numPr>
      </w:pPr>
      <w:r>
        <w:t xml:space="preserve">Ha nincs ilyen </w:t>
      </w:r>
      <w:proofErr w:type="gramStart"/>
      <w:r>
        <w:t>felhasználó,</w:t>
      </w:r>
      <w:proofErr w:type="gramEnd"/>
      <w:r>
        <w:t xml:space="preserve"> vagy jelszó </w:t>
      </w:r>
      <w:proofErr w:type="spellStart"/>
      <w:r>
        <w:t>hash</w:t>
      </w:r>
      <w:proofErr w:type="spellEnd"/>
      <w:r>
        <w:t xml:space="preserve"> ellenőrzés hibás:</w:t>
      </w:r>
    </w:p>
    <w:p w14:paraId="2DF3E0AB" w14:textId="35A0B09E" w:rsidR="00C41093" w:rsidRDefault="00C41093" w:rsidP="00C41093">
      <w:pPr>
        <w:pStyle w:val="pszeudo"/>
        <w:numPr>
          <w:ilvl w:val="1"/>
          <w:numId w:val="17"/>
        </w:numPr>
      </w:pPr>
      <w:r>
        <w:t>401, „Hibás jelszó vagy email”</w:t>
      </w:r>
    </w:p>
    <w:p w14:paraId="7FFECF18" w14:textId="774538CB" w:rsidR="00C41093" w:rsidRDefault="00C41093" w:rsidP="00C41093">
      <w:pPr>
        <w:pStyle w:val="pszeudo"/>
        <w:numPr>
          <w:ilvl w:val="0"/>
          <w:numId w:val="18"/>
        </w:numPr>
      </w:pPr>
      <w:proofErr w:type="spellStart"/>
      <w:r>
        <w:t>Sanctum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létrehozása</w:t>
      </w:r>
    </w:p>
    <w:p w14:paraId="6D5BB6CA" w14:textId="77777777" w:rsidR="00C41093" w:rsidRDefault="00C41093" w:rsidP="00C41093">
      <w:pPr>
        <w:pStyle w:val="pszeudo"/>
        <w:numPr>
          <w:ilvl w:val="0"/>
          <w:numId w:val="18"/>
        </w:numPr>
      </w:pPr>
      <w:r>
        <w:t>Válasz:</w:t>
      </w:r>
    </w:p>
    <w:p w14:paraId="728052F3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user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establishment_id</w:t>
      </w:r>
      <w:proofErr w:type="spellEnd"/>
      <w:r>
        <w:t>)</w:t>
      </w:r>
    </w:p>
    <w:p w14:paraId="3FFB1FF3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token</w:t>
      </w:r>
      <w:proofErr w:type="spellEnd"/>
    </w:p>
    <w:p w14:paraId="200587DE" w14:textId="77777777" w:rsidR="00C41093" w:rsidRDefault="00C41093" w:rsidP="00C41093">
      <w:pPr>
        <w:pStyle w:val="pszeudo"/>
        <w:numPr>
          <w:ilvl w:val="1"/>
          <w:numId w:val="17"/>
        </w:numPr>
      </w:pPr>
      <w:r>
        <w:t>siker üzenet</w:t>
      </w:r>
    </w:p>
    <w:p w14:paraId="0F3A1A48" w14:textId="77777777" w:rsidR="00C41093" w:rsidRDefault="00C41093" w:rsidP="00C41093">
      <w:pPr>
        <w:pStyle w:val="pszeudo"/>
        <w:ind w:left="0"/>
      </w:pPr>
    </w:p>
    <w:p w14:paraId="430EEC56" w14:textId="77777777" w:rsidR="00C41093" w:rsidRPr="00391092" w:rsidRDefault="00C41093" w:rsidP="00C41093">
      <w:pPr>
        <w:pStyle w:val="pszeudo"/>
        <w:ind w:left="0"/>
      </w:pPr>
    </w:p>
    <w:p w14:paraId="2E8D7137" w14:textId="77777777" w:rsidR="00C41093" w:rsidRPr="00391092" w:rsidRDefault="00C41093" w:rsidP="00C41093">
      <w:pPr>
        <w:pStyle w:val="pszeudo"/>
      </w:pPr>
      <w:r w:rsidRPr="00391092">
        <w:t>ALGORITMUS VÉGE</w:t>
      </w:r>
    </w:p>
    <w:p w14:paraId="033D19E2" w14:textId="77777777" w:rsidR="00C41093" w:rsidRDefault="00C41093" w:rsidP="00C41093">
      <w:pPr>
        <w:pStyle w:val="Cmsor2"/>
        <w:pageBreakBefore/>
      </w:pPr>
      <w:bookmarkStart w:id="31" w:name="_Toc214930990"/>
      <w:bookmarkStart w:id="32" w:name="_Toc227013217"/>
      <w:r>
        <w:lastRenderedPageBreak/>
        <w:t>Regisztráció</w:t>
      </w:r>
      <w:bookmarkEnd w:id="31"/>
      <w:bookmarkEnd w:id="32"/>
    </w:p>
    <w:p w14:paraId="5A16B0D7" w14:textId="77777777" w:rsidR="00C41093" w:rsidRDefault="00C41093" w:rsidP="00C41093">
      <w:pPr>
        <w:pStyle w:val="pszeudo"/>
      </w:pPr>
      <w:r>
        <w:t>ALGORITMUS: Regisztráció</w:t>
      </w:r>
    </w:p>
    <w:p w14:paraId="338B1BB9" w14:textId="77777777" w:rsidR="00C41093" w:rsidRDefault="00C41093" w:rsidP="00C41093">
      <w:pPr>
        <w:pStyle w:val="pszeudo"/>
      </w:pPr>
    </w:p>
    <w:p w14:paraId="7AB35D19" w14:textId="77777777" w:rsidR="00C41093" w:rsidRDefault="00C41093" w:rsidP="00C41093">
      <w:pPr>
        <w:pStyle w:val="pszeudo"/>
      </w:pPr>
      <w:r>
        <w:t>BEMENET:</w:t>
      </w:r>
    </w:p>
    <w:p w14:paraId="4E078091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username</w:t>
      </w:r>
      <w:proofErr w:type="spellEnd"/>
    </w:p>
    <w:p w14:paraId="10DC1784" w14:textId="77777777" w:rsidR="00C41093" w:rsidRDefault="00C41093" w:rsidP="00C41093">
      <w:pPr>
        <w:pStyle w:val="pszeudo"/>
        <w:numPr>
          <w:ilvl w:val="0"/>
          <w:numId w:val="17"/>
        </w:numPr>
      </w:pPr>
      <w:r>
        <w:t>email</w:t>
      </w:r>
    </w:p>
    <w:p w14:paraId="667ED873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password</w:t>
      </w:r>
      <w:proofErr w:type="spellEnd"/>
    </w:p>
    <w:p w14:paraId="2B42A824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password_confirmation</w:t>
      </w:r>
      <w:proofErr w:type="spellEnd"/>
    </w:p>
    <w:p w14:paraId="37394A4A" w14:textId="77777777" w:rsidR="00C41093" w:rsidRDefault="00C41093" w:rsidP="00C41093">
      <w:pPr>
        <w:pStyle w:val="pszeudo"/>
      </w:pPr>
    </w:p>
    <w:p w14:paraId="2BE3D13A" w14:textId="77777777" w:rsidR="00C41093" w:rsidRDefault="00C41093" w:rsidP="00C41093">
      <w:pPr>
        <w:pStyle w:val="pszeudo"/>
      </w:pPr>
    </w:p>
    <w:p w14:paraId="5DDE5777" w14:textId="77777777" w:rsidR="00C41093" w:rsidRDefault="00C41093" w:rsidP="00C41093">
      <w:pPr>
        <w:pStyle w:val="pszeudo"/>
      </w:pPr>
      <w:r>
        <w:t>LÉPÉSEK:</w:t>
      </w:r>
    </w:p>
    <w:p w14:paraId="35CE4F51" w14:textId="77777777" w:rsidR="00C41093" w:rsidRDefault="00C41093" w:rsidP="00C41093">
      <w:pPr>
        <w:pStyle w:val="pszeudo"/>
        <w:numPr>
          <w:ilvl w:val="0"/>
          <w:numId w:val="23"/>
        </w:numPr>
      </w:pPr>
      <w:r>
        <w:t xml:space="preserve">email </w:t>
      </w:r>
      <w:proofErr w:type="spellStart"/>
      <w:r>
        <w:t>kisbetűsítése</w:t>
      </w:r>
      <w:proofErr w:type="spellEnd"/>
    </w:p>
    <w:p w14:paraId="46C59D28" w14:textId="77777777" w:rsidR="00C41093" w:rsidRDefault="00C41093" w:rsidP="00C41093">
      <w:pPr>
        <w:pStyle w:val="pszeudo"/>
        <w:numPr>
          <w:ilvl w:val="0"/>
          <w:numId w:val="23"/>
        </w:numPr>
      </w:pPr>
      <w:r>
        <w:t>Validáció:</w:t>
      </w:r>
    </w:p>
    <w:p w14:paraId="262AF35B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username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58C6AC25" w14:textId="77777777" w:rsidR="00C41093" w:rsidRDefault="00C41093" w:rsidP="00C41093">
      <w:pPr>
        <w:pStyle w:val="pszeudo"/>
        <w:numPr>
          <w:ilvl w:val="1"/>
          <w:numId w:val="17"/>
        </w:numPr>
      </w:pPr>
      <w:r>
        <w:t xml:space="preserve">email </w:t>
      </w:r>
      <w:proofErr w:type="spellStart"/>
      <w:r>
        <w:t>required</w:t>
      </w:r>
      <w:proofErr w:type="spellEnd"/>
      <w:r>
        <w:t xml:space="preserve">, email, </w:t>
      </w:r>
      <w:proofErr w:type="spellStart"/>
      <w:r>
        <w:t>unique</w:t>
      </w:r>
      <w:proofErr w:type="spellEnd"/>
    </w:p>
    <w:p w14:paraId="58C6E939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confirmed</w:t>
      </w:r>
      <w:proofErr w:type="spellEnd"/>
      <w:r>
        <w:t xml:space="preserve">, min 6, mixed </w:t>
      </w:r>
      <w:proofErr w:type="spellStart"/>
      <w:r>
        <w:t>case</w:t>
      </w:r>
      <w:proofErr w:type="spellEnd"/>
      <w:r>
        <w:t xml:space="preserve"> + </w:t>
      </w:r>
      <w:proofErr w:type="spellStart"/>
      <w:r>
        <w:t>number</w:t>
      </w:r>
      <w:proofErr w:type="spellEnd"/>
    </w:p>
    <w:p w14:paraId="61EE0B1E" w14:textId="77777777" w:rsidR="00C41093" w:rsidRDefault="00C41093" w:rsidP="00C41093">
      <w:pPr>
        <w:pStyle w:val="pszeudo"/>
        <w:numPr>
          <w:ilvl w:val="0"/>
          <w:numId w:val="23"/>
        </w:numPr>
      </w:pPr>
      <w:r>
        <w:t>Új felhasználó létrehozása</w:t>
      </w:r>
    </w:p>
    <w:p w14:paraId="042D6ED2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name</w:t>
      </w:r>
      <w:proofErr w:type="spellEnd"/>
      <w:r>
        <w:t xml:space="preserve"> &lt;- </w:t>
      </w:r>
      <w:proofErr w:type="spellStart"/>
      <w:r>
        <w:t>username</w:t>
      </w:r>
      <w:proofErr w:type="spellEnd"/>
    </w:p>
    <w:p w14:paraId="5E011780" w14:textId="77777777" w:rsidR="00C41093" w:rsidRDefault="00C41093" w:rsidP="00C41093">
      <w:pPr>
        <w:pStyle w:val="pszeudo"/>
        <w:numPr>
          <w:ilvl w:val="1"/>
          <w:numId w:val="17"/>
        </w:numPr>
      </w:pPr>
      <w:r>
        <w:t>email &lt;- email</w:t>
      </w:r>
    </w:p>
    <w:p w14:paraId="6AEF5F97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password</w:t>
      </w:r>
      <w:proofErr w:type="spellEnd"/>
      <w:r>
        <w:t xml:space="preserve"> &lt;- </w:t>
      </w:r>
      <w:proofErr w:type="spellStart"/>
      <w:r>
        <w:t>hash</w:t>
      </w:r>
      <w:proofErr w:type="spellEnd"/>
      <w:r>
        <w:t>(</w:t>
      </w:r>
      <w:proofErr w:type="spellStart"/>
      <w:r>
        <w:t>password</w:t>
      </w:r>
      <w:proofErr w:type="spellEnd"/>
      <w:r>
        <w:t>)</w:t>
      </w:r>
    </w:p>
    <w:p w14:paraId="7C3318BE" w14:textId="77777777" w:rsidR="00C41093" w:rsidRDefault="00C41093" w:rsidP="00C41093">
      <w:pPr>
        <w:pStyle w:val="pszeudo"/>
        <w:numPr>
          <w:ilvl w:val="0"/>
          <w:numId w:val="23"/>
        </w:numPr>
      </w:pPr>
      <w:r>
        <w:t>Email verifikációs értesítés küldése</w:t>
      </w:r>
    </w:p>
    <w:p w14:paraId="4F4918A6" w14:textId="77777777" w:rsidR="00C41093" w:rsidRDefault="00C41093" w:rsidP="00C41093">
      <w:pPr>
        <w:pStyle w:val="pszeudo"/>
        <w:numPr>
          <w:ilvl w:val="0"/>
          <w:numId w:val="23"/>
        </w:numPr>
      </w:pPr>
      <w:proofErr w:type="spellStart"/>
      <w:r>
        <w:t>Sanctum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generálása</w:t>
      </w:r>
    </w:p>
    <w:p w14:paraId="42437A3C" w14:textId="77777777" w:rsidR="00C41093" w:rsidRDefault="00C41093" w:rsidP="00C41093">
      <w:pPr>
        <w:pStyle w:val="pszeudo"/>
        <w:numPr>
          <w:ilvl w:val="0"/>
          <w:numId w:val="23"/>
        </w:numPr>
      </w:pPr>
      <w:r>
        <w:t xml:space="preserve">Válasz: </w:t>
      </w:r>
      <w:proofErr w:type="spellStart"/>
      <w:r>
        <w:t>user</w:t>
      </w:r>
      <w:proofErr w:type="spellEnd"/>
      <w:r>
        <w:t xml:space="preserve"> + </w:t>
      </w:r>
      <w:proofErr w:type="spellStart"/>
      <w:r>
        <w:t>token</w:t>
      </w:r>
      <w:proofErr w:type="spellEnd"/>
      <w:r>
        <w:t xml:space="preserve"> + </w:t>
      </w:r>
      <w:proofErr w:type="spellStart"/>
      <w:r>
        <w:t>email_verified</w:t>
      </w:r>
      <w:proofErr w:type="spellEnd"/>
      <w:r>
        <w:t>=</w:t>
      </w:r>
      <w:proofErr w:type="spellStart"/>
      <w:r>
        <w:t>false</w:t>
      </w:r>
      <w:proofErr w:type="spellEnd"/>
    </w:p>
    <w:p w14:paraId="31B53926" w14:textId="77777777" w:rsidR="00C41093" w:rsidRDefault="00C41093" w:rsidP="00C41093">
      <w:pPr>
        <w:pStyle w:val="pszeudo"/>
      </w:pPr>
    </w:p>
    <w:p w14:paraId="105E291F" w14:textId="77777777" w:rsidR="00C41093" w:rsidRDefault="00C41093" w:rsidP="00C41093">
      <w:pPr>
        <w:pStyle w:val="pszeudo"/>
      </w:pPr>
    </w:p>
    <w:p w14:paraId="075C343A" w14:textId="77777777" w:rsidR="00C41093" w:rsidRDefault="00C41093" w:rsidP="00C41093">
      <w:pPr>
        <w:pStyle w:val="pszeudo"/>
      </w:pPr>
      <w:r>
        <w:t>ALGORITMUS VÉGE</w:t>
      </w:r>
    </w:p>
    <w:p w14:paraId="774C3DC1" w14:textId="77777777" w:rsidR="00C41093" w:rsidRDefault="00C41093" w:rsidP="00C41093">
      <w:pPr>
        <w:pStyle w:val="Cmsor2"/>
      </w:pPr>
      <w:bookmarkStart w:id="33" w:name="_Toc227013218"/>
      <w:r>
        <w:t>Email verifikáció</w:t>
      </w:r>
      <w:bookmarkEnd w:id="33"/>
    </w:p>
    <w:p w14:paraId="42EA0728" w14:textId="77777777" w:rsidR="00C41093" w:rsidRDefault="00C41093" w:rsidP="00C41093">
      <w:pPr>
        <w:pStyle w:val="pszeudo"/>
      </w:pPr>
      <w:r>
        <w:t xml:space="preserve">ALGORITMUS: </w:t>
      </w:r>
      <w:proofErr w:type="spellStart"/>
      <w:r>
        <w:t>EmailVerifikáció</w:t>
      </w:r>
      <w:proofErr w:type="spellEnd"/>
    </w:p>
    <w:p w14:paraId="27214EB1" w14:textId="77777777" w:rsidR="00C41093" w:rsidRDefault="00C41093" w:rsidP="00C41093">
      <w:pPr>
        <w:pStyle w:val="pszeudo"/>
      </w:pPr>
    </w:p>
    <w:p w14:paraId="43D4A8E1" w14:textId="77777777" w:rsidR="00C41093" w:rsidRDefault="00C41093" w:rsidP="00C41093">
      <w:pPr>
        <w:pStyle w:val="pszeudo"/>
      </w:pPr>
    </w:p>
    <w:p w14:paraId="505F8BA4" w14:textId="77777777" w:rsidR="00C41093" w:rsidRDefault="00C41093" w:rsidP="00C41093">
      <w:pPr>
        <w:pStyle w:val="pszeudo"/>
      </w:pPr>
      <w:r>
        <w:t>RÉSZFOLYAMATOK:</w:t>
      </w:r>
    </w:p>
    <w:p w14:paraId="7C7CEC7D" w14:textId="77777777" w:rsidR="00C41093" w:rsidRDefault="00C41093" w:rsidP="00C41093">
      <w:pPr>
        <w:pStyle w:val="pszeudo"/>
        <w:numPr>
          <w:ilvl w:val="0"/>
          <w:numId w:val="30"/>
        </w:numPr>
      </w:pPr>
      <w:proofErr w:type="spellStart"/>
      <w:r>
        <w:t>Verify</w:t>
      </w:r>
      <w:proofErr w:type="spellEnd"/>
      <w:r>
        <w:t xml:space="preserve"> link:</w:t>
      </w:r>
    </w:p>
    <w:p w14:paraId="5F897669" w14:textId="77777777" w:rsidR="00C41093" w:rsidRDefault="00C41093" w:rsidP="00C41093">
      <w:pPr>
        <w:pStyle w:val="pszeudo"/>
        <w:numPr>
          <w:ilvl w:val="1"/>
          <w:numId w:val="17"/>
        </w:numPr>
      </w:pPr>
      <w:r w:rsidRPr="003732E2">
        <w:t>ha m</w:t>
      </w:r>
      <w:r>
        <w:t>á</w:t>
      </w:r>
      <w:r w:rsidRPr="003732E2">
        <w:t xml:space="preserve">r </w:t>
      </w:r>
      <w:proofErr w:type="spellStart"/>
      <w:r w:rsidRPr="003732E2">
        <w:t>verified</w:t>
      </w:r>
      <w:proofErr w:type="spellEnd"/>
      <w:r w:rsidRPr="003732E2">
        <w:t>, visszajelz</w:t>
      </w:r>
      <w:r>
        <w:t>é</w:t>
      </w:r>
      <w:r w:rsidRPr="003732E2">
        <w:t>s</w:t>
      </w:r>
    </w:p>
    <w:p w14:paraId="379095DA" w14:textId="77777777" w:rsidR="00C41093" w:rsidRDefault="00C41093" w:rsidP="00C41093">
      <w:pPr>
        <w:pStyle w:val="pszeudo"/>
        <w:numPr>
          <w:ilvl w:val="1"/>
          <w:numId w:val="17"/>
        </w:numPr>
      </w:pPr>
      <w:r w:rsidRPr="003732E2">
        <w:t xml:space="preserve">különben </w:t>
      </w:r>
      <w:proofErr w:type="spellStart"/>
      <w:r w:rsidRPr="003732E2">
        <w:t>markEmailAsVerified</w:t>
      </w:r>
      <w:proofErr w:type="spellEnd"/>
      <w:r w:rsidRPr="003732E2">
        <w:t xml:space="preserve"> + </w:t>
      </w:r>
      <w:proofErr w:type="spellStart"/>
      <w:r w:rsidRPr="003732E2">
        <w:t>Verified</w:t>
      </w:r>
      <w:proofErr w:type="spellEnd"/>
      <w:r w:rsidRPr="003732E2">
        <w:t xml:space="preserve"> </w:t>
      </w:r>
      <w:proofErr w:type="spellStart"/>
      <w:r w:rsidRPr="003732E2">
        <w:t>event</w:t>
      </w:r>
      <w:proofErr w:type="spellEnd"/>
    </w:p>
    <w:p w14:paraId="40D1A1C4" w14:textId="77777777" w:rsidR="00C41093" w:rsidRDefault="00C41093" w:rsidP="00C41093">
      <w:pPr>
        <w:pStyle w:val="pszeudo"/>
        <w:numPr>
          <w:ilvl w:val="0"/>
          <w:numId w:val="30"/>
        </w:numPr>
      </w:pPr>
      <w:proofErr w:type="spellStart"/>
      <w:r>
        <w:t>Ú</w:t>
      </w:r>
      <w:r w:rsidRPr="003732E2">
        <w:t>jrak</w:t>
      </w:r>
      <w:r>
        <w:t>ü</w:t>
      </w:r>
      <w:r w:rsidRPr="003732E2">
        <w:t>ld</w:t>
      </w:r>
      <w:r>
        <w:t>é</w:t>
      </w:r>
      <w:r w:rsidRPr="003732E2">
        <w:t>s</w:t>
      </w:r>
      <w:proofErr w:type="spellEnd"/>
      <w:r w:rsidRPr="003732E2">
        <w:t>:</w:t>
      </w:r>
    </w:p>
    <w:p w14:paraId="4537A050" w14:textId="77777777" w:rsidR="00C41093" w:rsidRDefault="00C41093" w:rsidP="00C41093">
      <w:pPr>
        <w:pStyle w:val="pszeudo"/>
        <w:numPr>
          <w:ilvl w:val="1"/>
          <w:numId w:val="17"/>
        </w:numPr>
      </w:pPr>
      <w:r w:rsidRPr="003732E2">
        <w:t xml:space="preserve">nem </w:t>
      </w:r>
      <w:proofErr w:type="spellStart"/>
      <w:r w:rsidRPr="003732E2">
        <w:t>verified</w:t>
      </w:r>
      <w:proofErr w:type="spellEnd"/>
      <w:r w:rsidRPr="003732E2">
        <w:t xml:space="preserve"> </w:t>
      </w:r>
      <w:r>
        <w:t>felhasználónak</w:t>
      </w:r>
      <w:r w:rsidRPr="003732E2">
        <w:t xml:space="preserve"> </w:t>
      </w:r>
      <w:r>
        <w:t>ú</w:t>
      </w:r>
      <w:r w:rsidRPr="003732E2">
        <w:t xml:space="preserve">j </w:t>
      </w:r>
      <w:r>
        <w:t xml:space="preserve">verifikációs </w:t>
      </w:r>
      <w:r w:rsidRPr="003732E2">
        <w:t>email küldés</w:t>
      </w:r>
      <w:r>
        <w:t>e</w:t>
      </w:r>
    </w:p>
    <w:p w14:paraId="020DFB2D" w14:textId="77777777" w:rsidR="00C41093" w:rsidRDefault="00C41093" w:rsidP="00C41093">
      <w:pPr>
        <w:pStyle w:val="pszeudo"/>
        <w:numPr>
          <w:ilvl w:val="0"/>
          <w:numId w:val="30"/>
        </w:numPr>
      </w:pPr>
      <w:r w:rsidRPr="003732E2">
        <w:t>Státusz:</w:t>
      </w:r>
    </w:p>
    <w:p w14:paraId="6D69A637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 w:rsidRPr="003732E2">
        <w:t>verified</w:t>
      </w:r>
      <w:proofErr w:type="spellEnd"/>
      <w:r w:rsidRPr="003732E2">
        <w:t xml:space="preserve"> </w:t>
      </w:r>
      <w:proofErr w:type="spellStart"/>
      <w:r w:rsidRPr="003732E2">
        <w:t>boolean</w:t>
      </w:r>
      <w:proofErr w:type="spellEnd"/>
      <w:r w:rsidRPr="003732E2">
        <w:t xml:space="preserve"> visszaadása</w:t>
      </w:r>
    </w:p>
    <w:p w14:paraId="091A8705" w14:textId="77777777" w:rsidR="00C41093" w:rsidRDefault="00C41093" w:rsidP="00C41093">
      <w:pPr>
        <w:pStyle w:val="pszeudo"/>
        <w:ind w:left="294"/>
      </w:pPr>
    </w:p>
    <w:p w14:paraId="59BA78BF" w14:textId="77777777" w:rsidR="00C41093" w:rsidRDefault="00C41093" w:rsidP="00C41093">
      <w:pPr>
        <w:pStyle w:val="pszeudo"/>
        <w:ind w:left="294"/>
      </w:pPr>
    </w:p>
    <w:p w14:paraId="61B71E7C" w14:textId="77777777" w:rsidR="00C41093" w:rsidRDefault="00C41093" w:rsidP="00C41093">
      <w:pPr>
        <w:pStyle w:val="pszeudo"/>
      </w:pPr>
      <w:r>
        <w:t>ALGORITMUS VÉGE</w:t>
      </w:r>
    </w:p>
    <w:p w14:paraId="491978DA" w14:textId="77777777" w:rsidR="00C41093" w:rsidRPr="003732E2" w:rsidRDefault="00C41093" w:rsidP="00C41093">
      <w:pPr>
        <w:pStyle w:val="pszeudo"/>
        <w:ind w:left="294"/>
      </w:pPr>
    </w:p>
    <w:p w14:paraId="713E1C0F" w14:textId="77777777" w:rsidR="00C41093" w:rsidRDefault="00C41093" w:rsidP="00B35126">
      <w:pPr>
        <w:pStyle w:val="Cmsor2"/>
        <w:pageBreakBefore/>
      </w:pPr>
      <w:bookmarkStart w:id="34" w:name="_Toc227013219"/>
      <w:r>
        <w:lastRenderedPageBreak/>
        <w:t>Kijelentkezés</w:t>
      </w:r>
      <w:bookmarkEnd w:id="34"/>
    </w:p>
    <w:p w14:paraId="76C7559F" w14:textId="77777777" w:rsidR="00C41093" w:rsidRDefault="00C41093" w:rsidP="00C41093">
      <w:pPr>
        <w:pStyle w:val="pszeudo"/>
      </w:pPr>
      <w:r>
        <w:t>ALGORITMUS: Kijelentkezés</w:t>
      </w:r>
    </w:p>
    <w:p w14:paraId="582C9D6F" w14:textId="77777777" w:rsidR="00C41093" w:rsidRDefault="00C41093" w:rsidP="00C41093">
      <w:pPr>
        <w:pStyle w:val="pszeudo"/>
      </w:pPr>
    </w:p>
    <w:p w14:paraId="42A0A216" w14:textId="77777777" w:rsidR="00C41093" w:rsidRDefault="00C41093" w:rsidP="00C41093">
      <w:pPr>
        <w:pStyle w:val="pszeudo"/>
      </w:pPr>
    </w:p>
    <w:p w14:paraId="2776FC03" w14:textId="77777777" w:rsidR="00C41093" w:rsidRDefault="00C41093" w:rsidP="00C41093">
      <w:pPr>
        <w:pStyle w:val="pszeudo"/>
      </w:pPr>
      <w:r>
        <w:t>LÉPÉSEK:</w:t>
      </w:r>
    </w:p>
    <w:p w14:paraId="1AAEC6A6" w14:textId="58D82661" w:rsidR="00C41093" w:rsidRDefault="00C41093" w:rsidP="00C41093">
      <w:pPr>
        <w:pStyle w:val="pszeudo"/>
        <w:numPr>
          <w:ilvl w:val="0"/>
          <w:numId w:val="28"/>
        </w:numPr>
      </w:pPr>
      <w:r>
        <w:t xml:space="preserve">Hitelesített felhasználó aktuális </w:t>
      </w:r>
      <w:proofErr w:type="spellStart"/>
      <w:r>
        <w:t>tokenjének</w:t>
      </w:r>
      <w:proofErr w:type="spellEnd"/>
      <w:r>
        <w:t xml:space="preserve"> lekérése</w:t>
      </w:r>
    </w:p>
    <w:p w14:paraId="3E0793B0" w14:textId="46A8E7F9" w:rsidR="00C41093" w:rsidRDefault="00C41093" w:rsidP="00C41093">
      <w:pPr>
        <w:pStyle w:val="pszeudo"/>
        <w:numPr>
          <w:ilvl w:val="0"/>
          <w:numId w:val="28"/>
        </w:numPr>
      </w:pPr>
      <w:r>
        <w:t xml:space="preserve">Aktuális </w:t>
      </w:r>
      <w:proofErr w:type="spellStart"/>
      <w:r w:rsidRPr="00F9680C">
        <w:t>access</w:t>
      </w:r>
      <w:proofErr w:type="spellEnd"/>
      <w:r w:rsidRPr="00F9680C">
        <w:t xml:space="preserve"> </w:t>
      </w:r>
      <w:proofErr w:type="spellStart"/>
      <w:r w:rsidRPr="00F9680C">
        <w:t>token</w:t>
      </w:r>
      <w:proofErr w:type="spellEnd"/>
      <w:r>
        <w:t xml:space="preserve"> törlése</w:t>
      </w:r>
    </w:p>
    <w:p w14:paraId="43B9A86B" w14:textId="30A50B22" w:rsidR="00C41093" w:rsidRDefault="00C41093" w:rsidP="00C41093">
      <w:pPr>
        <w:pStyle w:val="pszeudo"/>
        <w:numPr>
          <w:ilvl w:val="0"/>
          <w:numId w:val="28"/>
        </w:numPr>
      </w:pPr>
      <w:r w:rsidRPr="00F9680C">
        <w:t>V</w:t>
      </w:r>
      <w:r>
        <w:t>á</w:t>
      </w:r>
      <w:r w:rsidRPr="00F9680C">
        <w:t xml:space="preserve">lasz: "Sikeres </w:t>
      </w:r>
      <w:r>
        <w:t>kijelentkezés</w:t>
      </w:r>
      <w:r w:rsidRPr="00F9680C">
        <w:t>"</w:t>
      </w:r>
    </w:p>
    <w:p w14:paraId="447EF6C6" w14:textId="77777777" w:rsidR="00C41093" w:rsidRDefault="00C41093" w:rsidP="00C41093">
      <w:pPr>
        <w:pStyle w:val="pszeudo"/>
      </w:pPr>
    </w:p>
    <w:p w14:paraId="55CDE4F7" w14:textId="77777777" w:rsidR="00C41093" w:rsidRDefault="00C41093" w:rsidP="00C41093">
      <w:pPr>
        <w:pStyle w:val="pszeudo"/>
      </w:pPr>
    </w:p>
    <w:p w14:paraId="630671CC" w14:textId="2E60DAF4" w:rsidR="00C41093" w:rsidRPr="00F9680C" w:rsidRDefault="00C41093" w:rsidP="00C41093">
      <w:pPr>
        <w:pStyle w:val="pszeudo"/>
      </w:pPr>
      <w:r w:rsidRPr="00F9680C">
        <w:t>ALGORITMUS V</w:t>
      </w:r>
      <w:r>
        <w:t>ÉGE</w:t>
      </w:r>
    </w:p>
    <w:p w14:paraId="094899B2" w14:textId="77777777" w:rsidR="00C41093" w:rsidRDefault="00C41093" w:rsidP="00B35126">
      <w:pPr>
        <w:pStyle w:val="Cmsor2"/>
      </w:pPr>
      <w:bookmarkStart w:id="35" w:name="_Toc227013220"/>
      <w:r>
        <w:t>Törzsadat keresés</w:t>
      </w:r>
      <w:bookmarkEnd w:id="35"/>
    </w:p>
    <w:p w14:paraId="413CFB6F" w14:textId="77777777" w:rsidR="00C41093" w:rsidRDefault="00C41093" w:rsidP="00C41093">
      <w:pPr>
        <w:pStyle w:val="pszeudo"/>
      </w:pPr>
      <w:r w:rsidRPr="005113C9">
        <w:t xml:space="preserve">ALGORITMUS: </w:t>
      </w:r>
      <w:proofErr w:type="spellStart"/>
      <w:r>
        <w:t>TörzsadatKeresés</w:t>
      </w:r>
      <w:proofErr w:type="spellEnd"/>
    </w:p>
    <w:p w14:paraId="5B86ACE3" w14:textId="77777777" w:rsidR="00C41093" w:rsidRDefault="00C41093" w:rsidP="00C41093">
      <w:pPr>
        <w:pStyle w:val="pszeudo"/>
      </w:pPr>
    </w:p>
    <w:p w14:paraId="58A358F4" w14:textId="77777777" w:rsidR="00C41093" w:rsidRDefault="00C41093" w:rsidP="00C41093">
      <w:pPr>
        <w:pStyle w:val="pszeudo"/>
      </w:pPr>
    </w:p>
    <w:p w14:paraId="0D987657" w14:textId="77777777" w:rsidR="00C41093" w:rsidRDefault="00C41093" w:rsidP="00C41093">
      <w:pPr>
        <w:pStyle w:val="pszeudo"/>
      </w:pPr>
      <w:r>
        <w:t>RÉSZFOLYAMATOK:</w:t>
      </w:r>
    </w:p>
    <w:p w14:paraId="2D009816" w14:textId="77777777" w:rsidR="00C41093" w:rsidRDefault="00C41093" w:rsidP="00C41093">
      <w:pPr>
        <w:pStyle w:val="pszeudo"/>
        <w:numPr>
          <w:ilvl w:val="0"/>
          <w:numId w:val="24"/>
        </w:numPr>
      </w:pPr>
      <w:r>
        <w:t>Régiók listázása és keresése</w:t>
      </w:r>
    </w:p>
    <w:p w14:paraId="0AD74B7A" w14:textId="77777777" w:rsidR="00C41093" w:rsidRDefault="00C41093" w:rsidP="00C41093">
      <w:pPr>
        <w:pStyle w:val="pszeudo"/>
        <w:numPr>
          <w:ilvl w:val="0"/>
          <w:numId w:val="24"/>
        </w:numPr>
      </w:pPr>
      <w:r>
        <w:t>Járások listázása és keresése (</w:t>
      </w:r>
      <w:proofErr w:type="spellStart"/>
      <w:r>
        <w:t>region_id</w:t>
      </w:r>
      <w:proofErr w:type="spellEnd"/>
      <w:r>
        <w:t xml:space="preserve"> szűrővel)</w:t>
      </w:r>
    </w:p>
    <w:p w14:paraId="007745BD" w14:textId="77777777" w:rsidR="00C41093" w:rsidRDefault="00C41093" w:rsidP="00C41093">
      <w:pPr>
        <w:pStyle w:val="pszeudo"/>
        <w:numPr>
          <w:ilvl w:val="0"/>
          <w:numId w:val="24"/>
        </w:numPr>
      </w:pPr>
      <w:r>
        <w:t>Települések listázása és keresése (</w:t>
      </w:r>
      <w:proofErr w:type="spellStart"/>
      <w:r>
        <w:t>inner_region_id</w:t>
      </w:r>
      <w:proofErr w:type="spellEnd"/>
      <w:r>
        <w:t xml:space="preserve"> szűrővel)</w:t>
      </w:r>
    </w:p>
    <w:p w14:paraId="7ABB22E5" w14:textId="77777777" w:rsidR="00C41093" w:rsidRDefault="00C41093" w:rsidP="00C41093">
      <w:pPr>
        <w:pStyle w:val="pszeudo"/>
        <w:numPr>
          <w:ilvl w:val="0"/>
          <w:numId w:val="24"/>
        </w:numPr>
      </w:pPr>
      <w:r>
        <w:t>Intézmények listázása:</w:t>
      </w:r>
    </w:p>
    <w:p w14:paraId="7836B715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settlement_id</w:t>
      </w:r>
      <w:proofErr w:type="spellEnd"/>
      <w:r>
        <w:t xml:space="preserve"> vagy </w:t>
      </w:r>
      <w:proofErr w:type="spellStart"/>
      <w:r>
        <w:t>region_id</w:t>
      </w:r>
      <w:proofErr w:type="spellEnd"/>
      <w:r>
        <w:t xml:space="preserve"> alapú szűrés</w:t>
      </w:r>
    </w:p>
    <w:p w14:paraId="661A8ACD" w14:textId="77777777" w:rsidR="00C41093" w:rsidRDefault="00C41093" w:rsidP="00C41093">
      <w:pPr>
        <w:pStyle w:val="pszeudo"/>
        <w:numPr>
          <w:ilvl w:val="1"/>
          <w:numId w:val="17"/>
        </w:numPr>
      </w:pPr>
      <w:r>
        <w:t xml:space="preserve">opcionális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34BC326" w14:textId="77777777" w:rsidR="00C41093" w:rsidRDefault="00C41093" w:rsidP="00C41093">
      <w:pPr>
        <w:pStyle w:val="pszeudo"/>
        <w:numPr>
          <w:ilvl w:val="0"/>
          <w:numId w:val="24"/>
        </w:numPr>
      </w:pPr>
      <w:r>
        <w:t>Saját intézmények és intézmény részletek lekérdezése</w:t>
      </w:r>
    </w:p>
    <w:p w14:paraId="2C8A5921" w14:textId="77777777" w:rsidR="00C41093" w:rsidRDefault="00C41093" w:rsidP="00C41093">
      <w:pPr>
        <w:pStyle w:val="pszeudo"/>
      </w:pPr>
    </w:p>
    <w:p w14:paraId="528A1609" w14:textId="77777777" w:rsidR="00C41093" w:rsidRDefault="00C41093" w:rsidP="00C41093">
      <w:pPr>
        <w:pStyle w:val="pszeudo"/>
      </w:pPr>
    </w:p>
    <w:p w14:paraId="167C4950" w14:textId="77777777" w:rsidR="00C41093" w:rsidRDefault="00C41093" w:rsidP="00C41093">
      <w:pPr>
        <w:pStyle w:val="pszeudo"/>
      </w:pPr>
      <w:r>
        <w:t>ALGORITMUS VÉGE</w:t>
      </w:r>
    </w:p>
    <w:p w14:paraId="39154712" w14:textId="77777777" w:rsidR="00C41093" w:rsidRDefault="00C41093" w:rsidP="00B35126">
      <w:pPr>
        <w:pStyle w:val="Cmsor2"/>
      </w:pPr>
      <w:bookmarkStart w:id="36" w:name="_Toc227013221"/>
      <w:r>
        <w:t>Osztály kezelése</w:t>
      </w:r>
      <w:bookmarkEnd w:id="36"/>
    </w:p>
    <w:p w14:paraId="0054628C" w14:textId="77777777" w:rsidR="00C41093" w:rsidRDefault="00C41093" w:rsidP="00C41093">
      <w:pPr>
        <w:pStyle w:val="pszeudo"/>
      </w:pPr>
      <w:r w:rsidRPr="005113C9">
        <w:t xml:space="preserve">ALGORITMUS: </w:t>
      </w:r>
      <w:proofErr w:type="spellStart"/>
      <w:r>
        <w:t>OsztályKezelés</w:t>
      </w:r>
      <w:proofErr w:type="spellEnd"/>
    </w:p>
    <w:p w14:paraId="405542A4" w14:textId="77777777" w:rsidR="00C41093" w:rsidRDefault="00C41093" w:rsidP="00C41093">
      <w:pPr>
        <w:pStyle w:val="pszeudo"/>
      </w:pPr>
    </w:p>
    <w:p w14:paraId="21EA66BF" w14:textId="77777777" w:rsidR="00C41093" w:rsidRDefault="00C41093" w:rsidP="00C41093">
      <w:pPr>
        <w:pStyle w:val="pszeudo"/>
      </w:pPr>
    </w:p>
    <w:p w14:paraId="38747518" w14:textId="77777777" w:rsidR="00C41093" w:rsidRDefault="00C41093" w:rsidP="00C41093">
      <w:pPr>
        <w:pStyle w:val="pszeudo"/>
      </w:pPr>
      <w:r>
        <w:t>RÉSZFOLYAMATOK:</w:t>
      </w:r>
    </w:p>
    <w:p w14:paraId="66BCED09" w14:textId="77777777" w:rsidR="00C41093" w:rsidRDefault="00C41093" w:rsidP="00C41093">
      <w:pPr>
        <w:pStyle w:val="pszeudo"/>
        <w:numPr>
          <w:ilvl w:val="0"/>
          <w:numId w:val="25"/>
        </w:numPr>
      </w:pPr>
      <w:r>
        <w:t>Osztály létrehozás</w:t>
      </w:r>
    </w:p>
    <w:p w14:paraId="78DE71DF" w14:textId="77777777" w:rsidR="00C41093" w:rsidRDefault="00C41093" w:rsidP="00C41093">
      <w:pPr>
        <w:pStyle w:val="pszeudo"/>
        <w:numPr>
          <w:ilvl w:val="0"/>
          <w:numId w:val="25"/>
        </w:numPr>
      </w:pPr>
      <w:r>
        <w:t>Osztályok listázása</w:t>
      </w:r>
    </w:p>
    <w:p w14:paraId="08C35EAB" w14:textId="77777777" w:rsidR="00C41093" w:rsidRDefault="00C41093" w:rsidP="00C41093">
      <w:pPr>
        <w:pStyle w:val="pszeudo"/>
        <w:numPr>
          <w:ilvl w:val="0"/>
          <w:numId w:val="25"/>
        </w:numPr>
      </w:pPr>
      <w:r>
        <w:t>Osztálytagok listázása</w:t>
      </w:r>
    </w:p>
    <w:p w14:paraId="4A1373E7" w14:textId="77777777" w:rsidR="00C41093" w:rsidRDefault="00C41093" w:rsidP="00C41093">
      <w:pPr>
        <w:pStyle w:val="pszeudo"/>
        <w:numPr>
          <w:ilvl w:val="0"/>
          <w:numId w:val="25"/>
        </w:numPr>
      </w:pPr>
      <w:r>
        <w:t>Osztályfőnök módosítása</w:t>
      </w:r>
    </w:p>
    <w:p w14:paraId="67523E15" w14:textId="77777777" w:rsidR="00C41093" w:rsidRDefault="00C41093" w:rsidP="00C41093">
      <w:pPr>
        <w:pStyle w:val="pszeudo"/>
        <w:numPr>
          <w:ilvl w:val="0"/>
          <w:numId w:val="25"/>
        </w:numPr>
      </w:pPr>
      <w:r>
        <w:t>Diákok hozzáadása és eltávolítása</w:t>
      </w:r>
    </w:p>
    <w:p w14:paraId="59248B50" w14:textId="77777777" w:rsidR="00C41093" w:rsidRDefault="00C41093" w:rsidP="00C41093">
      <w:pPr>
        <w:pStyle w:val="pszeudo"/>
      </w:pPr>
    </w:p>
    <w:p w14:paraId="6A01542D" w14:textId="77777777" w:rsidR="00C41093" w:rsidRDefault="00C41093" w:rsidP="00C41093">
      <w:pPr>
        <w:pStyle w:val="pszeudo"/>
      </w:pPr>
      <w:r>
        <w:t>FŐ SZABÁLYOK:</w:t>
      </w:r>
    </w:p>
    <w:p w14:paraId="50073390" w14:textId="77777777" w:rsidR="00C41093" w:rsidRDefault="00C41093" w:rsidP="00C41093">
      <w:pPr>
        <w:pStyle w:val="pszeudo"/>
        <w:numPr>
          <w:ilvl w:val="0"/>
          <w:numId w:val="17"/>
        </w:numPr>
      </w:pPr>
      <w:r>
        <w:t xml:space="preserve">létrehozás/listázás/tanár módosítás </w:t>
      </w:r>
      <w:proofErr w:type="spellStart"/>
      <w:r>
        <w:t>admin</w:t>
      </w:r>
      <w:proofErr w:type="spellEnd"/>
      <w:r>
        <w:t xml:space="preserve"> vagy </w:t>
      </w:r>
      <w:proofErr w:type="spellStart"/>
      <w:r>
        <w:t>staff</w:t>
      </w:r>
      <w:proofErr w:type="spellEnd"/>
      <w:r>
        <w:t xml:space="preserve"> szerepkör szerint védett</w:t>
      </w:r>
    </w:p>
    <w:p w14:paraId="3F5206C3" w14:textId="77777777" w:rsidR="00C41093" w:rsidRDefault="00C41093" w:rsidP="00C41093">
      <w:pPr>
        <w:pStyle w:val="pszeudo"/>
        <w:numPr>
          <w:ilvl w:val="0"/>
          <w:numId w:val="17"/>
        </w:numPr>
      </w:pPr>
      <w:r>
        <w:t xml:space="preserve">diák mozgás csak </w:t>
      </w:r>
      <w:proofErr w:type="spellStart"/>
      <w:r>
        <w:t>admin</w:t>
      </w:r>
      <w:proofErr w:type="spellEnd"/>
      <w:r>
        <w:t xml:space="preserve"> jogosultsággal</w:t>
      </w:r>
    </w:p>
    <w:p w14:paraId="48DA2C73" w14:textId="77777777" w:rsidR="00C41093" w:rsidRDefault="00C41093" w:rsidP="00C41093">
      <w:pPr>
        <w:pStyle w:val="pszeudo"/>
        <w:numPr>
          <w:ilvl w:val="0"/>
          <w:numId w:val="17"/>
        </w:numPr>
      </w:pPr>
      <w:r>
        <w:t>intézmény és osztály összerendelés ellenőrzése kötelező</w:t>
      </w:r>
    </w:p>
    <w:p w14:paraId="74E807CC" w14:textId="77777777" w:rsidR="00C41093" w:rsidRDefault="00C41093" w:rsidP="00C41093">
      <w:pPr>
        <w:pStyle w:val="pszeudo"/>
      </w:pPr>
    </w:p>
    <w:p w14:paraId="04801D04" w14:textId="77777777" w:rsidR="00C41093" w:rsidRDefault="00C41093" w:rsidP="00C41093">
      <w:pPr>
        <w:pStyle w:val="pszeudo"/>
      </w:pPr>
    </w:p>
    <w:p w14:paraId="41E5D854" w14:textId="77777777" w:rsidR="00C41093" w:rsidRDefault="00C41093" w:rsidP="00C41093">
      <w:pPr>
        <w:pStyle w:val="pszeudo"/>
      </w:pPr>
      <w:r>
        <w:t>ALGORITMUS VÉGE</w:t>
      </w:r>
    </w:p>
    <w:p w14:paraId="29A8D8FF" w14:textId="77777777" w:rsidR="00C41093" w:rsidRDefault="00C41093" w:rsidP="00B35126">
      <w:pPr>
        <w:pStyle w:val="Cmsor2"/>
      </w:pPr>
      <w:bookmarkStart w:id="37" w:name="_Toc227013222"/>
      <w:r>
        <w:lastRenderedPageBreak/>
        <w:t>Kollab kérelem kezelése</w:t>
      </w:r>
      <w:bookmarkEnd w:id="37"/>
    </w:p>
    <w:p w14:paraId="4D99773E" w14:textId="77777777" w:rsidR="00C41093" w:rsidRDefault="00C41093" w:rsidP="00C41093">
      <w:pPr>
        <w:pStyle w:val="pszeudo"/>
      </w:pPr>
      <w:r w:rsidRPr="005113C9">
        <w:t xml:space="preserve">ALGORITMUS: </w:t>
      </w:r>
      <w:proofErr w:type="spellStart"/>
      <w:r>
        <w:t>KollabKérelemKezelése</w:t>
      </w:r>
      <w:proofErr w:type="spellEnd"/>
    </w:p>
    <w:p w14:paraId="13805FBD" w14:textId="77777777" w:rsidR="00C41093" w:rsidRDefault="00C41093" w:rsidP="00C41093">
      <w:pPr>
        <w:pStyle w:val="pszeudo"/>
      </w:pPr>
    </w:p>
    <w:p w14:paraId="3EE5A3D0" w14:textId="77777777" w:rsidR="00C41093" w:rsidRDefault="00C41093" w:rsidP="00C41093">
      <w:pPr>
        <w:pStyle w:val="pszeudo"/>
      </w:pPr>
      <w:r>
        <w:t>BEMENET:</w:t>
      </w:r>
    </w:p>
    <w:p w14:paraId="0ACA275A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establishmentId</w:t>
      </w:r>
      <w:proofErr w:type="spellEnd"/>
    </w:p>
    <w:p w14:paraId="0854516F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event_id</w:t>
      </w:r>
      <w:proofErr w:type="spellEnd"/>
    </w:p>
    <w:p w14:paraId="25C4C978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action</w:t>
      </w:r>
      <w:proofErr w:type="spellEnd"/>
      <w:r>
        <w:t xml:space="preserve">: </w:t>
      </w:r>
      <w:proofErr w:type="spellStart"/>
      <w:r>
        <w:t>accept</w:t>
      </w:r>
      <w:proofErr w:type="spellEnd"/>
      <w:r>
        <w:t xml:space="preserve"> vagy </w:t>
      </w:r>
      <w:proofErr w:type="spellStart"/>
      <w:r>
        <w:t>reject</w:t>
      </w:r>
      <w:proofErr w:type="spellEnd"/>
    </w:p>
    <w:p w14:paraId="1BF7440A" w14:textId="026EAA44" w:rsidR="00244555" w:rsidRDefault="00244555" w:rsidP="00C41093">
      <w:pPr>
        <w:pStyle w:val="pszeudo"/>
        <w:numPr>
          <w:ilvl w:val="0"/>
          <w:numId w:val="17"/>
        </w:numPr>
      </w:pPr>
      <w:proofErr w:type="spellStart"/>
      <w:proofErr w:type="gramStart"/>
      <w:r w:rsidRPr="00244555">
        <w:t>users</w:t>
      </w:r>
      <w:proofErr w:type="spellEnd"/>
      <w:r w:rsidRPr="00244555">
        <w:t>[</w:t>
      </w:r>
      <w:proofErr w:type="gramEnd"/>
      <w:r w:rsidRPr="00244555">
        <w:t>] (</w:t>
      </w:r>
      <w:proofErr w:type="spellStart"/>
      <w:r w:rsidRPr="00244555">
        <w:t>action</w:t>
      </w:r>
      <w:proofErr w:type="spellEnd"/>
      <w:r w:rsidRPr="00244555">
        <w:t>=</w:t>
      </w:r>
      <w:proofErr w:type="spellStart"/>
      <w:r w:rsidRPr="00244555">
        <w:t>accept</w:t>
      </w:r>
      <w:proofErr w:type="spellEnd"/>
      <w:r w:rsidRPr="00244555">
        <w:t xml:space="preserve"> eset</w:t>
      </w:r>
      <w:r>
        <w:t>é</w:t>
      </w:r>
      <w:r w:rsidRPr="00244555">
        <w:t>n kötelező)</w:t>
      </w:r>
    </w:p>
    <w:p w14:paraId="0971D8A3" w14:textId="77777777" w:rsidR="00C41093" w:rsidRDefault="00C41093" w:rsidP="00C41093">
      <w:pPr>
        <w:pStyle w:val="pszeudo"/>
      </w:pPr>
    </w:p>
    <w:p w14:paraId="6F90A919" w14:textId="77777777" w:rsidR="00C41093" w:rsidRDefault="00C41093" w:rsidP="00C41093">
      <w:pPr>
        <w:pStyle w:val="pszeudo"/>
      </w:pPr>
    </w:p>
    <w:p w14:paraId="1BB413A7" w14:textId="77777777" w:rsidR="00C41093" w:rsidRDefault="00C41093" w:rsidP="00C41093">
      <w:pPr>
        <w:pStyle w:val="pszeudo"/>
      </w:pPr>
      <w:r>
        <w:t>LÉPÉSEK:</w:t>
      </w:r>
    </w:p>
    <w:p w14:paraId="6662B2FA" w14:textId="77777777" w:rsidR="00C41093" w:rsidRDefault="00C41093" w:rsidP="00C41093">
      <w:pPr>
        <w:pStyle w:val="pszeudo"/>
        <w:numPr>
          <w:ilvl w:val="0"/>
          <w:numId w:val="26"/>
        </w:numPr>
      </w:pPr>
      <w:r>
        <w:t xml:space="preserve">Hitelesített felhasználó és </w:t>
      </w:r>
      <w:proofErr w:type="spellStart"/>
      <w:r>
        <w:t>admin</w:t>
      </w:r>
      <w:proofErr w:type="spellEnd"/>
      <w:r>
        <w:t xml:space="preserve"> jogosultság ellenőrzése</w:t>
      </w:r>
    </w:p>
    <w:p w14:paraId="7378FB55" w14:textId="77777777" w:rsidR="00C41093" w:rsidRDefault="00C41093" w:rsidP="00C41093">
      <w:pPr>
        <w:pStyle w:val="pszeudo"/>
        <w:numPr>
          <w:ilvl w:val="0"/>
          <w:numId w:val="26"/>
        </w:numPr>
      </w:pPr>
      <w:proofErr w:type="spellStart"/>
      <w:r>
        <w:t>event_id</w:t>
      </w:r>
      <w:proofErr w:type="spellEnd"/>
      <w:r>
        <w:t xml:space="preserve"> és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validálása</w:t>
      </w:r>
      <w:proofErr w:type="spellEnd"/>
    </w:p>
    <w:p w14:paraId="4D0648D7" w14:textId="08053F17" w:rsidR="00244555" w:rsidRDefault="00244555" w:rsidP="00C41093">
      <w:pPr>
        <w:pStyle w:val="pszeudo"/>
        <w:numPr>
          <w:ilvl w:val="0"/>
          <w:numId w:val="26"/>
        </w:numPr>
      </w:pPr>
      <w:r w:rsidRPr="00244555">
        <w:t xml:space="preserve">Ha </w:t>
      </w:r>
      <w:proofErr w:type="spellStart"/>
      <w:r w:rsidRPr="00244555">
        <w:t>action</w:t>
      </w:r>
      <w:proofErr w:type="spellEnd"/>
      <w:r w:rsidRPr="00244555">
        <w:t>=</w:t>
      </w:r>
      <w:proofErr w:type="spellStart"/>
      <w:r w:rsidRPr="00244555">
        <w:t>accept</w:t>
      </w:r>
      <w:proofErr w:type="spellEnd"/>
      <w:r w:rsidRPr="00244555">
        <w:t xml:space="preserve">, </w:t>
      </w:r>
      <w:proofErr w:type="spellStart"/>
      <w:proofErr w:type="gramStart"/>
      <w:r w:rsidRPr="00244555">
        <w:t>users</w:t>
      </w:r>
      <w:proofErr w:type="spellEnd"/>
      <w:r w:rsidRPr="00244555">
        <w:t>[</w:t>
      </w:r>
      <w:proofErr w:type="gramEnd"/>
      <w:r w:rsidRPr="00244555">
        <w:t xml:space="preserve">] lista </w:t>
      </w:r>
      <w:proofErr w:type="spellStart"/>
      <w:r w:rsidRPr="00244555">
        <w:t>valid</w:t>
      </w:r>
      <w:r>
        <w:t>á</w:t>
      </w:r>
      <w:r w:rsidRPr="00244555">
        <w:t>l</w:t>
      </w:r>
      <w:r>
        <w:t>á</w:t>
      </w:r>
      <w:r w:rsidRPr="00244555">
        <w:t>sa</w:t>
      </w:r>
      <w:proofErr w:type="spellEnd"/>
      <w:r w:rsidRPr="00244555">
        <w:t xml:space="preserve"> (létező, egyedi </w:t>
      </w:r>
      <w:r>
        <w:t>felhasználó</w:t>
      </w:r>
      <w:r w:rsidRPr="00244555">
        <w:t xml:space="preserve"> azonosítok)</w:t>
      </w:r>
    </w:p>
    <w:p w14:paraId="034ED5E8" w14:textId="6A86B623" w:rsidR="00C41093" w:rsidRDefault="00C41093" w:rsidP="00C41093">
      <w:pPr>
        <w:pStyle w:val="pszeudo"/>
        <w:numPr>
          <w:ilvl w:val="0"/>
          <w:numId w:val="26"/>
        </w:numPr>
      </w:pPr>
      <w:r>
        <w:t>Tranzakció:</w:t>
      </w:r>
    </w:p>
    <w:p w14:paraId="0270D9A9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EventRequest</w:t>
      </w:r>
      <w:proofErr w:type="spellEnd"/>
      <w:r>
        <w:t xml:space="preserve"> törlése az adott intézményre</w:t>
      </w:r>
    </w:p>
    <w:p w14:paraId="01C50995" w14:textId="784D3CCF" w:rsidR="00244555" w:rsidRDefault="00244555" w:rsidP="00C41093">
      <w:pPr>
        <w:pStyle w:val="pszeudo"/>
        <w:numPr>
          <w:ilvl w:val="1"/>
          <w:numId w:val="17"/>
        </w:numPr>
      </w:pPr>
      <w:r w:rsidRPr="00244555">
        <w:t xml:space="preserve">ha </w:t>
      </w:r>
      <w:proofErr w:type="spellStart"/>
      <w:r w:rsidRPr="00244555">
        <w:t>accept</w:t>
      </w:r>
      <w:proofErr w:type="spellEnd"/>
      <w:r w:rsidRPr="00244555">
        <w:t xml:space="preserve">: intézményhez tartozó </w:t>
      </w:r>
      <w:r>
        <w:t>felhasználók</w:t>
      </w:r>
      <w:r w:rsidRPr="00244555">
        <w:t xml:space="preserve"> elemeknek </w:t>
      </w:r>
      <w:proofErr w:type="spellStart"/>
      <w:r>
        <w:t>event_shown</w:t>
      </w:r>
      <w:proofErr w:type="spellEnd"/>
      <w:r w:rsidRPr="00244555">
        <w:t xml:space="preserve"> létrehozás</w:t>
      </w:r>
    </w:p>
    <w:p w14:paraId="3F16219E" w14:textId="3F44776E" w:rsidR="00244555" w:rsidRDefault="00244555" w:rsidP="00C41093">
      <w:pPr>
        <w:pStyle w:val="pszeudo"/>
        <w:numPr>
          <w:ilvl w:val="1"/>
          <w:numId w:val="17"/>
        </w:numPr>
      </w:pPr>
      <w:r w:rsidRPr="00244555">
        <w:t xml:space="preserve">ha a </w:t>
      </w:r>
      <w:r>
        <w:t>felhasználóknak</w:t>
      </w:r>
      <w:r w:rsidRPr="00244555">
        <w:t xml:space="preserve"> m</w:t>
      </w:r>
      <w:r>
        <w:t>á</w:t>
      </w:r>
      <w:r w:rsidRPr="00244555">
        <w:t xml:space="preserve">s intézményi </w:t>
      </w:r>
      <w:proofErr w:type="spellStart"/>
      <w:r>
        <w:t>event_shown</w:t>
      </w:r>
      <w:proofErr w:type="spellEnd"/>
      <w:r w:rsidRPr="00244555">
        <w:t xml:space="preserve"> sorban m</w:t>
      </w:r>
      <w:r>
        <w:t>á</w:t>
      </w:r>
      <w:r w:rsidRPr="00244555">
        <w:t xml:space="preserve">r kedvenc az esemény, az új sor </w:t>
      </w:r>
      <w:proofErr w:type="spellStart"/>
      <w:r w:rsidRPr="00244555">
        <w:t>is_favourite</w:t>
      </w:r>
      <w:proofErr w:type="spellEnd"/>
      <w:r w:rsidRPr="00244555">
        <w:t>=</w:t>
      </w:r>
      <w:proofErr w:type="spellStart"/>
      <w:r w:rsidRPr="00244555">
        <w:t>true</w:t>
      </w:r>
      <w:proofErr w:type="spellEnd"/>
      <w:r w:rsidRPr="00244555">
        <w:t xml:space="preserve"> érteket kap</w:t>
      </w:r>
    </w:p>
    <w:p w14:paraId="3E8104E1" w14:textId="44D4BEB5" w:rsidR="00C41093" w:rsidRDefault="00C41093" w:rsidP="00C41093">
      <w:pPr>
        <w:pStyle w:val="pszeudo"/>
        <w:numPr>
          <w:ilvl w:val="0"/>
          <w:numId w:val="26"/>
        </w:numPr>
      </w:pPr>
      <w:r>
        <w:t>Válasz: „Művelet végrehajtva”</w:t>
      </w:r>
    </w:p>
    <w:p w14:paraId="76A5141C" w14:textId="77777777" w:rsidR="00C41093" w:rsidRDefault="00C41093" w:rsidP="00C41093">
      <w:pPr>
        <w:pStyle w:val="pszeudo"/>
      </w:pPr>
    </w:p>
    <w:p w14:paraId="36017759" w14:textId="77777777" w:rsidR="00C41093" w:rsidRDefault="00C41093" w:rsidP="00C41093">
      <w:pPr>
        <w:pStyle w:val="pszeudo"/>
      </w:pPr>
    </w:p>
    <w:p w14:paraId="714C70DD" w14:textId="77777777" w:rsidR="00C41093" w:rsidRDefault="00C41093" w:rsidP="00C41093">
      <w:pPr>
        <w:pStyle w:val="pszeudo"/>
      </w:pPr>
      <w:r>
        <w:t>ALGORITMUS VÉGE</w:t>
      </w:r>
    </w:p>
    <w:p w14:paraId="1C92BED4" w14:textId="77777777" w:rsidR="00C41093" w:rsidRDefault="00C41093" w:rsidP="00B35126">
      <w:pPr>
        <w:pStyle w:val="Cmsor2"/>
      </w:pPr>
      <w:bookmarkStart w:id="38" w:name="_Toc227013223"/>
      <w:r>
        <w:t>Kollab esemény kérelmek listázása</w:t>
      </w:r>
      <w:bookmarkEnd w:id="38"/>
    </w:p>
    <w:p w14:paraId="44AF9E43" w14:textId="77777777" w:rsidR="00C41093" w:rsidRDefault="00C41093" w:rsidP="00C41093">
      <w:pPr>
        <w:pStyle w:val="pszeudo"/>
      </w:pPr>
      <w:r w:rsidRPr="005113C9">
        <w:t xml:space="preserve">ALGORITMUS: </w:t>
      </w:r>
      <w:proofErr w:type="spellStart"/>
      <w:r>
        <w:t>KollabEseményKérelmekListázása</w:t>
      </w:r>
      <w:proofErr w:type="spellEnd"/>
    </w:p>
    <w:p w14:paraId="2057429D" w14:textId="77777777" w:rsidR="00C41093" w:rsidRDefault="00C41093" w:rsidP="00C41093">
      <w:pPr>
        <w:pStyle w:val="pszeudo"/>
      </w:pPr>
    </w:p>
    <w:p w14:paraId="4EA34572" w14:textId="77777777" w:rsidR="00C41093" w:rsidRDefault="00C41093" w:rsidP="00C41093">
      <w:pPr>
        <w:pStyle w:val="pszeudo"/>
      </w:pPr>
      <w:r>
        <w:t>BEMENET:</w:t>
      </w:r>
    </w:p>
    <w:p w14:paraId="68ABFA08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establishmentId</w:t>
      </w:r>
      <w:proofErr w:type="spellEnd"/>
    </w:p>
    <w:p w14:paraId="28A3FA05" w14:textId="77777777" w:rsidR="00C41093" w:rsidRDefault="00C41093" w:rsidP="00C41093">
      <w:pPr>
        <w:pStyle w:val="pszeudo"/>
      </w:pPr>
    </w:p>
    <w:p w14:paraId="35BB67FC" w14:textId="77777777" w:rsidR="00C41093" w:rsidRDefault="00C41093" w:rsidP="00C41093">
      <w:pPr>
        <w:pStyle w:val="pszeudo"/>
      </w:pPr>
    </w:p>
    <w:p w14:paraId="7191040A" w14:textId="77777777" w:rsidR="00C41093" w:rsidRDefault="00C41093" w:rsidP="00C41093">
      <w:pPr>
        <w:pStyle w:val="pszeudo"/>
      </w:pPr>
      <w:r>
        <w:t>LÉPÉSEK:</w:t>
      </w:r>
    </w:p>
    <w:p w14:paraId="6354D723" w14:textId="77777777" w:rsidR="00C41093" w:rsidRDefault="00C41093" w:rsidP="00C41093">
      <w:pPr>
        <w:pStyle w:val="pszeudo"/>
        <w:numPr>
          <w:ilvl w:val="0"/>
          <w:numId w:val="27"/>
        </w:numPr>
      </w:pPr>
      <w:r>
        <w:t>Hitelesített felhasználó ellenőrzése</w:t>
      </w:r>
    </w:p>
    <w:p w14:paraId="48CE3BF2" w14:textId="76A52572" w:rsidR="00C41093" w:rsidRDefault="00C41093" w:rsidP="00C41093">
      <w:pPr>
        <w:pStyle w:val="pszeudo"/>
        <w:numPr>
          <w:ilvl w:val="0"/>
          <w:numId w:val="27"/>
        </w:numPr>
      </w:pPr>
      <w:proofErr w:type="spellStart"/>
      <w:r w:rsidRPr="008042B3">
        <w:t>Admin</w:t>
      </w:r>
      <w:proofErr w:type="spellEnd"/>
      <w:r w:rsidRPr="008042B3">
        <w:t xml:space="preserve"> jogosults</w:t>
      </w:r>
      <w:r>
        <w:t>á</w:t>
      </w:r>
      <w:r w:rsidRPr="008042B3">
        <w:t>g ellen</w:t>
      </w:r>
      <w:r>
        <w:t>ő</w:t>
      </w:r>
      <w:r w:rsidRPr="008042B3">
        <w:t>rz</w:t>
      </w:r>
      <w:r>
        <w:t>é</w:t>
      </w:r>
      <w:r w:rsidRPr="008042B3">
        <w:t>se az int</w:t>
      </w:r>
      <w:r>
        <w:t>é</w:t>
      </w:r>
      <w:r w:rsidRPr="008042B3">
        <w:t>zm</w:t>
      </w:r>
      <w:r>
        <w:t>é</w:t>
      </w:r>
      <w:r w:rsidRPr="008042B3">
        <w:t>nyben</w:t>
      </w:r>
    </w:p>
    <w:p w14:paraId="2ADE91C6" w14:textId="639F7054" w:rsidR="00C41093" w:rsidRDefault="00C41093" w:rsidP="00C41093">
      <w:pPr>
        <w:pStyle w:val="pszeudo"/>
        <w:numPr>
          <w:ilvl w:val="0"/>
          <w:numId w:val="27"/>
        </w:numPr>
      </w:pPr>
      <w:proofErr w:type="spellStart"/>
      <w:r w:rsidRPr="008042B3">
        <w:t>EventRequest</w:t>
      </w:r>
      <w:proofErr w:type="spellEnd"/>
      <w:r w:rsidRPr="008042B3">
        <w:t xml:space="preserve"> rekordokb</w:t>
      </w:r>
      <w:r>
        <w:t>ó</w:t>
      </w:r>
      <w:r w:rsidRPr="008042B3">
        <w:t xml:space="preserve">l </w:t>
      </w:r>
      <w:proofErr w:type="spellStart"/>
      <w:r w:rsidRPr="008042B3">
        <w:t>event_id</w:t>
      </w:r>
      <w:proofErr w:type="spellEnd"/>
      <w:r w:rsidRPr="008042B3">
        <w:t>-k kigy</w:t>
      </w:r>
      <w:r>
        <w:t>ű</w:t>
      </w:r>
      <w:r w:rsidRPr="008042B3">
        <w:t>jt</w:t>
      </w:r>
      <w:r>
        <w:t>é</w:t>
      </w:r>
      <w:r w:rsidRPr="008042B3">
        <w:t>se</w:t>
      </w:r>
    </w:p>
    <w:p w14:paraId="378B311F" w14:textId="1B1083DD" w:rsidR="00C41093" w:rsidRDefault="00C41093" w:rsidP="00C41093">
      <w:pPr>
        <w:pStyle w:val="pszeudo"/>
        <w:numPr>
          <w:ilvl w:val="0"/>
          <w:numId w:val="27"/>
        </w:numPr>
      </w:pPr>
      <w:r w:rsidRPr="008042B3">
        <w:t>Esem</w:t>
      </w:r>
      <w:r>
        <w:t>é</w:t>
      </w:r>
      <w:r w:rsidRPr="008042B3">
        <w:t>nyek</w:t>
      </w:r>
      <w:r>
        <w:t xml:space="preserve"> lekérése </w:t>
      </w:r>
      <w:proofErr w:type="spellStart"/>
      <w:r w:rsidRPr="008042B3">
        <w:t>start_date</w:t>
      </w:r>
      <w:proofErr w:type="spellEnd"/>
      <w:r w:rsidRPr="008042B3">
        <w:t xml:space="preserve"> szerint</w:t>
      </w:r>
    </w:p>
    <w:p w14:paraId="71E84415" w14:textId="1314ABD3" w:rsidR="00C41093" w:rsidRDefault="00C41093" w:rsidP="00C41093">
      <w:pPr>
        <w:pStyle w:val="pszeudo"/>
        <w:numPr>
          <w:ilvl w:val="0"/>
          <w:numId w:val="27"/>
        </w:numPr>
      </w:pPr>
      <w:proofErr w:type="spellStart"/>
      <w:r w:rsidRPr="008042B3">
        <w:t>creator_name</w:t>
      </w:r>
      <w:proofErr w:type="spellEnd"/>
      <w:r w:rsidRPr="008042B3">
        <w:t xml:space="preserve"> </w:t>
      </w:r>
      <w:r>
        <w:t>mező kiegészítése</w:t>
      </w:r>
    </w:p>
    <w:p w14:paraId="7688C0F4" w14:textId="5E2D8358" w:rsidR="00C41093" w:rsidRDefault="00244555" w:rsidP="00C41093">
      <w:pPr>
        <w:pStyle w:val="pszeudo"/>
        <w:numPr>
          <w:ilvl w:val="0"/>
          <w:numId w:val="27"/>
        </w:numPr>
      </w:pPr>
      <w:r w:rsidRPr="008042B3">
        <w:t>Válasz</w:t>
      </w:r>
      <w:r w:rsidR="00C41093" w:rsidRPr="008042B3">
        <w:t>:</w:t>
      </w:r>
      <w:r w:rsidR="00C41093">
        <w:t xml:space="preserve"> eseménylista</w:t>
      </w:r>
    </w:p>
    <w:p w14:paraId="775F3D0F" w14:textId="77777777" w:rsidR="00C41093" w:rsidRDefault="00C41093" w:rsidP="00C41093">
      <w:pPr>
        <w:pStyle w:val="pszeudo"/>
      </w:pPr>
    </w:p>
    <w:p w14:paraId="1BB6625C" w14:textId="77777777" w:rsidR="00C41093" w:rsidRDefault="00C41093" w:rsidP="00C41093">
      <w:pPr>
        <w:pStyle w:val="pszeudo"/>
      </w:pPr>
    </w:p>
    <w:p w14:paraId="3EE82B47" w14:textId="77777777" w:rsidR="00C41093" w:rsidRDefault="00C41093" w:rsidP="00C41093">
      <w:pPr>
        <w:pStyle w:val="pszeudo"/>
      </w:pPr>
      <w:r w:rsidRPr="008042B3">
        <w:t>ALGORITMUS V</w:t>
      </w:r>
      <w:r>
        <w:t>ÉGE</w:t>
      </w:r>
    </w:p>
    <w:p w14:paraId="6BD1240C" w14:textId="77777777" w:rsidR="00C41093" w:rsidRDefault="00C41093" w:rsidP="00B35126">
      <w:pPr>
        <w:pStyle w:val="Cmsor2"/>
        <w:pageBreakBefore/>
      </w:pPr>
      <w:bookmarkStart w:id="39" w:name="_Toc227013224"/>
      <w:r>
        <w:lastRenderedPageBreak/>
        <w:t>Intézményi Kérelem Kezelése</w:t>
      </w:r>
      <w:bookmarkEnd w:id="39"/>
    </w:p>
    <w:p w14:paraId="5160D7B8" w14:textId="77777777" w:rsidR="00C41093" w:rsidRDefault="00C41093" w:rsidP="00C41093">
      <w:pPr>
        <w:pStyle w:val="pszeudo"/>
      </w:pPr>
      <w:r w:rsidRPr="005113C9">
        <w:t xml:space="preserve">ALGORITMUS: </w:t>
      </w:r>
      <w:proofErr w:type="spellStart"/>
      <w:r>
        <w:t>IntézményiKérelemKezelés</w:t>
      </w:r>
      <w:proofErr w:type="spellEnd"/>
    </w:p>
    <w:p w14:paraId="0B409553" w14:textId="77777777" w:rsidR="00C41093" w:rsidRDefault="00C41093" w:rsidP="00C41093">
      <w:pPr>
        <w:pStyle w:val="pszeudo"/>
      </w:pPr>
    </w:p>
    <w:p w14:paraId="47AD3EB5" w14:textId="77777777" w:rsidR="00C41093" w:rsidRDefault="00C41093" w:rsidP="00C41093">
      <w:pPr>
        <w:pStyle w:val="pszeudo"/>
      </w:pPr>
      <w:r>
        <w:t>BEMENET:</w:t>
      </w:r>
    </w:p>
    <w:p w14:paraId="5C4B9060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establishment_id</w:t>
      </w:r>
      <w:proofErr w:type="spellEnd"/>
    </w:p>
    <w:p w14:paraId="59EE9EEC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action</w:t>
      </w:r>
      <w:proofErr w:type="spellEnd"/>
      <w:r>
        <w:t xml:space="preserve">: </w:t>
      </w:r>
      <w:proofErr w:type="spellStart"/>
      <w:r>
        <w:t>accept</w:t>
      </w:r>
      <w:proofErr w:type="spellEnd"/>
      <w:r>
        <w:t xml:space="preserve"> vagy </w:t>
      </w:r>
      <w:proofErr w:type="spellStart"/>
      <w:r>
        <w:t>reject</w:t>
      </w:r>
      <w:proofErr w:type="spellEnd"/>
    </w:p>
    <w:p w14:paraId="32539ABA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request_</w:t>
      </w:r>
      <w:proofErr w:type="gramStart"/>
      <w:r>
        <w:t>id</w:t>
      </w:r>
      <w:proofErr w:type="spellEnd"/>
      <w:r>
        <w:t>[</w:t>
      </w:r>
      <w:proofErr w:type="gramEnd"/>
      <w:r>
        <w:t>]</w:t>
      </w:r>
    </w:p>
    <w:p w14:paraId="4C63A6FD" w14:textId="77777777" w:rsidR="00C41093" w:rsidRDefault="00C41093" w:rsidP="00C41093">
      <w:pPr>
        <w:pStyle w:val="pszeudo"/>
      </w:pPr>
    </w:p>
    <w:p w14:paraId="260A1473" w14:textId="77777777" w:rsidR="00C41093" w:rsidRDefault="00C41093" w:rsidP="00C41093">
      <w:pPr>
        <w:pStyle w:val="pszeudo"/>
      </w:pPr>
    </w:p>
    <w:p w14:paraId="6BBF3FC4" w14:textId="77777777" w:rsidR="00C41093" w:rsidRDefault="00C41093" w:rsidP="00C41093">
      <w:pPr>
        <w:pStyle w:val="pszeudo"/>
      </w:pPr>
      <w:r>
        <w:t>LÉPÉSEK:</w:t>
      </w:r>
    </w:p>
    <w:p w14:paraId="22FE20B1" w14:textId="77777777" w:rsidR="00C41093" w:rsidRDefault="00C41093" w:rsidP="00C41093">
      <w:pPr>
        <w:pStyle w:val="pszeudo"/>
        <w:numPr>
          <w:ilvl w:val="0"/>
          <w:numId w:val="29"/>
        </w:numPr>
      </w:pPr>
      <w:r>
        <w:t>Input validáció</w:t>
      </w:r>
    </w:p>
    <w:p w14:paraId="0A38DBBA" w14:textId="4E1633F9" w:rsidR="00C41093" w:rsidRDefault="00C41093" w:rsidP="00C41093">
      <w:pPr>
        <w:pStyle w:val="pszeudo"/>
        <w:numPr>
          <w:ilvl w:val="0"/>
          <w:numId w:val="29"/>
        </w:numPr>
      </w:pPr>
      <w:proofErr w:type="spellStart"/>
      <w:r w:rsidRPr="00F9680C">
        <w:t>Admin</w:t>
      </w:r>
      <w:proofErr w:type="spellEnd"/>
      <w:r w:rsidRPr="00F9680C">
        <w:t xml:space="preserve"> jogosultság ellenőrzés</w:t>
      </w:r>
      <w:r>
        <w:t>e</w:t>
      </w:r>
    </w:p>
    <w:p w14:paraId="4252359A" w14:textId="37D3A964" w:rsidR="00C41093" w:rsidRDefault="00C41093" w:rsidP="00C41093">
      <w:pPr>
        <w:pStyle w:val="pszeudo"/>
        <w:numPr>
          <w:ilvl w:val="0"/>
          <w:numId w:val="29"/>
        </w:numPr>
      </w:pPr>
      <w:r w:rsidRPr="00F9680C">
        <w:t xml:space="preserve">Csak az adott intézményhez tartozó </w:t>
      </w:r>
      <w:r>
        <w:t>kérelmek</w:t>
      </w:r>
      <w:r w:rsidRPr="00F9680C">
        <w:t xml:space="preserve"> feldolgozása</w:t>
      </w:r>
    </w:p>
    <w:p w14:paraId="66DF3646" w14:textId="77777777" w:rsidR="00C41093" w:rsidRDefault="00C41093" w:rsidP="00C41093">
      <w:pPr>
        <w:pStyle w:val="pszeudo"/>
        <w:numPr>
          <w:ilvl w:val="0"/>
          <w:numId w:val="29"/>
        </w:numPr>
      </w:pPr>
      <w:r w:rsidRPr="00F9680C">
        <w:t>Ha</w:t>
      </w:r>
      <w:r>
        <w:t xml:space="preserve"> </w:t>
      </w:r>
      <w:proofErr w:type="spellStart"/>
      <w:r>
        <w:t>action</w:t>
      </w:r>
      <w:proofErr w:type="spellEnd"/>
      <w:r>
        <w:t xml:space="preserve"> =</w:t>
      </w:r>
      <w:r w:rsidRPr="00F9680C">
        <w:t xml:space="preserve"> </w:t>
      </w:r>
      <w:proofErr w:type="spellStart"/>
      <w:r w:rsidRPr="00F9680C">
        <w:t>accept</w:t>
      </w:r>
      <w:proofErr w:type="spellEnd"/>
      <w:r w:rsidRPr="00F9680C">
        <w:t>:</w:t>
      </w:r>
    </w:p>
    <w:p w14:paraId="1C3219C3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 w:rsidRPr="00F9680C">
        <w:t>teacher</w:t>
      </w:r>
      <w:proofErr w:type="spellEnd"/>
      <w:r w:rsidRPr="00F9680C">
        <w:t xml:space="preserve"> -&gt; </w:t>
      </w:r>
      <w:proofErr w:type="spellStart"/>
      <w:r w:rsidRPr="00F9680C">
        <w:t>Staff</w:t>
      </w:r>
      <w:proofErr w:type="spellEnd"/>
      <w:r w:rsidRPr="00F9680C">
        <w:t xml:space="preserve"> rekord létrehozása</w:t>
      </w:r>
    </w:p>
    <w:p w14:paraId="49130AC2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 w:rsidRPr="00F9680C">
        <w:t>student</w:t>
      </w:r>
      <w:proofErr w:type="spellEnd"/>
      <w:r w:rsidRPr="00F9680C">
        <w:t xml:space="preserve"> -&gt; </w:t>
      </w:r>
      <w:proofErr w:type="spellStart"/>
      <w:r w:rsidRPr="00F9680C">
        <w:t>Student</w:t>
      </w:r>
      <w:proofErr w:type="spellEnd"/>
      <w:r w:rsidRPr="00F9680C">
        <w:t xml:space="preserve"> rekord létrehozása</w:t>
      </w:r>
    </w:p>
    <w:p w14:paraId="7A9081CD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proofErr w:type="gramStart"/>
      <w:r w:rsidRPr="00F9680C">
        <w:t>user.establishment</w:t>
      </w:r>
      <w:proofErr w:type="gramEnd"/>
      <w:r w:rsidRPr="00F9680C">
        <w:t>_id</w:t>
      </w:r>
      <w:proofErr w:type="spellEnd"/>
      <w:r w:rsidRPr="00F9680C">
        <w:t xml:space="preserve"> frissítése</w:t>
      </w:r>
    </w:p>
    <w:p w14:paraId="14D080B3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 w:rsidRPr="003732E2">
        <w:t>request</w:t>
      </w:r>
      <w:proofErr w:type="spellEnd"/>
      <w:r w:rsidRPr="003732E2">
        <w:t xml:space="preserve"> törlése</w:t>
      </w:r>
    </w:p>
    <w:p w14:paraId="1DE603CF" w14:textId="77777777" w:rsidR="00C41093" w:rsidRDefault="00C41093" w:rsidP="00C41093">
      <w:pPr>
        <w:pStyle w:val="pszeudo"/>
        <w:numPr>
          <w:ilvl w:val="0"/>
          <w:numId w:val="29"/>
        </w:numPr>
      </w:pPr>
      <w:r>
        <w:t xml:space="preserve">Ha </w:t>
      </w:r>
      <w:proofErr w:type="spellStart"/>
      <w:r>
        <w:t>action</w:t>
      </w:r>
      <w:proofErr w:type="spellEnd"/>
      <w:r>
        <w:t xml:space="preserve"> = </w:t>
      </w:r>
      <w:proofErr w:type="spellStart"/>
      <w:r>
        <w:t>reject</w:t>
      </w:r>
      <w:proofErr w:type="spellEnd"/>
      <w:r>
        <w:t>:</w:t>
      </w:r>
    </w:p>
    <w:p w14:paraId="1C2CD932" w14:textId="77777777" w:rsidR="00C41093" w:rsidRDefault="00C41093" w:rsidP="00C41093">
      <w:pPr>
        <w:pStyle w:val="pszeudo"/>
        <w:numPr>
          <w:ilvl w:val="1"/>
          <w:numId w:val="17"/>
        </w:numPr>
      </w:pPr>
      <w:r>
        <w:t>kérelmek törlése</w:t>
      </w:r>
    </w:p>
    <w:p w14:paraId="7F950117" w14:textId="77777777" w:rsidR="00C41093" w:rsidRDefault="00C41093" w:rsidP="00C41093">
      <w:pPr>
        <w:pStyle w:val="pszeudo"/>
        <w:numPr>
          <w:ilvl w:val="0"/>
          <w:numId w:val="29"/>
        </w:numPr>
      </w:pPr>
      <w:r>
        <w:t xml:space="preserve">Válasz: </w:t>
      </w:r>
      <w:proofErr w:type="spellStart"/>
      <w:r>
        <w:t>accepted</w:t>
      </w:r>
      <w:proofErr w:type="spellEnd"/>
      <w:r>
        <w:t>/</w:t>
      </w:r>
      <w:proofErr w:type="spellStart"/>
      <w:r>
        <w:t>rejected</w:t>
      </w:r>
      <w:proofErr w:type="spellEnd"/>
      <w:r>
        <w:t xml:space="preserve"> darabszám</w:t>
      </w:r>
    </w:p>
    <w:p w14:paraId="1257DCD3" w14:textId="77777777" w:rsidR="00C41093" w:rsidRDefault="00C41093" w:rsidP="00C41093">
      <w:pPr>
        <w:pStyle w:val="pszeudo"/>
      </w:pPr>
    </w:p>
    <w:p w14:paraId="4FBF3BBB" w14:textId="77777777" w:rsidR="00C41093" w:rsidRDefault="00C41093" w:rsidP="00C41093">
      <w:pPr>
        <w:pStyle w:val="pszeudo"/>
      </w:pPr>
    </w:p>
    <w:p w14:paraId="5AAC7548" w14:textId="54BC8D7E" w:rsidR="00C41093" w:rsidRPr="00F9680C" w:rsidRDefault="00C41093" w:rsidP="00C41093">
      <w:pPr>
        <w:pStyle w:val="pszeudo"/>
      </w:pPr>
      <w:r>
        <w:t>ALGORITMUS VÉGE</w:t>
      </w:r>
    </w:p>
    <w:p w14:paraId="251C33D5" w14:textId="77777777" w:rsidR="00C41093" w:rsidRPr="00C41093" w:rsidRDefault="00C41093" w:rsidP="00B35126">
      <w:pPr>
        <w:pStyle w:val="Cmsor2"/>
      </w:pPr>
      <w:bookmarkStart w:id="40" w:name="_Toc214930991"/>
      <w:bookmarkStart w:id="41" w:name="_Toc227013225"/>
      <w:r w:rsidRPr="00C41093">
        <w:t>Komment irás</w:t>
      </w:r>
      <w:bookmarkEnd w:id="40"/>
      <w:bookmarkEnd w:id="41"/>
    </w:p>
    <w:p w14:paraId="45FD42B4" w14:textId="77777777" w:rsidR="00C41093" w:rsidRDefault="00C41093" w:rsidP="00C41093">
      <w:pPr>
        <w:pStyle w:val="pszeudo"/>
      </w:pPr>
      <w:r w:rsidRPr="005113C9">
        <w:t xml:space="preserve">ALGORITMUS: </w:t>
      </w:r>
      <w:proofErr w:type="spellStart"/>
      <w:r w:rsidRPr="005113C9">
        <w:t>Komment</w:t>
      </w:r>
      <w:r>
        <w:t>Í</w:t>
      </w:r>
      <w:r w:rsidRPr="005113C9">
        <w:t>r</w:t>
      </w:r>
      <w:r>
        <w:t>á</w:t>
      </w:r>
      <w:r w:rsidRPr="005113C9">
        <w:t>s</w:t>
      </w:r>
      <w:proofErr w:type="spellEnd"/>
    </w:p>
    <w:p w14:paraId="1FF4C271" w14:textId="77777777" w:rsidR="00C41093" w:rsidRDefault="00C41093" w:rsidP="00C41093">
      <w:pPr>
        <w:pStyle w:val="pszeudo"/>
      </w:pPr>
    </w:p>
    <w:p w14:paraId="0BD434BB" w14:textId="77777777" w:rsidR="00C41093" w:rsidRDefault="00C41093" w:rsidP="00C41093">
      <w:pPr>
        <w:pStyle w:val="pszeudo"/>
      </w:pPr>
      <w:r>
        <w:t>MEGJEGYZÉS (JELENLEGI ÁLLAPOT):</w:t>
      </w:r>
    </w:p>
    <w:p w14:paraId="66F7AEF1" w14:textId="77777777" w:rsidR="00C41093" w:rsidRDefault="00C41093" w:rsidP="00C41093">
      <w:pPr>
        <w:pStyle w:val="pszeudo"/>
        <w:numPr>
          <w:ilvl w:val="0"/>
          <w:numId w:val="17"/>
        </w:numPr>
      </w:pPr>
      <w:r>
        <w:t xml:space="preserve">A rendszerben van </w:t>
      </w:r>
      <w:proofErr w:type="spellStart"/>
      <w:r>
        <w:t>event_messages</w:t>
      </w:r>
      <w:proofErr w:type="spellEnd"/>
      <w:r>
        <w:t xml:space="preserve"> tábla és komment darabszám számítás</w:t>
      </w:r>
    </w:p>
    <w:p w14:paraId="46FF388E" w14:textId="77777777" w:rsidR="00C41093" w:rsidRPr="005113C9" w:rsidRDefault="00C41093" w:rsidP="00C41093">
      <w:pPr>
        <w:pStyle w:val="pszeudo"/>
        <w:numPr>
          <w:ilvl w:val="0"/>
          <w:numId w:val="17"/>
        </w:numPr>
      </w:pPr>
      <w:r>
        <w:t xml:space="preserve">Külön komment létrehozó API </w:t>
      </w:r>
      <w:proofErr w:type="spellStart"/>
      <w:r>
        <w:t>endpoint</w:t>
      </w:r>
      <w:proofErr w:type="spellEnd"/>
      <w:r>
        <w:t xml:space="preserve"> jelenleg nincs a </w:t>
      </w:r>
      <w:proofErr w:type="spellStart"/>
      <w:r>
        <w:t>routes</w:t>
      </w:r>
      <w:proofErr w:type="spellEnd"/>
    </w:p>
    <w:p w14:paraId="482973BB" w14:textId="77777777" w:rsidR="00C41093" w:rsidRDefault="00C41093" w:rsidP="00C41093">
      <w:pPr>
        <w:pStyle w:val="pszeudo"/>
      </w:pPr>
    </w:p>
    <w:p w14:paraId="7949A618" w14:textId="77777777" w:rsidR="00C41093" w:rsidRDefault="00C41093" w:rsidP="00C41093">
      <w:pPr>
        <w:pStyle w:val="pszeudo"/>
      </w:pPr>
    </w:p>
    <w:p w14:paraId="1975ECC5" w14:textId="77777777" w:rsidR="00C41093" w:rsidRDefault="00C41093" w:rsidP="00C41093">
      <w:pPr>
        <w:pStyle w:val="pszeudo"/>
      </w:pPr>
    </w:p>
    <w:p w14:paraId="5C08F364" w14:textId="77777777" w:rsidR="00C41093" w:rsidRPr="005113C9" w:rsidRDefault="00C41093" w:rsidP="00C41093">
      <w:pPr>
        <w:pStyle w:val="pszeudo"/>
      </w:pPr>
      <w:r w:rsidRPr="005113C9">
        <w:t>ALGORITMUS VÉGE</w:t>
      </w:r>
    </w:p>
    <w:p w14:paraId="5E6E3B83" w14:textId="77777777" w:rsidR="00C41093" w:rsidRDefault="00C41093" w:rsidP="00B35126">
      <w:pPr>
        <w:pStyle w:val="Cmsor2"/>
        <w:pageBreakBefore/>
      </w:pPr>
      <w:bookmarkStart w:id="42" w:name="_Toc214930993"/>
      <w:bookmarkStart w:id="43" w:name="_Toc227013226"/>
      <w:r>
        <w:lastRenderedPageBreak/>
        <w:t>Esemény létrehozás</w:t>
      </w:r>
      <w:bookmarkEnd w:id="42"/>
      <w:bookmarkEnd w:id="43"/>
    </w:p>
    <w:p w14:paraId="45EDF7EA" w14:textId="77777777" w:rsidR="00C41093" w:rsidRDefault="00C41093" w:rsidP="00C41093">
      <w:pPr>
        <w:pStyle w:val="pszeudo"/>
      </w:pPr>
      <w:r>
        <w:t xml:space="preserve">ALGORITMUS: </w:t>
      </w:r>
      <w:proofErr w:type="spellStart"/>
      <w:r>
        <w:t>EseményLétrehozás</w:t>
      </w:r>
      <w:proofErr w:type="spellEnd"/>
    </w:p>
    <w:p w14:paraId="554CB85A" w14:textId="77777777" w:rsidR="00C41093" w:rsidRDefault="00C41093" w:rsidP="00C41093">
      <w:pPr>
        <w:pStyle w:val="pszeudo"/>
      </w:pPr>
    </w:p>
    <w:p w14:paraId="7B49478F" w14:textId="77777777" w:rsidR="00C41093" w:rsidRDefault="00C41093" w:rsidP="00C41093">
      <w:pPr>
        <w:pStyle w:val="pszeudo"/>
      </w:pPr>
      <w:r>
        <w:t>BEMENET (KÖZÖS):</w:t>
      </w:r>
    </w:p>
    <w:p w14:paraId="454B243F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type</w:t>
      </w:r>
      <w:proofErr w:type="spellEnd"/>
      <w:r>
        <w:t xml:space="preserve">: local vagy </w:t>
      </w:r>
      <w:proofErr w:type="spellStart"/>
      <w:r>
        <w:t>global</w:t>
      </w:r>
      <w:proofErr w:type="spellEnd"/>
    </w:p>
    <w:p w14:paraId="6EBA62EB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establishment_id</w:t>
      </w:r>
      <w:proofErr w:type="spellEnd"/>
    </w:p>
    <w:p w14:paraId="13640543" w14:textId="75ADFFF8" w:rsidR="008841D9" w:rsidRDefault="008841D9" w:rsidP="00C41093">
      <w:pPr>
        <w:pStyle w:val="pszeudo"/>
        <w:numPr>
          <w:ilvl w:val="0"/>
          <w:numId w:val="17"/>
        </w:numPr>
      </w:pPr>
      <w:proofErr w:type="spellStart"/>
      <w:r>
        <w:t>target_group</w:t>
      </w:r>
      <w:proofErr w:type="spellEnd"/>
      <w:r>
        <w:t xml:space="preserve">: </w:t>
      </w:r>
      <w:proofErr w:type="spellStart"/>
      <w:r w:rsidR="00FD6489">
        <w:t>osztaly_szintu</w:t>
      </w:r>
      <w:proofErr w:type="spellEnd"/>
      <w:r w:rsidR="00FD6489">
        <w:t xml:space="preserve"> vagy </w:t>
      </w:r>
      <w:proofErr w:type="spellStart"/>
      <w:r w:rsidR="00FD6489">
        <w:t>evfolyam_</w:t>
      </w:r>
      <w:proofErr w:type="gramStart"/>
      <w:r w:rsidR="00FD6489">
        <w:t>szintu</w:t>
      </w:r>
      <w:proofErr w:type="spellEnd"/>
      <w:proofErr w:type="gramEnd"/>
      <w:r w:rsidR="00FD6489">
        <w:t xml:space="preserve"> vagy </w:t>
      </w:r>
      <w:proofErr w:type="spellStart"/>
      <w:r w:rsidR="00FD6489">
        <w:t>teljes_iskola</w:t>
      </w:r>
      <w:proofErr w:type="spellEnd"/>
    </w:p>
    <w:p w14:paraId="0B2E45C5" w14:textId="2BDA1363" w:rsidR="00FD6489" w:rsidRDefault="00FD6489" w:rsidP="00C41093">
      <w:pPr>
        <w:pStyle w:val="pszeudo"/>
        <w:numPr>
          <w:ilvl w:val="0"/>
          <w:numId w:val="17"/>
        </w:numPr>
      </w:pPr>
      <w:proofErr w:type="spellStart"/>
      <w:r>
        <w:t>selected_class_</w:t>
      </w:r>
      <w:proofErr w:type="gramStart"/>
      <w:r>
        <w:t>ids</w:t>
      </w:r>
      <w:proofErr w:type="spellEnd"/>
      <w:r>
        <w:t>[</w:t>
      </w:r>
      <w:proofErr w:type="gramEnd"/>
      <w:r>
        <w:t xml:space="preserve">] </w:t>
      </w:r>
      <w:r w:rsidRPr="00FD6489">
        <w:t xml:space="preserve">(ha </w:t>
      </w:r>
      <w:proofErr w:type="spellStart"/>
      <w:r w:rsidRPr="00FD6489">
        <w:t>target_group</w:t>
      </w:r>
      <w:proofErr w:type="spellEnd"/>
      <w:r w:rsidRPr="00FD6489">
        <w:t>=</w:t>
      </w:r>
      <w:proofErr w:type="spellStart"/>
      <w:r w:rsidRPr="00FD6489">
        <w:t>osztaly_szintu</w:t>
      </w:r>
      <w:proofErr w:type="spellEnd"/>
      <w:r w:rsidRPr="00FD6489">
        <w:t>)</w:t>
      </w:r>
    </w:p>
    <w:p w14:paraId="12BBB317" w14:textId="5ACDCDA7" w:rsidR="00FD6489" w:rsidRDefault="00FD6489" w:rsidP="00C41093">
      <w:pPr>
        <w:pStyle w:val="pszeudo"/>
        <w:numPr>
          <w:ilvl w:val="0"/>
          <w:numId w:val="17"/>
        </w:numPr>
      </w:pPr>
      <w:proofErr w:type="spellStart"/>
      <w:r w:rsidRPr="00FD6489">
        <w:t>selected_grade_</w:t>
      </w:r>
      <w:proofErr w:type="gramStart"/>
      <w:r w:rsidRPr="00FD6489">
        <w:t>ids</w:t>
      </w:r>
      <w:proofErr w:type="spellEnd"/>
      <w:r w:rsidRPr="00FD6489">
        <w:t>[</w:t>
      </w:r>
      <w:proofErr w:type="gramEnd"/>
      <w:r w:rsidRPr="00FD6489">
        <w:t xml:space="preserve">] (ha </w:t>
      </w:r>
      <w:proofErr w:type="spellStart"/>
      <w:r w:rsidRPr="00FD6489">
        <w:t>target_group</w:t>
      </w:r>
      <w:proofErr w:type="spellEnd"/>
      <w:r w:rsidRPr="00FD6489">
        <w:t>=</w:t>
      </w:r>
      <w:proofErr w:type="spellStart"/>
      <w:r w:rsidRPr="00FD6489">
        <w:t>evfolyam_szintu</w:t>
      </w:r>
      <w:proofErr w:type="spellEnd"/>
      <w:r w:rsidRPr="00FD6489">
        <w:t>)</w:t>
      </w:r>
    </w:p>
    <w:p w14:paraId="7F71CFFF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content</w:t>
      </w:r>
      <w:proofErr w:type="spellEnd"/>
    </w:p>
    <w:p w14:paraId="4C4568F1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, (</w:t>
      </w:r>
      <w:proofErr w:type="spellStart"/>
      <w:r>
        <w:t>end_date</w:t>
      </w:r>
      <w:proofErr w:type="spellEnd"/>
      <w:r>
        <w:t xml:space="preserve"> &gt; </w:t>
      </w:r>
      <w:proofErr w:type="spellStart"/>
      <w:r>
        <w:t>start_date</w:t>
      </w:r>
      <w:proofErr w:type="spellEnd"/>
      <w:r>
        <w:t>)</w:t>
      </w:r>
    </w:p>
    <w:p w14:paraId="3E3B27B4" w14:textId="0D3746A8" w:rsidR="00FD6489" w:rsidRDefault="00FD6489" w:rsidP="00C41093">
      <w:pPr>
        <w:pStyle w:val="pszeudo"/>
        <w:numPr>
          <w:ilvl w:val="0"/>
          <w:numId w:val="17"/>
        </w:numPr>
      </w:pPr>
      <w:proofErr w:type="spellStart"/>
      <w:proofErr w:type="gramStart"/>
      <w:r>
        <w:t>users</w:t>
      </w:r>
      <w:proofErr w:type="spellEnd"/>
      <w:r>
        <w:t>[</w:t>
      </w:r>
      <w:proofErr w:type="gramEnd"/>
      <w:r>
        <w:t>]</w:t>
      </w:r>
    </w:p>
    <w:p w14:paraId="1DD7B068" w14:textId="77777777" w:rsidR="00C41093" w:rsidRDefault="00C41093" w:rsidP="00C41093">
      <w:pPr>
        <w:pStyle w:val="pszeudo"/>
      </w:pPr>
    </w:p>
    <w:p w14:paraId="76974ADD" w14:textId="3B944AB9" w:rsidR="00C41093" w:rsidRDefault="00C41093" w:rsidP="00C41093">
      <w:pPr>
        <w:pStyle w:val="pszeudo"/>
      </w:pPr>
      <w:r>
        <w:t>BEMENET (</w:t>
      </w:r>
      <w:r w:rsidR="00FD6489">
        <w:t>ISMÉTLŐDÉS</w:t>
      </w:r>
      <w:r w:rsidR="00FD6489" w:rsidRPr="00FD6489">
        <w:t>, CSAK LOCAL ESETBEN</w:t>
      </w:r>
      <w:r>
        <w:t>):</w:t>
      </w:r>
    </w:p>
    <w:p w14:paraId="789F68A8" w14:textId="3BB5E189" w:rsidR="00FD6489" w:rsidRDefault="00FD6489" w:rsidP="00FD6489">
      <w:pPr>
        <w:pStyle w:val="pszeudo"/>
        <w:numPr>
          <w:ilvl w:val="0"/>
          <w:numId w:val="17"/>
        </w:numPr>
      </w:pPr>
      <w:proofErr w:type="spellStart"/>
      <w:r w:rsidRPr="00FD6489">
        <w:t>is_recurring</w:t>
      </w:r>
      <w:proofErr w:type="spellEnd"/>
      <w:r w:rsidRPr="00FD6489">
        <w:t xml:space="preserve">: </w:t>
      </w:r>
      <w:proofErr w:type="spellStart"/>
      <w:r w:rsidRPr="00FD6489">
        <w:t>true</w:t>
      </w:r>
      <w:proofErr w:type="spellEnd"/>
      <w:r w:rsidRPr="00FD6489">
        <w:t>/</w:t>
      </w:r>
      <w:proofErr w:type="spellStart"/>
      <w:r w:rsidRPr="00FD6489">
        <w:t>false</w:t>
      </w:r>
      <w:proofErr w:type="spellEnd"/>
    </w:p>
    <w:p w14:paraId="72CE95C1" w14:textId="27648E23" w:rsidR="00FD6489" w:rsidRDefault="00FD6489" w:rsidP="00FD6489">
      <w:pPr>
        <w:pStyle w:val="pszeudo"/>
        <w:numPr>
          <w:ilvl w:val="0"/>
          <w:numId w:val="17"/>
        </w:numPr>
      </w:pPr>
      <w:proofErr w:type="spellStart"/>
      <w:r w:rsidRPr="00FD6489">
        <w:t>recurrence_frequency</w:t>
      </w:r>
      <w:proofErr w:type="spellEnd"/>
      <w:r w:rsidRPr="00FD6489">
        <w:t xml:space="preserve">: </w:t>
      </w:r>
      <w:proofErr w:type="spellStart"/>
      <w:r w:rsidRPr="00FD6489">
        <w:t>weekly</w:t>
      </w:r>
      <w:proofErr w:type="spellEnd"/>
      <w:r w:rsidRPr="00FD6489">
        <w:t xml:space="preserve"> (ha </w:t>
      </w:r>
      <w:proofErr w:type="spellStart"/>
      <w:r w:rsidRPr="00FD6489">
        <w:t>is_recurring</w:t>
      </w:r>
      <w:proofErr w:type="spellEnd"/>
      <w:r w:rsidRPr="00FD6489">
        <w:t>=</w:t>
      </w:r>
      <w:proofErr w:type="spellStart"/>
      <w:r w:rsidRPr="00FD6489">
        <w:t>true</w:t>
      </w:r>
      <w:proofErr w:type="spellEnd"/>
      <w:r w:rsidRPr="00FD6489">
        <w:t>)</w:t>
      </w:r>
    </w:p>
    <w:p w14:paraId="7204630B" w14:textId="56E008A9" w:rsidR="00FD6489" w:rsidRDefault="00FD6489" w:rsidP="00FD6489">
      <w:pPr>
        <w:pStyle w:val="pszeudo"/>
        <w:numPr>
          <w:ilvl w:val="0"/>
          <w:numId w:val="17"/>
        </w:numPr>
      </w:pPr>
      <w:proofErr w:type="spellStart"/>
      <w:r w:rsidRPr="00FD6489">
        <w:t>recurrence_until</w:t>
      </w:r>
      <w:proofErr w:type="spellEnd"/>
      <w:r w:rsidRPr="00FD6489">
        <w:t xml:space="preserve"> (ha </w:t>
      </w:r>
      <w:proofErr w:type="spellStart"/>
      <w:r w:rsidRPr="00FD6489">
        <w:t>is_recurring</w:t>
      </w:r>
      <w:proofErr w:type="spellEnd"/>
      <w:r w:rsidRPr="00FD6489">
        <w:t>=</w:t>
      </w:r>
      <w:proofErr w:type="spellStart"/>
      <w:r w:rsidRPr="00FD6489">
        <w:t>true</w:t>
      </w:r>
      <w:proofErr w:type="spellEnd"/>
      <w:r w:rsidRPr="00FD6489">
        <w:t>)</w:t>
      </w:r>
    </w:p>
    <w:p w14:paraId="355F5CC1" w14:textId="77777777" w:rsidR="00FD6489" w:rsidRDefault="00FD6489" w:rsidP="00FD6489">
      <w:pPr>
        <w:pStyle w:val="pszeudo"/>
      </w:pPr>
    </w:p>
    <w:p w14:paraId="2086A262" w14:textId="2B5CBBDD" w:rsidR="00FD6489" w:rsidRDefault="00FD6489" w:rsidP="00FD6489">
      <w:pPr>
        <w:pStyle w:val="pszeudo"/>
      </w:pPr>
      <w:r>
        <w:t>BEMENET (GLOBÁL ESETBEN)</w:t>
      </w:r>
    </w:p>
    <w:p w14:paraId="1C53696A" w14:textId="77A630BE" w:rsidR="00C41093" w:rsidRDefault="00FD6489" w:rsidP="00FD6489">
      <w:pPr>
        <w:pStyle w:val="pszeudo"/>
        <w:numPr>
          <w:ilvl w:val="0"/>
          <w:numId w:val="17"/>
        </w:numPr>
      </w:pPr>
      <w:proofErr w:type="spellStart"/>
      <w:r w:rsidRPr="00FD6489">
        <w:t>collab_establishment_</w:t>
      </w:r>
      <w:proofErr w:type="gramStart"/>
      <w:r w:rsidRPr="00FD6489">
        <w:t>ids</w:t>
      </w:r>
      <w:proofErr w:type="spellEnd"/>
      <w:r w:rsidRPr="00FD6489">
        <w:t>[</w:t>
      </w:r>
      <w:proofErr w:type="gramEnd"/>
      <w:r w:rsidRPr="00FD6489">
        <w:t>] (legalább 1)</w:t>
      </w:r>
    </w:p>
    <w:p w14:paraId="158506A6" w14:textId="77777777" w:rsidR="00FD6489" w:rsidRDefault="00FD6489" w:rsidP="007B6ED7">
      <w:pPr>
        <w:pStyle w:val="pszeudo"/>
        <w:ind w:left="0"/>
      </w:pPr>
    </w:p>
    <w:p w14:paraId="5B702A52" w14:textId="77777777" w:rsidR="00C41093" w:rsidRDefault="00C41093" w:rsidP="00C41093">
      <w:pPr>
        <w:pStyle w:val="pszeudo"/>
      </w:pPr>
      <w:r>
        <w:t>LÉPÉSEK:</w:t>
      </w:r>
    </w:p>
    <w:p w14:paraId="79147B5B" w14:textId="7981ACC1" w:rsidR="00C41093" w:rsidRDefault="00C41093" w:rsidP="00C41093">
      <w:pPr>
        <w:pStyle w:val="pszeudo"/>
        <w:numPr>
          <w:ilvl w:val="0"/>
          <w:numId w:val="21"/>
        </w:numPr>
      </w:pPr>
      <w:r>
        <w:t>Hitelesített felhasználó ellenőrzése</w:t>
      </w:r>
    </w:p>
    <w:p w14:paraId="21CD3DA8" w14:textId="77777777" w:rsidR="00C41093" w:rsidRDefault="00C41093" w:rsidP="00C41093">
      <w:pPr>
        <w:pStyle w:val="pszeudo"/>
        <w:numPr>
          <w:ilvl w:val="0"/>
          <w:numId w:val="21"/>
        </w:numPr>
      </w:pPr>
      <w:r>
        <w:t xml:space="preserve">Bemenet </w:t>
      </w:r>
      <w:proofErr w:type="spellStart"/>
      <w:r>
        <w:t>validálása</w:t>
      </w:r>
      <w:proofErr w:type="spellEnd"/>
      <w:r>
        <w:t>.</w:t>
      </w:r>
    </w:p>
    <w:p w14:paraId="59C32993" w14:textId="3E916F4E" w:rsidR="00C41093" w:rsidRDefault="00D05EA2" w:rsidP="00C41093">
      <w:pPr>
        <w:pStyle w:val="pszeudo"/>
        <w:numPr>
          <w:ilvl w:val="0"/>
          <w:numId w:val="21"/>
        </w:numPr>
      </w:pPr>
      <w:r>
        <w:t>Ismétlődési szabály ellenőrzés</w:t>
      </w:r>
    </w:p>
    <w:p w14:paraId="7BE34E8F" w14:textId="65207DD6" w:rsidR="00D05EA2" w:rsidRDefault="00D05EA2" w:rsidP="00C41093">
      <w:pPr>
        <w:pStyle w:val="pszeudo"/>
        <w:numPr>
          <w:ilvl w:val="1"/>
          <w:numId w:val="17"/>
        </w:numPr>
      </w:pPr>
      <w:r w:rsidRPr="00D05EA2">
        <w:t xml:space="preserve">ha </w:t>
      </w:r>
      <w:proofErr w:type="spellStart"/>
      <w:r w:rsidRPr="00D05EA2">
        <w:t>is_recurring</w:t>
      </w:r>
      <w:proofErr w:type="spellEnd"/>
      <w:r w:rsidRPr="00D05EA2">
        <w:t>=</w:t>
      </w:r>
      <w:proofErr w:type="spellStart"/>
      <w:r w:rsidRPr="00D05EA2">
        <w:t>true</w:t>
      </w:r>
      <w:proofErr w:type="spellEnd"/>
      <w:r w:rsidRPr="00D05EA2">
        <w:t xml:space="preserve">, </w:t>
      </w:r>
      <w:proofErr w:type="spellStart"/>
      <w:r w:rsidRPr="00D05EA2">
        <w:t>recurrence_until</w:t>
      </w:r>
      <w:proofErr w:type="spellEnd"/>
      <w:r w:rsidRPr="00D05EA2">
        <w:t xml:space="preserve"> nem lehet korábbi, mint </w:t>
      </w:r>
      <w:proofErr w:type="spellStart"/>
      <w:r w:rsidRPr="00D05EA2">
        <w:t>start_date</w:t>
      </w:r>
      <w:proofErr w:type="spellEnd"/>
      <w:r w:rsidRPr="00D05EA2">
        <w:t xml:space="preserve"> napja</w:t>
      </w:r>
    </w:p>
    <w:p w14:paraId="473A9ECB" w14:textId="2F078EE6" w:rsidR="00D05EA2" w:rsidRDefault="00D05EA2" w:rsidP="00C41093">
      <w:pPr>
        <w:pStyle w:val="pszeudo"/>
        <w:numPr>
          <w:ilvl w:val="1"/>
          <w:numId w:val="17"/>
        </w:numPr>
      </w:pPr>
      <w:r w:rsidRPr="00D05EA2">
        <w:t>ismétlődő esemény csak local típussal engedélyezett</w:t>
      </w:r>
    </w:p>
    <w:p w14:paraId="178A71C3" w14:textId="32779F28" w:rsidR="00C41093" w:rsidRDefault="00D05EA2" w:rsidP="00C41093">
      <w:pPr>
        <w:pStyle w:val="pszeudo"/>
        <w:numPr>
          <w:ilvl w:val="0"/>
          <w:numId w:val="21"/>
        </w:numPr>
      </w:pPr>
      <w:r>
        <w:t>Célcsoport ellenőrzése:</w:t>
      </w:r>
    </w:p>
    <w:p w14:paraId="291AF5A0" w14:textId="7CE0CB02" w:rsidR="00D05EA2" w:rsidRDefault="00D05EA2" w:rsidP="00D05EA2">
      <w:pPr>
        <w:pStyle w:val="pszeudo"/>
        <w:numPr>
          <w:ilvl w:val="1"/>
          <w:numId w:val="17"/>
        </w:numPr>
      </w:pPr>
      <w:proofErr w:type="spellStart"/>
      <w:r w:rsidRPr="00D05EA2">
        <w:t>osztaly_szintu</w:t>
      </w:r>
      <w:proofErr w:type="spellEnd"/>
      <w:r w:rsidRPr="00D05EA2">
        <w:t xml:space="preserve"> eset</w:t>
      </w:r>
      <w:r>
        <w:t>é</w:t>
      </w:r>
      <w:r w:rsidRPr="00D05EA2">
        <w:t xml:space="preserve">n minden </w:t>
      </w:r>
      <w:proofErr w:type="spellStart"/>
      <w:r w:rsidRPr="00D05EA2">
        <w:t>selected_class_ids</w:t>
      </w:r>
      <w:proofErr w:type="spellEnd"/>
      <w:r w:rsidRPr="00D05EA2">
        <w:t xml:space="preserve"> elemnek az intézményhez kell tartoznia</w:t>
      </w:r>
    </w:p>
    <w:p w14:paraId="60077711" w14:textId="2E1524D6" w:rsidR="00D05EA2" w:rsidRDefault="00D05EA2" w:rsidP="00D05EA2">
      <w:pPr>
        <w:pStyle w:val="pszeudo"/>
        <w:numPr>
          <w:ilvl w:val="1"/>
          <w:numId w:val="17"/>
        </w:numPr>
      </w:pPr>
      <w:proofErr w:type="spellStart"/>
      <w:r w:rsidRPr="00D05EA2">
        <w:t>evfolyam_szintu</w:t>
      </w:r>
      <w:proofErr w:type="spellEnd"/>
      <w:r w:rsidRPr="00D05EA2">
        <w:t xml:space="preserve"> eset</w:t>
      </w:r>
      <w:r>
        <w:t>é</w:t>
      </w:r>
      <w:r w:rsidRPr="00D05EA2">
        <w:t xml:space="preserve">n minden </w:t>
      </w:r>
      <w:proofErr w:type="spellStart"/>
      <w:r w:rsidRPr="00D05EA2">
        <w:t>selected_grade_ids</w:t>
      </w:r>
      <w:proofErr w:type="spellEnd"/>
      <w:r w:rsidRPr="00D05EA2">
        <w:t xml:space="preserve"> elemnek szerepelnie kell az intézmény osztályai között</w:t>
      </w:r>
    </w:p>
    <w:p w14:paraId="66FB58E2" w14:textId="70BAC4D6" w:rsidR="00D05EA2" w:rsidRDefault="00D05EA2" w:rsidP="00D05EA2">
      <w:pPr>
        <w:pStyle w:val="pszeudo"/>
        <w:numPr>
          <w:ilvl w:val="0"/>
          <w:numId w:val="21"/>
        </w:numPr>
      </w:pPr>
      <w:r w:rsidRPr="00D05EA2">
        <w:t xml:space="preserve">Ha </w:t>
      </w:r>
      <w:proofErr w:type="spellStart"/>
      <w:r w:rsidRPr="00D05EA2">
        <w:t>type</w:t>
      </w:r>
      <w:proofErr w:type="spellEnd"/>
      <w:r w:rsidRPr="00D05EA2">
        <w:t>=local:</w:t>
      </w:r>
    </w:p>
    <w:p w14:paraId="5B5C3AB0" w14:textId="129BABC8" w:rsidR="00D05EA2" w:rsidRDefault="00D05EA2" w:rsidP="00D05EA2">
      <w:pPr>
        <w:pStyle w:val="pszeudo"/>
        <w:numPr>
          <w:ilvl w:val="1"/>
          <w:numId w:val="17"/>
        </w:numPr>
      </w:pPr>
      <w:r w:rsidRPr="00D05EA2">
        <w:t xml:space="preserve">csak </w:t>
      </w:r>
      <w:proofErr w:type="spellStart"/>
      <w:r w:rsidRPr="00D05EA2">
        <w:t>staff</w:t>
      </w:r>
      <w:proofErr w:type="spellEnd"/>
      <w:r w:rsidRPr="00D05EA2">
        <w:t xml:space="preserve"> hozhat létre saját intézményben</w:t>
      </w:r>
    </w:p>
    <w:p w14:paraId="715B5D70" w14:textId="022C8B87" w:rsidR="00D05EA2" w:rsidRDefault="00D05EA2" w:rsidP="00D05EA2">
      <w:pPr>
        <w:pStyle w:val="pszeudo"/>
        <w:numPr>
          <w:ilvl w:val="1"/>
          <w:numId w:val="17"/>
        </w:numPr>
      </w:pPr>
      <w:r w:rsidRPr="00D05EA2">
        <w:t xml:space="preserve">tranzakcióban </w:t>
      </w:r>
      <w:r w:rsidR="00244555">
        <w:t>esemény</w:t>
      </w:r>
      <w:r w:rsidRPr="00D05EA2">
        <w:t xml:space="preserve"> rekord létrehozása (status=</w:t>
      </w:r>
      <w:proofErr w:type="spellStart"/>
      <w:r w:rsidRPr="00D05EA2">
        <w:t>upcoming</w:t>
      </w:r>
      <w:proofErr w:type="spellEnd"/>
      <w:r w:rsidRPr="00D05EA2">
        <w:t>)</w:t>
      </w:r>
    </w:p>
    <w:p w14:paraId="130C2586" w14:textId="479E804C" w:rsidR="00D05EA2" w:rsidRDefault="00D05EA2" w:rsidP="00D05EA2">
      <w:pPr>
        <w:pStyle w:val="pszeudo"/>
        <w:numPr>
          <w:ilvl w:val="1"/>
          <w:numId w:val="17"/>
        </w:numPr>
      </w:pPr>
      <w:proofErr w:type="spellStart"/>
      <w:r>
        <w:t>event_shown</w:t>
      </w:r>
      <w:proofErr w:type="spellEnd"/>
      <w:r>
        <w:t xml:space="preserve"> </w:t>
      </w:r>
      <w:r w:rsidRPr="00D05EA2">
        <w:t xml:space="preserve">rekordok létrehozása: készítő + intézményhez tartozó, kiválasztott </w:t>
      </w:r>
      <w:r>
        <w:t>felhasználók</w:t>
      </w:r>
    </w:p>
    <w:p w14:paraId="4D28E839" w14:textId="4B888A60" w:rsidR="00D05EA2" w:rsidRDefault="00D05EA2" w:rsidP="00D05EA2">
      <w:pPr>
        <w:pStyle w:val="pszeudo"/>
        <w:numPr>
          <w:ilvl w:val="1"/>
          <w:numId w:val="17"/>
        </w:numPr>
      </w:pPr>
      <w:r w:rsidRPr="00D05EA2">
        <w:t xml:space="preserve">ha </w:t>
      </w:r>
      <w:proofErr w:type="spellStart"/>
      <w:r w:rsidRPr="00D05EA2">
        <w:t>is_recurring</w:t>
      </w:r>
      <w:proofErr w:type="spellEnd"/>
      <w:r w:rsidRPr="00D05EA2">
        <w:t>=</w:t>
      </w:r>
      <w:proofErr w:type="spellStart"/>
      <w:r w:rsidRPr="00D05EA2">
        <w:t>true</w:t>
      </w:r>
      <w:proofErr w:type="spellEnd"/>
      <w:r w:rsidRPr="00D05EA2">
        <w:t xml:space="preserve">: heti alkalmak generálása </w:t>
      </w:r>
      <w:proofErr w:type="spellStart"/>
      <w:r w:rsidRPr="00D05EA2">
        <w:t>recurrence_until</w:t>
      </w:r>
      <w:proofErr w:type="spellEnd"/>
      <w:r w:rsidRPr="00D05EA2">
        <w:t xml:space="preserve"> dátumig</w:t>
      </w:r>
    </w:p>
    <w:p w14:paraId="1147C171" w14:textId="79A4B1C0" w:rsidR="00D05EA2" w:rsidRDefault="00D05EA2" w:rsidP="00D05EA2">
      <w:pPr>
        <w:pStyle w:val="pszeudo"/>
        <w:numPr>
          <w:ilvl w:val="0"/>
          <w:numId w:val="21"/>
        </w:numPr>
      </w:pPr>
      <w:r w:rsidRPr="00D05EA2">
        <w:t xml:space="preserve">Ha </w:t>
      </w:r>
      <w:proofErr w:type="spellStart"/>
      <w:r w:rsidRPr="00D05EA2">
        <w:t>type</w:t>
      </w:r>
      <w:proofErr w:type="spellEnd"/>
      <w:r w:rsidRPr="00D05EA2">
        <w:t>=</w:t>
      </w:r>
      <w:proofErr w:type="spellStart"/>
      <w:r w:rsidRPr="00D05EA2">
        <w:t>global</w:t>
      </w:r>
      <w:proofErr w:type="spellEnd"/>
      <w:r w:rsidRPr="00D05EA2">
        <w:t>:</w:t>
      </w:r>
    </w:p>
    <w:p w14:paraId="353B1650" w14:textId="77777777" w:rsidR="00C41093" w:rsidRDefault="00C41093" w:rsidP="00C41093">
      <w:pPr>
        <w:pStyle w:val="pszeudo"/>
        <w:numPr>
          <w:ilvl w:val="1"/>
          <w:numId w:val="17"/>
        </w:numPr>
      </w:pPr>
      <w:r>
        <w:t xml:space="preserve">csak </w:t>
      </w:r>
      <w:proofErr w:type="spellStart"/>
      <w:r>
        <w:t>admin</w:t>
      </w:r>
      <w:proofErr w:type="spellEnd"/>
      <w:r>
        <w:t xml:space="preserve"> hozhat létre saját intézményben</w:t>
      </w:r>
    </w:p>
    <w:p w14:paraId="2B250F4E" w14:textId="7723D7A6" w:rsidR="00D05EA2" w:rsidRDefault="00D05EA2" w:rsidP="00C41093">
      <w:pPr>
        <w:pStyle w:val="pszeudo"/>
        <w:numPr>
          <w:ilvl w:val="1"/>
          <w:numId w:val="17"/>
        </w:numPr>
      </w:pPr>
      <w:r w:rsidRPr="00D05EA2">
        <w:t xml:space="preserve">tranzakcióban </w:t>
      </w:r>
      <w:r w:rsidR="007260FA">
        <w:t>esemény</w:t>
      </w:r>
      <w:r w:rsidRPr="00D05EA2">
        <w:t xml:space="preserve"> rekord létrehozása (ismétlődés kikapcsolva)</w:t>
      </w:r>
    </w:p>
    <w:p w14:paraId="62C18506" w14:textId="48F53996" w:rsidR="00D05EA2" w:rsidRDefault="00D05EA2" w:rsidP="00C41093">
      <w:pPr>
        <w:pStyle w:val="pszeudo"/>
        <w:numPr>
          <w:ilvl w:val="1"/>
          <w:numId w:val="17"/>
        </w:numPr>
      </w:pPr>
      <w:proofErr w:type="spellStart"/>
      <w:r>
        <w:t>event_shown</w:t>
      </w:r>
      <w:proofErr w:type="spellEnd"/>
      <w:r w:rsidRPr="00D05EA2">
        <w:t xml:space="preserve"> rekordok létrehozása saját intézményhez tartozó </w:t>
      </w:r>
      <w:r>
        <w:t>felhasználók</w:t>
      </w:r>
      <w:r w:rsidRPr="00D05EA2">
        <w:t xml:space="preserve"> listára</w:t>
      </w:r>
    </w:p>
    <w:p w14:paraId="10B80B89" w14:textId="2366E98C" w:rsidR="00D05EA2" w:rsidRDefault="007B6ED7" w:rsidP="00C41093">
      <w:pPr>
        <w:pStyle w:val="pszeudo"/>
        <w:numPr>
          <w:ilvl w:val="1"/>
          <w:numId w:val="17"/>
        </w:numPr>
      </w:pPr>
      <w:proofErr w:type="spellStart"/>
      <w:r w:rsidRPr="007B6ED7">
        <w:t>EventRequest</w:t>
      </w:r>
      <w:proofErr w:type="spellEnd"/>
      <w:r w:rsidRPr="007B6ED7">
        <w:t xml:space="preserve"> rekordok létrehozása minden </w:t>
      </w:r>
      <w:proofErr w:type="spellStart"/>
      <w:r w:rsidRPr="007B6ED7">
        <w:t>collab_establishment_ids</w:t>
      </w:r>
      <w:proofErr w:type="spellEnd"/>
      <w:r w:rsidRPr="007B6ED7">
        <w:t xml:space="preserve"> elemre</w:t>
      </w:r>
    </w:p>
    <w:p w14:paraId="6CB445A7" w14:textId="6901F369" w:rsidR="00C41093" w:rsidRDefault="00C41093" w:rsidP="00C41093">
      <w:pPr>
        <w:pStyle w:val="pszeudo"/>
        <w:numPr>
          <w:ilvl w:val="0"/>
          <w:numId w:val="21"/>
        </w:numPr>
      </w:pPr>
      <w:r>
        <w:t xml:space="preserve">Válasz: 201, „Esemény létrehozva” + </w:t>
      </w:r>
      <w:r w:rsidR="00244555">
        <w:t>esemény</w:t>
      </w:r>
    </w:p>
    <w:p w14:paraId="6617E925" w14:textId="77777777" w:rsidR="007B6ED7" w:rsidRDefault="007B6ED7" w:rsidP="007B6ED7">
      <w:pPr>
        <w:pStyle w:val="pszeudo"/>
        <w:ind w:left="0"/>
      </w:pPr>
    </w:p>
    <w:p w14:paraId="01BA035F" w14:textId="64067087" w:rsidR="00C41093" w:rsidRDefault="00C41093" w:rsidP="007B6ED7">
      <w:pPr>
        <w:pStyle w:val="pszeudo"/>
        <w:ind w:left="0"/>
      </w:pPr>
      <w:r>
        <w:t>ALGORITMUS VÉGE</w:t>
      </w:r>
    </w:p>
    <w:p w14:paraId="581FF202" w14:textId="77777777" w:rsidR="00C41093" w:rsidRDefault="00C41093" w:rsidP="00B35126">
      <w:pPr>
        <w:pStyle w:val="Cmsor2"/>
        <w:pageBreakBefore/>
      </w:pPr>
      <w:bookmarkStart w:id="44" w:name="_Toc214930994"/>
      <w:bookmarkStart w:id="45" w:name="_Toc227013227"/>
      <w:r>
        <w:lastRenderedPageBreak/>
        <w:t xml:space="preserve">Esemény </w:t>
      </w:r>
      <w:bookmarkEnd w:id="44"/>
      <w:r>
        <w:t>Részvétel</w:t>
      </w:r>
      <w:bookmarkEnd w:id="45"/>
    </w:p>
    <w:p w14:paraId="5C940DCB" w14:textId="77777777" w:rsidR="00C41093" w:rsidRDefault="00C41093" w:rsidP="00C41093">
      <w:pPr>
        <w:pStyle w:val="pszeudo"/>
      </w:pPr>
      <w:r>
        <w:t xml:space="preserve">ALGORITMUS: </w:t>
      </w:r>
      <w:proofErr w:type="spellStart"/>
      <w:r>
        <w:t>EseményRészvétel</w:t>
      </w:r>
      <w:proofErr w:type="spellEnd"/>
    </w:p>
    <w:p w14:paraId="36E21823" w14:textId="77777777" w:rsidR="00C41093" w:rsidRDefault="00C41093" w:rsidP="00C41093">
      <w:pPr>
        <w:pStyle w:val="pszeudo"/>
      </w:pPr>
    </w:p>
    <w:p w14:paraId="1AC4C611" w14:textId="77777777" w:rsidR="00C41093" w:rsidRDefault="00C41093" w:rsidP="00C41093">
      <w:pPr>
        <w:pStyle w:val="pszeudo"/>
      </w:pPr>
      <w:r>
        <w:t>BEMENET:</w:t>
      </w:r>
    </w:p>
    <w:p w14:paraId="09EF3B5E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eventId</w:t>
      </w:r>
      <w:proofErr w:type="spellEnd"/>
      <w:r>
        <w:t xml:space="preserve"> (</w:t>
      </w:r>
      <w:proofErr w:type="spellStart"/>
      <w:r>
        <w:t>path</w:t>
      </w:r>
      <w:proofErr w:type="spellEnd"/>
      <w:r>
        <w:t>)</w:t>
      </w:r>
    </w:p>
    <w:p w14:paraId="39C539AD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answer</w:t>
      </w:r>
      <w:proofErr w:type="spellEnd"/>
      <w:r>
        <w:t>: y vagy n</w:t>
      </w:r>
    </w:p>
    <w:p w14:paraId="5E4261FC" w14:textId="77777777" w:rsidR="00C41093" w:rsidRDefault="00C41093" w:rsidP="00C41093">
      <w:pPr>
        <w:pStyle w:val="pszeudo"/>
      </w:pPr>
    </w:p>
    <w:p w14:paraId="33B5ECF8" w14:textId="77777777" w:rsidR="00C41093" w:rsidRDefault="00C41093" w:rsidP="00C41093">
      <w:pPr>
        <w:pStyle w:val="pszeudo"/>
      </w:pPr>
    </w:p>
    <w:p w14:paraId="6550B990" w14:textId="77777777" w:rsidR="00C41093" w:rsidRDefault="00C41093" w:rsidP="00C41093">
      <w:pPr>
        <w:pStyle w:val="pszeudo"/>
      </w:pPr>
      <w:r>
        <w:t>LÉPÉSEK:</w:t>
      </w:r>
    </w:p>
    <w:p w14:paraId="64EBB07D" w14:textId="7768B643" w:rsidR="00C41093" w:rsidRDefault="00C41093" w:rsidP="00C41093">
      <w:pPr>
        <w:pStyle w:val="pszeudo"/>
        <w:numPr>
          <w:ilvl w:val="0"/>
          <w:numId w:val="19"/>
        </w:numPr>
      </w:pPr>
      <w:r>
        <w:t>Hitelesített felhasználó ellenőrzése</w:t>
      </w:r>
    </w:p>
    <w:p w14:paraId="40DE89D2" w14:textId="77777777" w:rsidR="00C41093" w:rsidRDefault="00C41093" w:rsidP="00C41093">
      <w:pPr>
        <w:pStyle w:val="pszeudo"/>
        <w:numPr>
          <w:ilvl w:val="0"/>
          <w:numId w:val="19"/>
        </w:numPr>
      </w:pPr>
      <w:proofErr w:type="spellStart"/>
      <w:r>
        <w:t>answer</w:t>
      </w:r>
      <w:proofErr w:type="spellEnd"/>
      <w:r>
        <w:t xml:space="preserve"> mező </w:t>
      </w:r>
      <w:proofErr w:type="spellStart"/>
      <w:r>
        <w:t>validálása</w:t>
      </w:r>
      <w:proofErr w:type="spellEnd"/>
      <w:r>
        <w:t xml:space="preserve"> (csak y vagy n)</w:t>
      </w:r>
    </w:p>
    <w:p w14:paraId="345A1209" w14:textId="158A5843" w:rsidR="00C41093" w:rsidRDefault="00C41093" w:rsidP="00C41093">
      <w:pPr>
        <w:pStyle w:val="pszeudo"/>
        <w:numPr>
          <w:ilvl w:val="0"/>
          <w:numId w:val="19"/>
        </w:numPr>
      </w:pPr>
      <w:r>
        <w:t>Esemény létezésének ellenőrzése</w:t>
      </w:r>
    </w:p>
    <w:p w14:paraId="7E72A773" w14:textId="77777777" w:rsidR="00C41093" w:rsidRDefault="00C41093" w:rsidP="00C41093">
      <w:pPr>
        <w:pStyle w:val="pszeudo"/>
        <w:numPr>
          <w:ilvl w:val="0"/>
          <w:numId w:val="19"/>
        </w:numPr>
      </w:pPr>
      <w:r>
        <w:t>Jogosultság ellenőrzése: a felhasználó csak számára látható eseményre válaszolhat (</w:t>
      </w:r>
      <w:proofErr w:type="spellStart"/>
      <w:r>
        <w:t>event_shown</w:t>
      </w:r>
      <w:proofErr w:type="spellEnd"/>
      <w:r>
        <w:t>)</w:t>
      </w:r>
    </w:p>
    <w:p w14:paraId="0F8EF239" w14:textId="291E96C2" w:rsidR="00C41093" w:rsidRDefault="00C41093" w:rsidP="00C41093">
      <w:pPr>
        <w:pStyle w:val="pszeudo"/>
        <w:numPr>
          <w:ilvl w:val="0"/>
          <w:numId w:val="19"/>
        </w:numPr>
      </w:pPr>
      <w:proofErr w:type="spellStart"/>
      <w:r>
        <w:t>event_deedbacks</w:t>
      </w:r>
      <w:proofErr w:type="spellEnd"/>
      <w:r>
        <w:t xml:space="preserve"> táblában </w:t>
      </w:r>
      <w:proofErr w:type="spellStart"/>
      <w:r>
        <w:t>updateOrInsert</w:t>
      </w:r>
      <w:proofErr w:type="spellEnd"/>
      <w:r>
        <w:t xml:space="preserve"> végrehajtás</w:t>
      </w:r>
    </w:p>
    <w:p w14:paraId="79EF2987" w14:textId="77777777" w:rsidR="00C41093" w:rsidRDefault="00C41093" w:rsidP="00C41093">
      <w:pPr>
        <w:pStyle w:val="pszeudo"/>
        <w:numPr>
          <w:ilvl w:val="0"/>
          <w:numId w:val="19"/>
        </w:numPr>
      </w:pPr>
      <w:r>
        <w:t xml:space="preserve">Statisztikák </w:t>
      </w:r>
      <w:proofErr w:type="spellStart"/>
      <w:r>
        <w:t>újraszámolása</w:t>
      </w:r>
      <w:proofErr w:type="spellEnd"/>
      <w:r>
        <w:t>:</w:t>
      </w:r>
    </w:p>
    <w:p w14:paraId="6719226B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attending_count</w:t>
      </w:r>
      <w:proofErr w:type="spellEnd"/>
      <w:r>
        <w:t xml:space="preserve"> (y)</w:t>
      </w:r>
    </w:p>
    <w:p w14:paraId="4A4A3ECF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not_attending_count</w:t>
      </w:r>
      <w:proofErr w:type="spellEnd"/>
      <w:r>
        <w:t xml:space="preserve"> (n)</w:t>
      </w:r>
    </w:p>
    <w:p w14:paraId="1D58602C" w14:textId="70B7283A" w:rsidR="00C41093" w:rsidRDefault="00C41093" w:rsidP="00C41093">
      <w:pPr>
        <w:pStyle w:val="pszeudo"/>
        <w:numPr>
          <w:ilvl w:val="0"/>
          <w:numId w:val="19"/>
        </w:numPr>
      </w:pPr>
      <w:r>
        <w:t xml:space="preserve">Válasz: mentett </w:t>
      </w:r>
      <w:r w:rsidR="00244555">
        <w:t>válasz</w:t>
      </w:r>
      <w:r>
        <w:t xml:space="preserve"> + statisztikák</w:t>
      </w:r>
    </w:p>
    <w:p w14:paraId="626E2AB6" w14:textId="77777777" w:rsidR="00C41093" w:rsidRDefault="00C41093" w:rsidP="00C41093">
      <w:pPr>
        <w:pStyle w:val="pszeudo"/>
      </w:pPr>
    </w:p>
    <w:p w14:paraId="376960D5" w14:textId="77777777" w:rsidR="00C41093" w:rsidRDefault="00C41093" w:rsidP="00C41093">
      <w:pPr>
        <w:pStyle w:val="pszeudo"/>
      </w:pPr>
    </w:p>
    <w:p w14:paraId="60B4A79D" w14:textId="77777777" w:rsidR="00C41093" w:rsidRDefault="00C41093" w:rsidP="00C41093">
      <w:pPr>
        <w:pStyle w:val="pszeudo"/>
      </w:pPr>
      <w:r>
        <w:t>ALGORITMUS VÉGE</w:t>
      </w:r>
    </w:p>
    <w:p w14:paraId="0D8F22E1" w14:textId="77777777" w:rsidR="00C41093" w:rsidRDefault="00C41093" w:rsidP="00B35126">
      <w:pPr>
        <w:pStyle w:val="Cmsor2"/>
        <w:pageBreakBefore/>
      </w:pPr>
      <w:bookmarkStart w:id="46" w:name="_Toc214930995"/>
      <w:bookmarkStart w:id="47" w:name="_Toc227013228"/>
      <w:r>
        <w:lastRenderedPageBreak/>
        <w:t>Esemény listázása</w:t>
      </w:r>
      <w:bookmarkEnd w:id="46"/>
      <w:bookmarkEnd w:id="47"/>
    </w:p>
    <w:p w14:paraId="4739DA58" w14:textId="77777777" w:rsidR="00C41093" w:rsidRDefault="00C41093" w:rsidP="00C41093">
      <w:pPr>
        <w:pStyle w:val="pszeudo"/>
      </w:pPr>
      <w:r>
        <w:t>ALGORITMUS: EseményListázás</w:t>
      </w:r>
    </w:p>
    <w:p w14:paraId="117A3C30" w14:textId="77777777" w:rsidR="00C41093" w:rsidRDefault="00C41093" w:rsidP="00C41093">
      <w:pPr>
        <w:pStyle w:val="pszeudo"/>
      </w:pPr>
    </w:p>
    <w:p w14:paraId="1963A53A" w14:textId="77777777" w:rsidR="00C41093" w:rsidRDefault="00C41093" w:rsidP="00C41093">
      <w:pPr>
        <w:pStyle w:val="pszeudo"/>
      </w:pPr>
      <w:r>
        <w:t>BEMENET:</w:t>
      </w:r>
    </w:p>
    <w:p w14:paraId="1EC666DB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establishmentId</w:t>
      </w:r>
      <w:proofErr w:type="spellEnd"/>
    </w:p>
    <w:p w14:paraId="3C64AFA8" w14:textId="77777777" w:rsidR="00C41093" w:rsidRDefault="00C41093" w:rsidP="00C41093">
      <w:pPr>
        <w:pStyle w:val="pszeudo"/>
      </w:pPr>
    </w:p>
    <w:p w14:paraId="7DB3A089" w14:textId="77777777" w:rsidR="00C41093" w:rsidRDefault="00C41093" w:rsidP="00C41093">
      <w:pPr>
        <w:pStyle w:val="pszeudo"/>
      </w:pPr>
    </w:p>
    <w:p w14:paraId="6F22A62C" w14:textId="77777777" w:rsidR="00C41093" w:rsidRDefault="00C41093" w:rsidP="00C41093">
      <w:pPr>
        <w:pStyle w:val="pszeudo"/>
      </w:pPr>
      <w:r>
        <w:t>LÉPÉSEK:</w:t>
      </w:r>
    </w:p>
    <w:p w14:paraId="1F4DD04F" w14:textId="77777777" w:rsidR="00C41093" w:rsidRDefault="00C41093" w:rsidP="00C41093">
      <w:pPr>
        <w:pStyle w:val="pszeudo"/>
        <w:numPr>
          <w:ilvl w:val="0"/>
          <w:numId w:val="20"/>
        </w:numPr>
      </w:pPr>
      <w:r>
        <w:t>Hitelesített felhasználó ellenőrzése.</w:t>
      </w:r>
    </w:p>
    <w:p w14:paraId="073D36F4" w14:textId="77777777" w:rsidR="00C41093" w:rsidRDefault="00C41093" w:rsidP="00C41093">
      <w:pPr>
        <w:pStyle w:val="pszeudo"/>
        <w:numPr>
          <w:ilvl w:val="0"/>
          <w:numId w:val="20"/>
        </w:numPr>
      </w:pPr>
      <w:r>
        <w:t>Intézményi tagság ellenőrzése.</w:t>
      </w:r>
    </w:p>
    <w:p w14:paraId="5271D05C" w14:textId="598C4C7F" w:rsidR="00C41093" w:rsidRDefault="008841D9" w:rsidP="00C41093">
      <w:pPr>
        <w:pStyle w:val="pszeudo"/>
        <w:numPr>
          <w:ilvl w:val="0"/>
          <w:numId w:val="20"/>
        </w:numPr>
      </w:pPr>
      <w:r>
        <w:t xml:space="preserve">Látható esemény </w:t>
      </w:r>
      <w:proofErr w:type="spellStart"/>
      <w:r>
        <w:t>id</w:t>
      </w:r>
      <w:proofErr w:type="spellEnd"/>
      <w:r>
        <w:t xml:space="preserve">-k kigyűjtése </w:t>
      </w:r>
      <w:proofErr w:type="spellStart"/>
      <w:r>
        <w:t>event_shown-ból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+ </w:t>
      </w:r>
      <w:proofErr w:type="spellStart"/>
      <w:r>
        <w:t>establishment_id</w:t>
      </w:r>
      <w:proofErr w:type="spellEnd"/>
      <w:r>
        <w:t xml:space="preserve"> alapján</w:t>
      </w:r>
    </w:p>
    <w:p w14:paraId="4C6763D7" w14:textId="360F58D7" w:rsidR="008841D9" w:rsidRDefault="008841D9" w:rsidP="00C41093">
      <w:pPr>
        <w:pStyle w:val="pszeudo"/>
        <w:numPr>
          <w:ilvl w:val="0"/>
          <w:numId w:val="20"/>
        </w:numPr>
      </w:pPr>
      <w:r>
        <w:t>Esemény lekérdezése:</w:t>
      </w:r>
    </w:p>
    <w:p w14:paraId="63141A7A" w14:textId="77777777" w:rsidR="008841D9" w:rsidRDefault="008841D9" w:rsidP="008841D9">
      <w:pPr>
        <w:pStyle w:val="pszeudo"/>
        <w:numPr>
          <w:ilvl w:val="1"/>
          <w:numId w:val="17"/>
        </w:numPr>
      </w:pPr>
      <w:r>
        <w:t>azonnal látható események</w:t>
      </w:r>
    </w:p>
    <w:p w14:paraId="725D899E" w14:textId="77777777" w:rsidR="008841D9" w:rsidRDefault="008841D9" w:rsidP="008841D9">
      <w:pPr>
        <w:pStyle w:val="pszeudo"/>
        <w:numPr>
          <w:ilvl w:val="1"/>
          <w:numId w:val="17"/>
        </w:numPr>
      </w:pPr>
      <w:r>
        <w:t xml:space="preserve">+ olyan események, amelyek </w:t>
      </w:r>
      <w:proofErr w:type="spellStart"/>
      <w:r>
        <w:t>recurrence_parent_event_id</w:t>
      </w:r>
      <w:proofErr w:type="spellEnd"/>
      <w:r>
        <w:t xml:space="preserve"> mezőben egy látható szülőeseményre mutatnak</w:t>
      </w:r>
    </w:p>
    <w:p w14:paraId="764D9735" w14:textId="77777777" w:rsidR="008841D9" w:rsidRDefault="008841D9" w:rsidP="008841D9">
      <w:pPr>
        <w:pStyle w:val="pszeudo"/>
        <w:ind w:left="654"/>
      </w:pPr>
    </w:p>
    <w:p w14:paraId="191A5A97" w14:textId="531FCAAC" w:rsidR="008841D9" w:rsidRDefault="008841D9" w:rsidP="00E83690">
      <w:pPr>
        <w:pStyle w:val="pszeudo"/>
        <w:numPr>
          <w:ilvl w:val="0"/>
          <w:numId w:val="20"/>
        </w:numPr>
      </w:pPr>
      <w:r>
        <w:t xml:space="preserve">Rendezés </w:t>
      </w:r>
      <w:proofErr w:type="spellStart"/>
      <w:r>
        <w:t>start_date</w:t>
      </w:r>
      <w:proofErr w:type="spellEnd"/>
      <w:r>
        <w:t xml:space="preserve"> </w:t>
      </w:r>
      <w:proofErr w:type="spellStart"/>
      <w:r>
        <w:t>szerintnövekvő</w:t>
      </w:r>
      <w:proofErr w:type="spellEnd"/>
      <w:r>
        <w:t xml:space="preserve"> sorrendben </w:t>
      </w:r>
    </w:p>
    <w:p w14:paraId="300A9892" w14:textId="77777777" w:rsidR="00C41093" w:rsidRDefault="00C41093" w:rsidP="00C41093">
      <w:pPr>
        <w:pStyle w:val="pszeudo"/>
        <w:numPr>
          <w:ilvl w:val="0"/>
          <w:numId w:val="20"/>
        </w:numPr>
      </w:pPr>
      <w:r>
        <w:t>Kiegészítés:</w:t>
      </w:r>
    </w:p>
    <w:p w14:paraId="218BE518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creator_name</w:t>
      </w:r>
      <w:proofErr w:type="spellEnd"/>
    </w:p>
    <w:p w14:paraId="0EE08B36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attending_count</w:t>
      </w:r>
      <w:proofErr w:type="spellEnd"/>
      <w:r>
        <w:t xml:space="preserve">, </w:t>
      </w:r>
      <w:proofErr w:type="spellStart"/>
      <w:r>
        <w:t>not_attending_count</w:t>
      </w:r>
      <w:proofErr w:type="spellEnd"/>
    </w:p>
    <w:p w14:paraId="2660772C" w14:textId="2F733014" w:rsidR="008841D9" w:rsidRDefault="008841D9" w:rsidP="00C41093">
      <w:pPr>
        <w:pStyle w:val="pszeudo"/>
        <w:numPr>
          <w:ilvl w:val="1"/>
          <w:numId w:val="17"/>
        </w:numPr>
      </w:pPr>
      <w:proofErr w:type="spellStart"/>
      <w:r>
        <w:t>participant_count</w:t>
      </w:r>
      <w:proofErr w:type="spellEnd"/>
    </w:p>
    <w:p w14:paraId="574940A7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user_participation</w:t>
      </w:r>
      <w:proofErr w:type="spellEnd"/>
    </w:p>
    <w:p w14:paraId="30421CB0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comment_count</w:t>
      </w:r>
      <w:proofErr w:type="spellEnd"/>
    </w:p>
    <w:p w14:paraId="62A7C7FC" w14:textId="0D3DB6F5" w:rsidR="008841D9" w:rsidRDefault="008841D9" w:rsidP="00C41093">
      <w:pPr>
        <w:pStyle w:val="pszeudo"/>
        <w:numPr>
          <w:ilvl w:val="1"/>
          <w:numId w:val="17"/>
        </w:numPr>
      </w:pPr>
      <w:proofErr w:type="spellStart"/>
      <w:r>
        <w:t>is_favourite</w:t>
      </w:r>
      <w:proofErr w:type="spellEnd"/>
    </w:p>
    <w:p w14:paraId="7353537E" w14:textId="765BA36C" w:rsidR="00C41093" w:rsidRDefault="00C41093" w:rsidP="00C41093">
      <w:pPr>
        <w:pStyle w:val="pszeudo"/>
        <w:numPr>
          <w:ilvl w:val="0"/>
          <w:numId w:val="20"/>
        </w:numPr>
      </w:pPr>
      <w:r>
        <w:t xml:space="preserve">Válasz: </w:t>
      </w:r>
      <w:r w:rsidR="00322987">
        <w:t>esemény</w:t>
      </w:r>
      <w:r>
        <w:t xml:space="preserve"> tömb</w:t>
      </w:r>
    </w:p>
    <w:p w14:paraId="5EB6F485" w14:textId="77777777" w:rsidR="00C41093" w:rsidRDefault="00C41093" w:rsidP="00C41093">
      <w:pPr>
        <w:pStyle w:val="pszeudo"/>
        <w:ind w:left="0"/>
      </w:pPr>
    </w:p>
    <w:p w14:paraId="2BCF73F3" w14:textId="77777777" w:rsidR="00C41093" w:rsidRDefault="00C41093" w:rsidP="00C41093">
      <w:pPr>
        <w:pStyle w:val="pszeudo"/>
      </w:pPr>
    </w:p>
    <w:p w14:paraId="509FFEC1" w14:textId="77777777" w:rsidR="00C41093" w:rsidRDefault="00C41093" w:rsidP="00C41093">
      <w:pPr>
        <w:pStyle w:val="pszeudo"/>
      </w:pPr>
      <w:r>
        <w:t>ALGORITMUS VÉGE</w:t>
      </w:r>
    </w:p>
    <w:p w14:paraId="24FD04E9" w14:textId="77777777" w:rsidR="00C41093" w:rsidRDefault="00C41093" w:rsidP="008841D9">
      <w:pPr>
        <w:pStyle w:val="Cmsor2"/>
        <w:pageBreakBefore/>
      </w:pPr>
      <w:bookmarkStart w:id="48" w:name="_Toc214930996"/>
      <w:bookmarkStart w:id="49" w:name="_Toc227013229"/>
      <w:r>
        <w:lastRenderedPageBreak/>
        <w:t>Esemény priorizálás</w:t>
      </w:r>
      <w:bookmarkEnd w:id="48"/>
      <w:bookmarkEnd w:id="49"/>
    </w:p>
    <w:p w14:paraId="19B22D79" w14:textId="7ADC6838" w:rsidR="00C41093" w:rsidRDefault="00C41093" w:rsidP="00C41093">
      <w:pPr>
        <w:pStyle w:val="pszeudo"/>
      </w:pPr>
      <w:r>
        <w:t xml:space="preserve">ALGORITMUS: </w:t>
      </w:r>
      <w:proofErr w:type="spellStart"/>
      <w:r>
        <w:t>Kedvenc</w:t>
      </w:r>
      <w:r w:rsidR="009C75E9">
        <w:t>Esemény</w:t>
      </w:r>
      <w:proofErr w:type="spellEnd"/>
    </w:p>
    <w:p w14:paraId="67807E00" w14:textId="77777777" w:rsidR="009C75E9" w:rsidRDefault="009C75E9" w:rsidP="00C41093">
      <w:pPr>
        <w:pStyle w:val="pszeudo"/>
      </w:pPr>
    </w:p>
    <w:p w14:paraId="7C0D74B8" w14:textId="654E593C" w:rsidR="009C75E9" w:rsidRDefault="009C75E9" w:rsidP="00C41093">
      <w:pPr>
        <w:pStyle w:val="pszeudo"/>
      </w:pPr>
      <w:r>
        <w:t>BEMENET:</w:t>
      </w:r>
    </w:p>
    <w:p w14:paraId="7D2DED3B" w14:textId="0EE56F8E" w:rsidR="009C75E9" w:rsidRDefault="009C75E9" w:rsidP="009C75E9">
      <w:pPr>
        <w:pStyle w:val="pszeudo"/>
        <w:numPr>
          <w:ilvl w:val="0"/>
          <w:numId w:val="17"/>
        </w:numPr>
      </w:pPr>
      <w:proofErr w:type="spellStart"/>
      <w:r>
        <w:t>eventId</w:t>
      </w:r>
      <w:proofErr w:type="spellEnd"/>
      <w:r>
        <w:t xml:space="preserve"> (</w:t>
      </w:r>
      <w:proofErr w:type="spellStart"/>
      <w:r>
        <w:t>path</w:t>
      </w:r>
      <w:proofErr w:type="spellEnd"/>
      <w:r>
        <w:t>)</w:t>
      </w:r>
    </w:p>
    <w:p w14:paraId="66EBD70D" w14:textId="77777777" w:rsidR="009C75E9" w:rsidRDefault="009C75E9" w:rsidP="009C75E9">
      <w:pPr>
        <w:pStyle w:val="pszeudo"/>
      </w:pPr>
    </w:p>
    <w:p w14:paraId="7D1512E8" w14:textId="77777777" w:rsidR="009C75E9" w:rsidRDefault="009C75E9" w:rsidP="009C75E9">
      <w:pPr>
        <w:pStyle w:val="pszeudo"/>
      </w:pPr>
    </w:p>
    <w:p w14:paraId="4119AE5B" w14:textId="4AFB961D" w:rsidR="009C75E9" w:rsidRDefault="009C75E9" w:rsidP="009C75E9">
      <w:pPr>
        <w:pStyle w:val="pszeudo"/>
      </w:pPr>
      <w:r>
        <w:t>LÉPÉSEK:</w:t>
      </w:r>
    </w:p>
    <w:p w14:paraId="083D7FD2" w14:textId="0A9DD475" w:rsidR="009C75E9" w:rsidRDefault="009C75E9" w:rsidP="009C75E9">
      <w:pPr>
        <w:pStyle w:val="pszeudo"/>
        <w:numPr>
          <w:ilvl w:val="0"/>
          <w:numId w:val="32"/>
        </w:numPr>
      </w:pPr>
      <w:r>
        <w:t>Hitelesített felhasználó ellenőrzése</w:t>
      </w:r>
    </w:p>
    <w:p w14:paraId="79AFCE3B" w14:textId="3083E976" w:rsidR="009C75E9" w:rsidRDefault="009C75E9" w:rsidP="009C75E9">
      <w:pPr>
        <w:pStyle w:val="pszeudo"/>
        <w:numPr>
          <w:ilvl w:val="0"/>
          <w:numId w:val="32"/>
        </w:numPr>
      </w:pPr>
      <w:r>
        <w:t>Esemény</w:t>
      </w:r>
      <w:r w:rsidRPr="009C75E9">
        <w:t xml:space="preserve"> létezés ellenőrzése</w:t>
      </w:r>
    </w:p>
    <w:p w14:paraId="638731BA" w14:textId="11D29F82" w:rsidR="00C41093" w:rsidRDefault="009C75E9" w:rsidP="009C75E9">
      <w:pPr>
        <w:pStyle w:val="pszeudo"/>
        <w:numPr>
          <w:ilvl w:val="0"/>
          <w:numId w:val="32"/>
        </w:numPr>
      </w:pPr>
      <w:r w:rsidRPr="009C75E9">
        <w:t>Jogosultság ellenőrzése:</w:t>
      </w:r>
    </w:p>
    <w:p w14:paraId="5A1B3E53" w14:textId="49B124F1" w:rsidR="009C75E9" w:rsidRDefault="009C75E9" w:rsidP="009C75E9">
      <w:pPr>
        <w:pStyle w:val="pszeudo"/>
        <w:numPr>
          <w:ilvl w:val="1"/>
          <w:numId w:val="17"/>
        </w:numPr>
      </w:pPr>
      <w:r w:rsidRPr="009C75E9">
        <w:t xml:space="preserve">csak olyan </w:t>
      </w:r>
      <w:r>
        <w:t>esemény</w:t>
      </w:r>
      <w:r w:rsidRPr="009C75E9">
        <w:t xml:space="preserve"> </w:t>
      </w:r>
      <w:r>
        <w:t>jelölhető</w:t>
      </w:r>
      <w:r w:rsidRPr="009C75E9">
        <w:t xml:space="preserve"> kedvencnek, amelyre a </w:t>
      </w:r>
      <w:r>
        <w:t>felhasználónak</w:t>
      </w:r>
      <w:r w:rsidRPr="009C75E9">
        <w:t xml:space="preserve"> van </w:t>
      </w:r>
      <w:proofErr w:type="spellStart"/>
      <w:r>
        <w:t>event_shown</w:t>
      </w:r>
      <w:proofErr w:type="spellEnd"/>
      <w:r w:rsidRPr="009C75E9">
        <w:t xml:space="preserve"> sora</w:t>
      </w:r>
    </w:p>
    <w:p w14:paraId="40C5A6AA" w14:textId="147FC06E" w:rsidR="009C75E9" w:rsidRDefault="009C75E9" w:rsidP="009C75E9">
      <w:pPr>
        <w:pStyle w:val="pszeudo"/>
        <w:numPr>
          <w:ilvl w:val="0"/>
          <w:numId w:val="32"/>
        </w:numPr>
      </w:pPr>
      <w:r w:rsidRPr="009C75E9">
        <w:t xml:space="preserve">Aktuális kedvenc </w:t>
      </w:r>
      <w:r>
        <w:t>á</w:t>
      </w:r>
      <w:r w:rsidRPr="009C75E9">
        <w:t>llapot ellenőrzése (</w:t>
      </w:r>
      <w:proofErr w:type="spellStart"/>
      <w:r w:rsidRPr="009C75E9">
        <w:t>is_favourite</w:t>
      </w:r>
      <w:proofErr w:type="spellEnd"/>
      <w:r w:rsidRPr="009C75E9">
        <w:t>)</w:t>
      </w:r>
    </w:p>
    <w:p w14:paraId="75E16946" w14:textId="25970D7B" w:rsidR="009C75E9" w:rsidRDefault="009C75E9" w:rsidP="009C75E9">
      <w:pPr>
        <w:pStyle w:val="pszeudo"/>
        <w:numPr>
          <w:ilvl w:val="0"/>
          <w:numId w:val="32"/>
        </w:numPr>
      </w:pPr>
      <w:proofErr w:type="spellStart"/>
      <w:r w:rsidRPr="009C75E9">
        <w:t>Toggle</w:t>
      </w:r>
      <w:proofErr w:type="spellEnd"/>
      <w:r w:rsidRPr="009C75E9">
        <w:t xml:space="preserve"> m</w:t>
      </w:r>
      <w:r>
        <w:t>ű</w:t>
      </w:r>
      <w:r w:rsidRPr="009C75E9">
        <w:t>velet:</w:t>
      </w:r>
    </w:p>
    <w:p w14:paraId="539A17C9" w14:textId="58965FC0" w:rsidR="009C75E9" w:rsidRDefault="009C75E9" w:rsidP="009C75E9">
      <w:pPr>
        <w:pStyle w:val="pszeudo"/>
        <w:numPr>
          <w:ilvl w:val="1"/>
          <w:numId w:val="17"/>
        </w:numPr>
      </w:pPr>
      <w:r w:rsidRPr="009C75E9">
        <w:t xml:space="preserve">ha jelenleg </w:t>
      </w:r>
      <w:proofErr w:type="spellStart"/>
      <w:r w:rsidRPr="009C75E9">
        <w:t>false</w:t>
      </w:r>
      <w:proofErr w:type="spellEnd"/>
      <w:r w:rsidRPr="009C75E9">
        <w:t xml:space="preserve">, akkor </w:t>
      </w:r>
      <w:proofErr w:type="spellStart"/>
      <w:r w:rsidRPr="009C75E9">
        <w:t>true-ra</w:t>
      </w:r>
      <w:proofErr w:type="spellEnd"/>
      <w:r w:rsidRPr="009C75E9">
        <w:t xml:space="preserve"> </w:t>
      </w:r>
      <w:r w:rsidR="00565032">
        <w:t>á</w:t>
      </w:r>
      <w:r w:rsidRPr="009C75E9">
        <w:t>ll</w:t>
      </w:r>
      <w:r w:rsidR="00565032">
        <w:t>í</w:t>
      </w:r>
      <w:r w:rsidRPr="009C75E9">
        <w:t>t</w:t>
      </w:r>
      <w:r w:rsidR="00565032">
        <w:t>á</w:t>
      </w:r>
      <w:r w:rsidRPr="009C75E9">
        <w:t>s</w:t>
      </w:r>
    </w:p>
    <w:p w14:paraId="1D8DC44F" w14:textId="4BDF5DF6" w:rsidR="00565032" w:rsidRDefault="00565032" w:rsidP="009C75E9">
      <w:pPr>
        <w:pStyle w:val="pszeudo"/>
        <w:numPr>
          <w:ilvl w:val="1"/>
          <w:numId w:val="17"/>
        </w:numPr>
      </w:pPr>
      <w:r w:rsidRPr="00565032">
        <w:t xml:space="preserve">ha jelenleg </w:t>
      </w:r>
      <w:proofErr w:type="spellStart"/>
      <w:r w:rsidRPr="00565032">
        <w:t>true</w:t>
      </w:r>
      <w:proofErr w:type="spellEnd"/>
      <w:r w:rsidRPr="00565032">
        <w:t xml:space="preserve">, akkor </w:t>
      </w:r>
      <w:proofErr w:type="spellStart"/>
      <w:r w:rsidRPr="00565032">
        <w:t>false-ra</w:t>
      </w:r>
      <w:proofErr w:type="spellEnd"/>
      <w:r w:rsidRPr="00565032">
        <w:t xml:space="preserve"> </w:t>
      </w:r>
      <w:r>
        <w:t>á</w:t>
      </w:r>
      <w:r w:rsidRPr="009C75E9">
        <w:t>ll</w:t>
      </w:r>
      <w:r>
        <w:t>í</w:t>
      </w:r>
      <w:r w:rsidRPr="009C75E9">
        <w:t>t</w:t>
      </w:r>
      <w:r>
        <w:t>á</w:t>
      </w:r>
      <w:r w:rsidRPr="009C75E9">
        <w:t>s</w:t>
      </w:r>
    </w:p>
    <w:p w14:paraId="3C038FA8" w14:textId="649B2033" w:rsidR="00565032" w:rsidRDefault="00565032" w:rsidP="00565032">
      <w:pPr>
        <w:pStyle w:val="pszeudo"/>
        <w:numPr>
          <w:ilvl w:val="0"/>
          <w:numId w:val="32"/>
        </w:numPr>
      </w:pPr>
      <w:r w:rsidRPr="00565032">
        <w:t>Ment</w:t>
      </w:r>
      <w:r>
        <w:t>é</w:t>
      </w:r>
      <w:r w:rsidRPr="00565032">
        <w:t xml:space="preserve">s </w:t>
      </w:r>
      <w:proofErr w:type="spellStart"/>
      <w:r>
        <w:t>event_shown</w:t>
      </w:r>
      <w:proofErr w:type="spellEnd"/>
      <w:r w:rsidRPr="00565032">
        <w:t xml:space="preserve"> </w:t>
      </w:r>
      <w:r>
        <w:t>táblában</w:t>
      </w:r>
      <w:r w:rsidRPr="00565032">
        <w:t xml:space="preserve"> (</w:t>
      </w:r>
      <w:proofErr w:type="spellStart"/>
      <w:r w:rsidRPr="00565032">
        <w:t>event_id</w:t>
      </w:r>
      <w:proofErr w:type="spellEnd"/>
      <w:r w:rsidRPr="00565032">
        <w:t xml:space="preserve"> + </w:t>
      </w:r>
      <w:proofErr w:type="spellStart"/>
      <w:r w:rsidRPr="00565032">
        <w:t>user_id</w:t>
      </w:r>
      <w:proofErr w:type="spellEnd"/>
      <w:r w:rsidRPr="00565032">
        <w:t xml:space="preserve"> </w:t>
      </w:r>
      <w:r>
        <w:t>kombináció</w:t>
      </w:r>
      <w:r w:rsidRPr="00565032">
        <w:t>(k) frissítése)</w:t>
      </w:r>
    </w:p>
    <w:p w14:paraId="60C3CCC9" w14:textId="6EE43BDE" w:rsidR="00565032" w:rsidRDefault="00565032" w:rsidP="00565032">
      <w:pPr>
        <w:pStyle w:val="pszeudo"/>
        <w:numPr>
          <w:ilvl w:val="0"/>
          <w:numId w:val="32"/>
        </w:numPr>
      </w:pPr>
      <w:r>
        <w:t>Válasz:</w:t>
      </w:r>
    </w:p>
    <w:p w14:paraId="6CC77B88" w14:textId="752C51B0" w:rsidR="00565032" w:rsidRDefault="00565032" w:rsidP="00565032">
      <w:pPr>
        <w:pStyle w:val="pszeudo"/>
        <w:numPr>
          <w:ilvl w:val="1"/>
          <w:numId w:val="17"/>
        </w:numPr>
      </w:pPr>
      <w:r w:rsidRPr="00565032">
        <w:t>"Esemény hozzáadva a kedvencekhez" vagy</w:t>
      </w:r>
    </w:p>
    <w:p w14:paraId="73EE75CA" w14:textId="1BBBC348" w:rsidR="00565032" w:rsidRDefault="00565032" w:rsidP="00565032">
      <w:pPr>
        <w:pStyle w:val="pszeudo"/>
        <w:numPr>
          <w:ilvl w:val="1"/>
          <w:numId w:val="17"/>
        </w:numPr>
      </w:pPr>
      <w:r w:rsidRPr="00565032">
        <w:t>"Esemény eltávolítva a kedvencek közül"</w:t>
      </w:r>
    </w:p>
    <w:p w14:paraId="548BA44E" w14:textId="77777777" w:rsidR="00C41093" w:rsidRDefault="00C41093" w:rsidP="00C41093">
      <w:pPr>
        <w:pStyle w:val="pszeudo"/>
      </w:pPr>
    </w:p>
    <w:p w14:paraId="54B23916" w14:textId="77777777" w:rsidR="00565032" w:rsidRDefault="00565032" w:rsidP="00C41093">
      <w:pPr>
        <w:pStyle w:val="pszeudo"/>
      </w:pPr>
    </w:p>
    <w:p w14:paraId="0C2B2838" w14:textId="77777777" w:rsidR="00C41093" w:rsidRDefault="00C41093" w:rsidP="00C41093">
      <w:pPr>
        <w:pStyle w:val="pszeudo"/>
      </w:pPr>
      <w:r>
        <w:t>ALGORITMUS VÉGE</w:t>
      </w:r>
    </w:p>
    <w:p w14:paraId="6EB2A4B0" w14:textId="77777777" w:rsidR="00C41093" w:rsidRDefault="00C41093" w:rsidP="00B35126">
      <w:pPr>
        <w:pStyle w:val="Cmsor2"/>
        <w:pageBreakBefore/>
      </w:pPr>
      <w:bookmarkStart w:id="50" w:name="_Toc214930997"/>
      <w:bookmarkStart w:id="51" w:name="_Toc227013230"/>
      <w:r>
        <w:lastRenderedPageBreak/>
        <w:t>Intézményhez csatlakozás</w:t>
      </w:r>
      <w:bookmarkEnd w:id="50"/>
      <w:bookmarkEnd w:id="51"/>
    </w:p>
    <w:p w14:paraId="5664E48E" w14:textId="77777777" w:rsidR="00C41093" w:rsidRDefault="00C41093" w:rsidP="00C41093">
      <w:pPr>
        <w:pStyle w:val="pszeudo"/>
      </w:pPr>
      <w:r>
        <w:t xml:space="preserve">ALGORITMUS: </w:t>
      </w:r>
      <w:proofErr w:type="spellStart"/>
      <w:r>
        <w:t>IntézményhezCsatlakozás</w:t>
      </w:r>
      <w:proofErr w:type="spellEnd"/>
    </w:p>
    <w:p w14:paraId="77A0F5B9" w14:textId="77777777" w:rsidR="00C41093" w:rsidRDefault="00C41093" w:rsidP="00C41093">
      <w:pPr>
        <w:pStyle w:val="pszeudo"/>
      </w:pPr>
    </w:p>
    <w:p w14:paraId="74FFA7C0" w14:textId="77777777" w:rsidR="00C41093" w:rsidRDefault="00C41093" w:rsidP="00C41093">
      <w:pPr>
        <w:pStyle w:val="pszeudo"/>
      </w:pPr>
      <w:r>
        <w:t>BEMENET:</w:t>
      </w:r>
    </w:p>
    <w:p w14:paraId="0ED3602C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establishment_id</w:t>
      </w:r>
      <w:proofErr w:type="spellEnd"/>
    </w:p>
    <w:p w14:paraId="5E1D2F5B" w14:textId="77777777" w:rsidR="00C41093" w:rsidRDefault="00C41093" w:rsidP="00C41093">
      <w:pPr>
        <w:pStyle w:val="pszeudo"/>
        <w:numPr>
          <w:ilvl w:val="0"/>
          <w:numId w:val="17"/>
        </w:numPr>
      </w:pPr>
      <w:proofErr w:type="spellStart"/>
      <w:r>
        <w:t>role</w:t>
      </w:r>
      <w:proofErr w:type="spellEnd"/>
      <w:r>
        <w:t xml:space="preserve">: </w:t>
      </w:r>
      <w:proofErr w:type="spellStart"/>
      <w:r>
        <w:t>student</w:t>
      </w:r>
      <w:proofErr w:type="spellEnd"/>
      <w:r>
        <w:t xml:space="preserve"> vagy </w:t>
      </w:r>
      <w:proofErr w:type="spellStart"/>
      <w:r>
        <w:t>teacher</w:t>
      </w:r>
      <w:proofErr w:type="spellEnd"/>
    </w:p>
    <w:p w14:paraId="20AE98D1" w14:textId="77777777" w:rsidR="00C41093" w:rsidRDefault="00C41093" w:rsidP="00C41093">
      <w:pPr>
        <w:pStyle w:val="pszeudo"/>
      </w:pPr>
    </w:p>
    <w:p w14:paraId="65294CD6" w14:textId="77777777" w:rsidR="00C41093" w:rsidRDefault="00C41093" w:rsidP="00C41093">
      <w:pPr>
        <w:pStyle w:val="pszeudo"/>
      </w:pPr>
    </w:p>
    <w:p w14:paraId="7C758F72" w14:textId="77777777" w:rsidR="00C41093" w:rsidRDefault="00C41093" w:rsidP="00C41093">
      <w:pPr>
        <w:pStyle w:val="pszeudo"/>
      </w:pPr>
      <w:r>
        <w:t>LÉPÉSEK:</w:t>
      </w:r>
    </w:p>
    <w:p w14:paraId="450D0339" w14:textId="28C4F3CD" w:rsidR="00C41093" w:rsidRDefault="00C41093" w:rsidP="00C41093">
      <w:pPr>
        <w:pStyle w:val="pszeudo"/>
        <w:numPr>
          <w:ilvl w:val="0"/>
          <w:numId w:val="22"/>
        </w:numPr>
      </w:pPr>
      <w:r>
        <w:t>Hitelesített felhasználó ellenőrzése</w:t>
      </w:r>
    </w:p>
    <w:p w14:paraId="1F417076" w14:textId="77777777" w:rsidR="00C41093" w:rsidRDefault="00C41093" w:rsidP="00C41093">
      <w:pPr>
        <w:pStyle w:val="pszeudo"/>
        <w:numPr>
          <w:ilvl w:val="0"/>
          <w:numId w:val="22"/>
        </w:numPr>
      </w:pPr>
      <w:r>
        <w:t>Ellenőrzés:</w:t>
      </w:r>
    </w:p>
    <w:p w14:paraId="2C840EAC" w14:textId="77777777" w:rsidR="00C41093" w:rsidRDefault="00C41093" w:rsidP="00C41093">
      <w:pPr>
        <w:pStyle w:val="pszeudo"/>
        <w:numPr>
          <w:ilvl w:val="1"/>
          <w:numId w:val="17"/>
        </w:numPr>
      </w:pPr>
      <w:r>
        <w:t>van-e már kérelem ugyanarra az intézményre</w:t>
      </w:r>
    </w:p>
    <w:p w14:paraId="6133B1FA" w14:textId="77777777" w:rsidR="00C41093" w:rsidRDefault="00C41093" w:rsidP="00C41093">
      <w:pPr>
        <w:pStyle w:val="pszeudo"/>
        <w:numPr>
          <w:ilvl w:val="1"/>
          <w:numId w:val="17"/>
        </w:numPr>
      </w:pPr>
      <w:r>
        <w:t xml:space="preserve">már tag-e </w:t>
      </w:r>
      <w:proofErr w:type="spellStart"/>
      <w:r>
        <w:t>staff</w:t>
      </w:r>
      <w:proofErr w:type="spellEnd"/>
      <w:r>
        <w:t>/</w:t>
      </w:r>
      <w:proofErr w:type="spellStart"/>
      <w:r>
        <w:t>student</w:t>
      </w:r>
      <w:proofErr w:type="spellEnd"/>
      <w:r>
        <w:t xml:space="preserve"> táblák alapján</w:t>
      </w:r>
    </w:p>
    <w:p w14:paraId="173FA754" w14:textId="77777777" w:rsidR="00C41093" w:rsidRDefault="00C41093" w:rsidP="00C41093">
      <w:pPr>
        <w:pStyle w:val="pszeudo"/>
        <w:numPr>
          <w:ilvl w:val="0"/>
          <w:numId w:val="22"/>
        </w:numPr>
      </w:pPr>
      <w:r>
        <w:t>Validáció:</w:t>
      </w:r>
    </w:p>
    <w:p w14:paraId="0002FD63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establishment_id</w:t>
      </w:r>
      <w:proofErr w:type="spellEnd"/>
      <w:r>
        <w:t xml:space="preserve"> létezik</w:t>
      </w:r>
    </w:p>
    <w:p w14:paraId="0DBF7777" w14:textId="77777777" w:rsidR="00C41093" w:rsidRDefault="00C41093" w:rsidP="00C41093">
      <w:pPr>
        <w:pStyle w:val="pszeudo"/>
        <w:numPr>
          <w:ilvl w:val="1"/>
          <w:numId w:val="17"/>
        </w:numPr>
      </w:pPr>
      <w:proofErr w:type="spellStart"/>
      <w:r>
        <w:t>role</w:t>
      </w:r>
      <w:proofErr w:type="spellEnd"/>
      <w:r>
        <w:t xml:space="preserve"> csak </w:t>
      </w:r>
      <w:proofErr w:type="spellStart"/>
      <w:r>
        <w:t>staff</w:t>
      </w:r>
      <w:proofErr w:type="spellEnd"/>
      <w:r>
        <w:t xml:space="preserve"> vagy </w:t>
      </w:r>
      <w:proofErr w:type="spellStart"/>
      <w:r>
        <w:t>student</w:t>
      </w:r>
      <w:proofErr w:type="spellEnd"/>
      <w:r>
        <w:t xml:space="preserve"> lehet</w:t>
      </w:r>
    </w:p>
    <w:p w14:paraId="0556C210" w14:textId="77777777" w:rsidR="00C41093" w:rsidRDefault="00C41093" w:rsidP="00C41093">
      <w:pPr>
        <w:pStyle w:val="pszeudo"/>
        <w:numPr>
          <w:ilvl w:val="0"/>
          <w:numId w:val="22"/>
        </w:numPr>
      </w:pPr>
      <w:proofErr w:type="spellStart"/>
      <w:r>
        <w:t>establishment_request</w:t>
      </w:r>
      <w:proofErr w:type="spellEnd"/>
      <w:r>
        <w:t xml:space="preserve"> rekord létrehozása</w:t>
      </w:r>
    </w:p>
    <w:p w14:paraId="6C5F9918" w14:textId="7470DC6B" w:rsidR="00C41093" w:rsidRDefault="00C41093" w:rsidP="00C41093">
      <w:pPr>
        <w:pStyle w:val="pszeudo"/>
        <w:numPr>
          <w:ilvl w:val="0"/>
          <w:numId w:val="22"/>
        </w:numPr>
      </w:pPr>
      <w:r>
        <w:t>Válasz: 201, „Kérelem benyújtva”</w:t>
      </w:r>
    </w:p>
    <w:p w14:paraId="2A811589" w14:textId="77777777" w:rsidR="00C41093" w:rsidRDefault="00C41093" w:rsidP="00C41093">
      <w:pPr>
        <w:pStyle w:val="pszeudo"/>
        <w:ind w:left="0"/>
      </w:pPr>
    </w:p>
    <w:p w14:paraId="3523E28A" w14:textId="77777777" w:rsidR="00C41093" w:rsidRDefault="00C41093" w:rsidP="00C41093">
      <w:pPr>
        <w:pStyle w:val="pszeudo"/>
        <w:ind w:left="0"/>
      </w:pPr>
    </w:p>
    <w:p w14:paraId="6F7A501D" w14:textId="3CB6A3B2" w:rsidR="00C41093" w:rsidRDefault="00C41093" w:rsidP="00B35126">
      <w:pPr>
        <w:pStyle w:val="pszeudo"/>
      </w:pPr>
      <w:r>
        <w:t>ALGORITMUS VÉGE</w:t>
      </w:r>
    </w:p>
    <w:p w14:paraId="56972F66" w14:textId="1298D3E1" w:rsidR="007B6ED7" w:rsidRDefault="007B6ED7" w:rsidP="007B6ED7">
      <w:pPr>
        <w:pStyle w:val="Cmsor2"/>
        <w:pageBreakBefore/>
      </w:pPr>
      <w:bookmarkStart w:id="52" w:name="_Toc227013231"/>
      <w:r>
        <w:lastRenderedPageBreak/>
        <w:t>Ismétlődő esemény alkalom kezelése</w:t>
      </w:r>
      <w:bookmarkEnd w:id="52"/>
    </w:p>
    <w:p w14:paraId="017D1207" w14:textId="0D1D8304" w:rsidR="007B6ED7" w:rsidRDefault="007B6ED7" w:rsidP="007B6ED7">
      <w:pPr>
        <w:pStyle w:val="pszeudo"/>
      </w:pPr>
      <w:r>
        <w:t xml:space="preserve">ALGORITMUS: </w:t>
      </w:r>
      <w:proofErr w:type="spellStart"/>
      <w:r>
        <w:t>IsmétlődőEseményAlkalomKezelése</w:t>
      </w:r>
      <w:proofErr w:type="spellEnd"/>
    </w:p>
    <w:p w14:paraId="3B3892BF" w14:textId="77777777" w:rsidR="007B6ED7" w:rsidRDefault="007B6ED7" w:rsidP="007B6ED7">
      <w:pPr>
        <w:pStyle w:val="pszeudo"/>
      </w:pPr>
    </w:p>
    <w:p w14:paraId="50658FDB" w14:textId="554F42B3" w:rsidR="007B6ED7" w:rsidRDefault="007B6ED7" w:rsidP="007B6ED7">
      <w:pPr>
        <w:pStyle w:val="pszeudo"/>
      </w:pPr>
      <w:r>
        <w:t>BEMENET:</w:t>
      </w:r>
    </w:p>
    <w:p w14:paraId="3AAC8D3D" w14:textId="5C01E620" w:rsidR="007B6ED7" w:rsidRDefault="007B6ED7" w:rsidP="007B6ED7">
      <w:pPr>
        <w:pStyle w:val="pszeudo"/>
        <w:numPr>
          <w:ilvl w:val="0"/>
          <w:numId w:val="17"/>
        </w:numPr>
      </w:pPr>
      <w:proofErr w:type="spellStart"/>
      <w:r w:rsidRPr="007B6ED7">
        <w:t>eventId</w:t>
      </w:r>
      <w:proofErr w:type="spellEnd"/>
      <w:r w:rsidRPr="007B6ED7">
        <w:t xml:space="preserve"> (</w:t>
      </w:r>
      <w:proofErr w:type="spellStart"/>
      <w:r w:rsidRPr="007B6ED7">
        <w:t>path</w:t>
      </w:r>
      <w:proofErr w:type="spellEnd"/>
      <w:r w:rsidRPr="007B6ED7">
        <w:t>)</w:t>
      </w:r>
    </w:p>
    <w:p w14:paraId="4C823737" w14:textId="4A4AD53D" w:rsidR="007B6ED7" w:rsidRDefault="007B6ED7" w:rsidP="007B6ED7">
      <w:pPr>
        <w:pStyle w:val="pszeudo"/>
        <w:numPr>
          <w:ilvl w:val="0"/>
          <w:numId w:val="17"/>
        </w:numPr>
      </w:pPr>
      <w:proofErr w:type="spellStart"/>
      <w:r w:rsidRPr="007B6ED7">
        <w:t>action</w:t>
      </w:r>
      <w:proofErr w:type="spellEnd"/>
      <w:r w:rsidRPr="007B6ED7">
        <w:t xml:space="preserve">: </w:t>
      </w:r>
      <w:proofErr w:type="spellStart"/>
      <w:r w:rsidRPr="007B6ED7">
        <w:t>reschedule</w:t>
      </w:r>
      <w:proofErr w:type="spellEnd"/>
      <w:r w:rsidRPr="007B6ED7">
        <w:t xml:space="preserve"> vagy </w:t>
      </w:r>
      <w:proofErr w:type="spellStart"/>
      <w:r w:rsidRPr="007B6ED7">
        <w:t>cancel</w:t>
      </w:r>
      <w:proofErr w:type="spellEnd"/>
    </w:p>
    <w:p w14:paraId="077E522A" w14:textId="7D712C11" w:rsidR="007B6ED7" w:rsidRDefault="007B6ED7" w:rsidP="007B6ED7">
      <w:pPr>
        <w:pStyle w:val="pszeudo"/>
        <w:numPr>
          <w:ilvl w:val="0"/>
          <w:numId w:val="17"/>
        </w:numPr>
      </w:pPr>
      <w:proofErr w:type="spellStart"/>
      <w:r w:rsidRPr="007B6ED7">
        <w:t>start_date</w:t>
      </w:r>
      <w:proofErr w:type="spellEnd"/>
      <w:r w:rsidRPr="007B6ED7">
        <w:t xml:space="preserve"> (</w:t>
      </w:r>
      <w:proofErr w:type="spellStart"/>
      <w:r w:rsidRPr="007B6ED7">
        <w:t>action</w:t>
      </w:r>
      <w:proofErr w:type="spellEnd"/>
      <w:r w:rsidRPr="007B6ED7">
        <w:t>=</w:t>
      </w:r>
      <w:proofErr w:type="spellStart"/>
      <w:r w:rsidRPr="007B6ED7">
        <w:t>reschedule</w:t>
      </w:r>
      <w:proofErr w:type="spellEnd"/>
      <w:r w:rsidRPr="007B6ED7">
        <w:t xml:space="preserve"> eset</w:t>
      </w:r>
      <w:r>
        <w:t>é</w:t>
      </w:r>
      <w:r w:rsidRPr="007B6ED7">
        <w:t xml:space="preserve">n </w:t>
      </w:r>
      <w:r>
        <w:t>kötelező</w:t>
      </w:r>
      <w:r w:rsidRPr="007B6ED7">
        <w:t>)</w:t>
      </w:r>
    </w:p>
    <w:p w14:paraId="1D230B86" w14:textId="41F57157" w:rsidR="007B6ED7" w:rsidRDefault="007B6ED7" w:rsidP="007B6ED7">
      <w:pPr>
        <w:pStyle w:val="pszeudo"/>
        <w:numPr>
          <w:ilvl w:val="0"/>
          <w:numId w:val="17"/>
        </w:numPr>
      </w:pPr>
      <w:proofErr w:type="spellStart"/>
      <w:r w:rsidRPr="007B6ED7">
        <w:t>end_date</w:t>
      </w:r>
      <w:proofErr w:type="spellEnd"/>
      <w:r w:rsidRPr="007B6ED7">
        <w:t xml:space="preserve"> (</w:t>
      </w:r>
      <w:proofErr w:type="spellStart"/>
      <w:r w:rsidRPr="007B6ED7">
        <w:t>action</w:t>
      </w:r>
      <w:proofErr w:type="spellEnd"/>
      <w:r w:rsidRPr="007B6ED7">
        <w:t>=</w:t>
      </w:r>
      <w:proofErr w:type="spellStart"/>
      <w:r w:rsidRPr="007B6ED7">
        <w:t>reschedule</w:t>
      </w:r>
      <w:proofErr w:type="spellEnd"/>
      <w:r w:rsidRPr="007B6ED7">
        <w:t xml:space="preserve"> eset</w:t>
      </w:r>
      <w:r>
        <w:t>é</w:t>
      </w:r>
      <w:r w:rsidRPr="007B6ED7">
        <w:t xml:space="preserve">n </w:t>
      </w:r>
      <w:r>
        <w:t>kötelező</w:t>
      </w:r>
      <w:r w:rsidRPr="007B6ED7">
        <w:t xml:space="preserve">, </w:t>
      </w:r>
      <w:proofErr w:type="spellStart"/>
      <w:r w:rsidRPr="007B6ED7">
        <w:t>end_date</w:t>
      </w:r>
      <w:proofErr w:type="spellEnd"/>
      <w:r w:rsidRPr="007B6ED7">
        <w:t xml:space="preserve"> &gt; </w:t>
      </w:r>
      <w:proofErr w:type="spellStart"/>
      <w:r w:rsidRPr="007B6ED7">
        <w:t>start_date</w:t>
      </w:r>
      <w:proofErr w:type="spellEnd"/>
      <w:r w:rsidRPr="007B6ED7">
        <w:t>)</w:t>
      </w:r>
    </w:p>
    <w:p w14:paraId="1A795EA5" w14:textId="77777777" w:rsidR="007B6ED7" w:rsidRDefault="007B6ED7" w:rsidP="007B6ED7">
      <w:pPr>
        <w:pStyle w:val="pszeudo"/>
      </w:pPr>
    </w:p>
    <w:p w14:paraId="0F8541CF" w14:textId="77777777" w:rsidR="007B6ED7" w:rsidRDefault="007B6ED7" w:rsidP="007B6ED7">
      <w:pPr>
        <w:pStyle w:val="pszeudo"/>
      </w:pPr>
    </w:p>
    <w:p w14:paraId="07BED678" w14:textId="0D083579" w:rsidR="007B6ED7" w:rsidRDefault="007B6ED7" w:rsidP="007B6ED7">
      <w:pPr>
        <w:pStyle w:val="pszeudo"/>
      </w:pPr>
      <w:r>
        <w:t>LÉPÉSEK:</w:t>
      </w:r>
    </w:p>
    <w:p w14:paraId="5CFA8395" w14:textId="26BB5682" w:rsidR="007B6ED7" w:rsidRDefault="007B6ED7" w:rsidP="007B6ED7">
      <w:pPr>
        <w:pStyle w:val="pszeudo"/>
        <w:numPr>
          <w:ilvl w:val="0"/>
          <w:numId w:val="31"/>
        </w:numPr>
      </w:pPr>
      <w:r>
        <w:t>Hitelesített felhasználó ellenőrzése</w:t>
      </w:r>
    </w:p>
    <w:p w14:paraId="232EEE4A" w14:textId="7C91C55D" w:rsidR="007B6ED7" w:rsidRDefault="009C75E9" w:rsidP="007B6ED7">
      <w:pPr>
        <w:pStyle w:val="pszeudo"/>
        <w:numPr>
          <w:ilvl w:val="0"/>
          <w:numId w:val="31"/>
        </w:numPr>
      </w:pPr>
      <w:r>
        <w:t>Esemény</w:t>
      </w:r>
      <w:r w:rsidR="007B6ED7" w:rsidRPr="007B6ED7">
        <w:t xml:space="preserve"> létezés ellenőrzése</w:t>
      </w:r>
    </w:p>
    <w:p w14:paraId="1568D788" w14:textId="54F67946" w:rsidR="007B6ED7" w:rsidRDefault="007B6ED7" w:rsidP="007B6ED7">
      <w:pPr>
        <w:pStyle w:val="pszeudo"/>
        <w:numPr>
          <w:ilvl w:val="0"/>
          <w:numId w:val="31"/>
        </w:numPr>
      </w:pPr>
      <w:r w:rsidRPr="007B6ED7">
        <w:t>Jogosultság ellenőrzése:</w:t>
      </w:r>
    </w:p>
    <w:p w14:paraId="6032C3C2" w14:textId="32B872FE" w:rsidR="007B6ED7" w:rsidRDefault="007B6ED7" w:rsidP="007B6ED7">
      <w:pPr>
        <w:pStyle w:val="pszeudo"/>
        <w:numPr>
          <w:ilvl w:val="1"/>
          <w:numId w:val="17"/>
        </w:numPr>
      </w:pPr>
      <w:r w:rsidRPr="007B6ED7">
        <w:t>csak az esemény létrehozója kezelheti az alkalmat</w:t>
      </w:r>
    </w:p>
    <w:p w14:paraId="184A8E15" w14:textId="4ABACC95" w:rsidR="007B6ED7" w:rsidRDefault="007B6ED7" w:rsidP="007B6ED7">
      <w:pPr>
        <w:pStyle w:val="pszeudo"/>
        <w:numPr>
          <w:ilvl w:val="0"/>
          <w:numId w:val="31"/>
        </w:numPr>
      </w:pPr>
      <w:r w:rsidRPr="007B6ED7">
        <w:t xml:space="preserve">Bemenet </w:t>
      </w:r>
      <w:proofErr w:type="spellStart"/>
      <w:r w:rsidRPr="007B6ED7">
        <w:t>valid</w:t>
      </w:r>
      <w:r>
        <w:t>á</w:t>
      </w:r>
      <w:r w:rsidRPr="007B6ED7">
        <w:t>l</w:t>
      </w:r>
      <w:r>
        <w:t>á</w:t>
      </w:r>
      <w:r w:rsidRPr="007B6ED7">
        <w:t>sa</w:t>
      </w:r>
      <w:proofErr w:type="spellEnd"/>
      <w:r w:rsidRPr="007B6ED7">
        <w:t xml:space="preserve"> </w:t>
      </w:r>
      <w:proofErr w:type="spellStart"/>
      <w:r w:rsidRPr="007B6ED7">
        <w:t>action</w:t>
      </w:r>
      <w:proofErr w:type="spellEnd"/>
      <w:r w:rsidRPr="007B6ED7">
        <w:t xml:space="preserve"> alapján</w:t>
      </w:r>
    </w:p>
    <w:p w14:paraId="774CB384" w14:textId="0CE25975" w:rsidR="007B6ED7" w:rsidRDefault="007B6ED7" w:rsidP="007B6ED7">
      <w:pPr>
        <w:pStyle w:val="pszeudo"/>
        <w:numPr>
          <w:ilvl w:val="0"/>
          <w:numId w:val="31"/>
        </w:numPr>
      </w:pPr>
      <w:r w:rsidRPr="007B6ED7">
        <w:t xml:space="preserve">Ha </w:t>
      </w:r>
      <w:proofErr w:type="spellStart"/>
      <w:r w:rsidRPr="007B6ED7">
        <w:t>action</w:t>
      </w:r>
      <w:proofErr w:type="spellEnd"/>
      <w:r w:rsidRPr="007B6ED7">
        <w:t>=</w:t>
      </w:r>
      <w:proofErr w:type="spellStart"/>
      <w:r w:rsidRPr="007B6ED7">
        <w:t>cancel</w:t>
      </w:r>
      <w:proofErr w:type="spellEnd"/>
      <w:r w:rsidRPr="007B6ED7">
        <w:t>:</w:t>
      </w:r>
    </w:p>
    <w:p w14:paraId="66729076" w14:textId="33862221" w:rsidR="007B6ED7" w:rsidRDefault="007B6ED7" w:rsidP="007B6ED7">
      <w:pPr>
        <w:pStyle w:val="pszeudo"/>
        <w:numPr>
          <w:ilvl w:val="1"/>
          <w:numId w:val="17"/>
        </w:numPr>
      </w:pPr>
      <w:proofErr w:type="spellStart"/>
      <w:proofErr w:type="gramStart"/>
      <w:r w:rsidRPr="007B6ED7">
        <w:t>event.status</w:t>
      </w:r>
      <w:proofErr w:type="spellEnd"/>
      <w:proofErr w:type="gramEnd"/>
      <w:r w:rsidRPr="007B6ED7">
        <w:t xml:space="preserve"> &lt;- ended</w:t>
      </w:r>
    </w:p>
    <w:p w14:paraId="01AA9294" w14:textId="74DA9E2F" w:rsidR="007B6ED7" w:rsidRDefault="007B6ED7" w:rsidP="007B6ED7">
      <w:pPr>
        <w:pStyle w:val="pszeudo"/>
        <w:numPr>
          <w:ilvl w:val="1"/>
          <w:numId w:val="17"/>
        </w:numPr>
      </w:pPr>
      <w:proofErr w:type="spellStart"/>
      <w:proofErr w:type="gramStart"/>
      <w:r w:rsidRPr="007B6ED7">
        <w:t>event.cancelled</w:t>
      </w:r>
      <w:proofErr w:type="gramEnd"/>
      <w:r w:rsidRPr="007B6ED7">
        <w:t>_at</w:t>
      </w:r>
      <w:proofErr w:type="spellEnd"/>
      <w:r w:rsidRPr="007B6ED7">
        <w:t xml:space="preserve"> &lt;- </w:t>
      </w:r>
      <w:proofErr w:type="spellStart"/>
      <w:r w:rsidRPr="007B6ED7">
        <w:t>now</w:t>
      </w:r>
      <w:proofErr w:type="spellEnd"/>
    </w:p>
    <w:p w14:paraId="03918D2C" w14:textId="19F8AF7C" w:rsidR="007B6ED7" w:rsidRDefault="007B6ED7" w:rsidP="007B6ED7">
      <w:pPr>
        <w:pStyle w:val="pszeudo"/>
        <w:numPr>
          <w:ilvl w:val="1"/>
          <w:numId w:val="17"/>
        </w:numPr>
      </w:pPr>
      <w:r>
        <w:t>válasz</w:t>
      </w:r>
      <w:r w:rsidRPr="007B6ED7">
        <w:t>: "Az alkalom elmaradtk</w:t>
      </w:r>
      <w:r>
        <w:t>é</w:t>
      </w:r>
      <w:r w:rsidRPr="007B6ED7">
        <w:t>nt jel</w:t>
      </w:r>
      <w:r>
        <w:t>ö</w:t>
      </w:r>
      <w:r w:rsidRPr="007B6ED7">
        <w:t>lve"</w:t>
      </w:r>
    </w:p>
    <w:p w14:paraId="73C5BE74" w14:textId="1526CC07" w:rsidR="007B6ED7" w:rsidRDefault="007B6ED7" w:rsidP="007B6ED7">
      <w:pPr>
        <w:pStyle w:val="pszeudo"/>
        <w:numPr>
          <w:ilvl w:val="0"/>
          <w:numId w:val="31"/>
        </w:numPr>
      </w:pPr>
      <w:r w:rsidRPr="007B6ED7">
        <w:t xml:space="preserve">Ha </w:t>
      </w:r>
      <w:proofErr w:type="spellStart"/>
      <w:r w:rsidRPr="007B6ED7">
        <w:t>action</w:t>
      </w:r>
      <w:proofErr w:type="spellEnd"/>
      <w:r w:rsidRPr="007B6ED7">
        <w:t>=</w:t>
      </w:r>
      <w:proofErr w:type="spellStart"/>
      <w:r w:rsidRPr="007B6ED7">
        <w:t>reschedule</w:t>
      </w:r>
      <w:proofErr w:type="spellEnd"/>
      <w:r w:rsidRPr="007B6ED7">
        <w:t>:</w:t>
      </w:r>
    </w:p>
    <w:p w14:paraId="26D190AD" w14:textId="76441287" w:rsidR="007B6ED7" w:rsidRDefault="007B6ED7" w:rsidP="007B6ED7">
      <w:pPr>
        <w:pStyle w:val="pszeudo"/>
        <w:numPr>
          <w:ilvl w:val="1"/>
          <w:numId w:val="17"/>
        </w:numPr>
      </w:pPr>
      <w:proofErr w:type="spellStart"/>
      <w:proofErr w:type="gramStart"/>
      <w:r w:rsidRPr="007B6ED7">
        <w:t>event.start</w:t>
      </w:r>
      <w:proofErr w:type="gramEnd"/>
      <w:r w:rsidRPr="007B6ED7">
        <w:t>_date</w:t>
      </w:r>
      <w:proofErr w:type="spellEnd"/>
      <w:r w:rsidRPr="007B6ED7">
        <w:t xml:space="preserve"> &lt;- új </w:t>
      </w:r>
      <w:proofErr w:type="spellStart"/>
      <w:r w:rsidRPr="007B6ED7">
        <w:t>start_date</w:t>
      </w:r>
      <w:proofErr w:type="spellEnd"/>
    </w:p>
    <w:p w14:paraId="70B1F259" w14:textId="44B538B7" w:rsidR="007B6ED7" w:rsidRDefault="007B6ED7" w:rsidP="007B6ED7">
      <w:pPr>
        <w:pStyle w:val="pszeudo"/>
        <w:numPr>
          <w:ilvl w:val="1"/>
          <w:numId w:val="17"/>
        </w:numPr>
      </w:pPr>
      <w:proofErr w:type="spellStart"/>
      <w:r w:rsidRPr="007B6ED7">
        <w:t>event.end_date</w:t>
      </w:r>
      <w:proofErr w:type="spellEnd"/>
      <w:r w:rsidRPr="007B6ED7">
        <w:t xml:space="preserve"> &lt;- új </w:t>
      </w:r>
      <w:proofErr w:type="spellStart"/>
      <w:r w:rsidRPr="007B6ED7">
        <w:t>end_date</w:t>
      </w:r>
      <w:proofErr w:type="spellEnd"/>
    </w:p>
    <w:p w14:paraId="1DDCCD6B" w14:textId="738879F0" w:rsidR="007B6ED7" w:rsidRDefault="007B6ED7" w:rsidP="007B6ED7">
      <w:pPr>
        <w:pStyle w:val="pszeudo"/>
        <w:numPr>
          <w:ilvl w:val="1"/>
          <w:numId w:val="17"/>
        </w:numPr>
      </w:pPr>
      <w:proofErr w:type="spellStart"/>
      <w:proofErr w:type="gramStart"/>
      <w:r w:rsidRPr="007B6ED7">
        <w:t>event.status</w:t>
      </w:r>
      <w:proofErr w:type="spellEnd"/>
      <w:proofErr w:type="gramEnd"/>
      <w:r w:rsidRPr="007B6ED7">
        <w:t xml:space="preserve"> &lt;- </w:t>
      </w:r>
      <w:proofErr w:type="spellStart"/>
      <w:r w:rsidRPr="007B6ED7">
        <w:t>upcoming</w:t>
      </w:r>
      <w:proofErr w:type="spellEnd"/>
    </w:p>
    <w:p w14:paraId="2884D98D" w14:textId="1A8B44EE" w:rsidR="007B6ED7" w:rsidRDefault="007B6ED7" w:rsidP="007B6ED7">
      <w:pPr>
        <w:pStyle w:val="pszeudo"/>
        <w:numPr>
          <w:ilvl w:val="1"/>
          <w:numId w:val="17"/>
        </w:numPr>
      </w:pPr>
      <w:proofErr w:type="spellStart"/>
      <w:proofErr w:type="gramStart"/>
      <w:r w:rsidRPr="007B6ED7">
        <w:t>event.cancelled</w:t>
      </w:r>
      <w:proofErr w:type="gramEnd"/>
      <w:r w:rsidRPr="007B6ED7">
        <w:t>_at</w:t>
      </w:r>
      <w:proofErr w:type="spellEnd"/>
      <w:r w:rsidRPr="007B6ED7">
        <w:t xml:space="preserve"> &lt;- null</w:t>
      </w:r>
    </w:p>
    <w:p w14:paraId="70A3C840" w14:textId="28E8A21E" w:rsidR="007B6ED7" w:rsidRDefault="007B6ED7" w:rsidP="007B6ED7">
      <w:pPr>
        <w:pStyle w:val="pszeudo"/>
        <w:numPr>
          <w:ilvl w:val="1"/>
          <w:numId w:val="17"/>
        </w:numPr>
      </w:pPr>
      <w:r w:rsidRPr="007B6ED7">
        <w:t xml:space="preserve">válasz: "Az alkalom időpontja sikeresen módosítva" + </w:t>
      </w:r>
      <w:r w:rsidR="009C75E9">
        <w:t>esemény</w:t>
      </w:r>
    </w:p>
    <w:p w14:paraId="68D232EC" w14:textId="77777777" w:rsidR="007B6ED7" w:rsidRDefault="007B6ED7" w:rsidP="007B6ED7">
      <w:pPr>
        <w:pStyle w:val="pszeudo"/>
        <w:ind w:left="0"/>
      </w:pPr>
    </w:p>
    <w:p w14:paraId="1AC347B0" w14:textId="77777777" w:rsidR="009C75E9" w:rsidRDefault="009C75E9" w:rsidP="007B6ED7">
      <w:pPr>
        <w:pStyle w:val="pszeudo"/>
        <w:ind w:left="0"/>
      </w:pPr>
    </w:p>
    <w:p w14:paraId="4BDC1C9B" w14:textId="125AB560" w:rsidR="002B020D" w:rsidRDefault="007B6ED7" w:rsidP="002B020D">
      <w:pPr>
        <w:pStyle w:val="pszeudo"/>
      </w:pPr>
      <w:r>
        <w:t>ALGORITMUS VÉGE</w:t>
      </w:r>
      <w:bookmarkStart w:id="53" w:name="_Toc223080407"/>
    </w:p>
    <w:p w14:paraId="5321214D" w14:textId="0B220F73" w:rsidR="00076275" w:rsidRDefault="00076275" w:rsidP="00076275">
      <w:pPr>
        <w:pStyle w:val="Cmsor1"/>
      </w:pPr>
      <w:bookmarkStart w:id="54" w:name="_Toc227013232"/>
      <w:r>
        <w:lastRenderedPageBreak/>
        <w:t>Adatszerkezet</w:t>
      </w:r>
      <w:bookmarkEnd w:id="54"/>
    </w:p>
    <w:p w14:paraId="42ADC539" w14:textId="77777777" w:rsidR="00076275" w:rsidRDefault="00076275" w:rsidP="00076275">
      <w:pPr>
        <w:pStyle w:val="Cmsor2"/>
      </w:pPr>
      <w:bookmarkStart w:id="55" w:name="_Toc213824870"/>
      <w:bookmarkStart w:id="56" w:name="_Toc227013233"/>
      <w:r>
        <w:t>Adatbázis táblái és mezői</w:t>
      </w:r>
      <w:bookmarkEnd w:id="55"/>
      <w:bookmarkEnd w:id="56"/>
    </w:p>
    <w:p w14:paraId="1F740402" w14:textId="3C8A6611" w:rsidR="00076275" w:rsidRDefault="00F731A1" w:rsidP="00F731A1">
      <w:pPr>
        <w:pStyle w:val="Kp"/>
        <w:ind w:left="-1276"/>
      </w:pPr>
      <w:r>
        <w:rPr>
          <w:noProof/>
        </w:rPr>
        <w:drawing>
          <wp:inline distT="0" distB="0" distL="0" distR="0" wp14:anchorId="247A7165" wp14:editId="206FAB80">
            <wp:extent cx="7564755" cy="5486400"/>
            <wp:effectExtent l="0" t="0" r="0" b="0"/>
            <wp:docPr id="5" name="Kép 4">
              <a:extLst xmlns:a="http://schemas.openxmlformats.org/drawingml/2006/main">
                <a:ext uri="{FF2B5EF4-FFF2-40B4-BE49-F238E27FC236}">
                  <a16:creationId xmlns:a16="http://schemas.microsoft.com/office/drawing/2014/main" id="{B61B75C4-CCCA-3A10-7130-5CB867CFDF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4">
                      <a:extLst>
                        <a:ext uri="{FF2B5EF4-FFF2-40B4-BE49-F238E27FC236}">
                          <a16:creationId xmlns:a16="http://schemas.microsoft.com/office/drawing/2014/main" id="{B61B75C4-CCCA-3A10-7130-5CB867CFDF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14373" cy="552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9492" w14:textId="14FE8FC5" w:rsidR="00076275" w:rsidRDefault="00076275" w:rsidP="00076275">
      <w:pPr>
        <w:pStyle w:val="Cmsor2"/>
        <w:rPr>
          <w:bCs/>
        </w:rPr>
      </w:pPr>
      <w:bookmarkStart w:id="57" w:name="_Toc213824871"/>
      <w:bookmarkStart w:id="58" w:name="_Toc227013234"/>
      <w:r w:rsidRPr="00496F8E">
        <w:rPr>
          <w:bCs/>
        </w:rPr>
        <w:lastRenderedPageBreak/>
        <w:t>user</w:t>
      </w:r>
      <w:r w:rsidR="001C4DE9">
        <w:rPr>
          <w:bCs/>
        </w:rPr>
        <w:t>s</w:t>
      </w:r>
      <w:r w:rsidRPr="00496F8E">
        <w:rPr>
          <w:bCs/>
        </w:rPr>
        <w:t xml:space="preserve"> (Felhasználók)</w:t>
      </w:r>
      <w:bookmarkEnd w:id="57"/>
      <w:bookmarkEnd w:id="58"/>
    </w:p>
    <w:p w14:paraId="36B288B2" w14:textId="04DE411A" w:rsidR="00076275" w:rsidRDefault="00895B2F" w:rsidP="00076275">
      <w:pPr>
        <w:rPr>
          <w:b/>
          <w:bCs/>
        </w:rPr>
      </w:pPr>
      <w:r w:rsidRPr="001C4DE9">
        <w:drawing>
          <wp:anchor distT="0" distB="0" distL="114300" distR="114300" simplePos="0" relativeHeight="251675648" behindDoc="0" locked="0" layoutInCell="1" allowOverlap="1" wp14:anchorId="6FA1F504" wp14:editId="5D742F53">
            <wp:simplePos x="0" y="0"/>
            <wp:positionH relativeFrom="margin">
              <wp:align>right</wp:align>
            </wp:positionH>
            <wp:positionV relativeFrom="paragraph">
              <wp:posOffset>7569</wp:posOffset>
            </wp:positionV>
            <wp:extent cx="1674495" cy="2267585"/>
            <wp:effectExtent l="0" t="0" r="1905" b="0"/>
            <wp:wrapSquare wrapText="bothSides"/>
            <wp:docPr id="3288652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652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275">
        <w:t>A rendszer összes regisztrált felhasználóját tartalmazza.</w:t>
      </w:r>
      <w:r w:rsidR="00076275">
        <w:br/>
      </w:r>
      <w:r w:rsidR="00076275" w:rsidRPr="004B1B88">
        <w:rPr>
          <w:b/>
          <w:bCs/>
        </w:rPr>
        <w:t>Fő mezők:</w:t>
      </w:r>
    </w:p>
    <w:p w14:paraId="7A32DE77" w14:textId="33091B6F" w:rsidR="00076275" w:rsidRDefault="001C4DE9" w:rsidP="00076275">
      <w:pPr>
        <w:pStyle w:val="Listaszerbekezds"/>
        <w:jc w:val="left"/>
        <w:rPr>
          <w:b/>
          <w:bCs/>
          <w:lang w:eastAsia="hu-HU"/>
        </w:rPr>
      </w:pPr>
      <w:r>
        <w:rPr>
          <w:b/>
          <w:bCs/>
          <w:lang w:eastAsia="hu-HU"/>
        </w:rPr>
        <w:t>name</w:t>
      </w:r>
      <w:r w:rsidR="00076275" w:rsidRPr="0059435F">
        <w:rPr>
          <w:b/>
          <w:bCs/>
          <w:lang w:eastAsia="hu-HU"/>
        </w:rPr>
        <w:t>, email, password</w:t>
      </w:r>
    </w:p>
    <w:p w14:paraId="5429531F" w14:textId="71E4719E" w:rsidR="001C4DE9" w:rsidRPr="001C4DE9" w:rsidRDefault="001C4DE9" w:rsidP="00076275">
      <w:pPr>
        <w:pStyle w:val="Listaszerbekezds"/>
        <w:jc w:val="left"/>
        <w:rPr>
          <w:b/>
          <w:bCs/>
          <w:lang w:eastAsia="hu-HU"/>
        </w:rPr>
      </w:pPr>
      <w:r>
        <w:rPr>
          <w:b/>
          <w:bCs/>
          <w:lang w:eastAsia="hu-HU"/>
        </w:rPr>
        <w:t xml:space="preserve">email_verified_at: </w:t>
      </w:r>
      <w:r w:rsidRPr="001C4DE9">
        <w:rPr>
          <w:lang w:eastAsia="hu-HU"/>
        </w:rPr>
        <w:t>e-mail megerősítés időpontja</w:t>
      </w:r>
    </w:p>
    <w:p w14:paraId="5AC3D739" w14:textId="4EFCDD60" w:rsidR="001C4DE9" w:rsidRPr="0059435F" w:rsidRDefault="001C4DE9" w:rsidP="00076275">
      <w:pPr>
        <w:pStyle w:val="Listaszerbekezds"/>
        <w:jc w:val="left"/>
        <w:rPr>
          <w:b/>
          <w:bCs/>
          <w:lang w:eastAsia="hu-HU"/>
        </w:rPr>
      </w:pPr>
      <w:r>
        <w:rPr>
          <w:b/>
          <w:bCs/>
          <w:lang w:eastAsia="hu-HU"/>
        </w:rPr>
        <w:t xml:space="preserve">establishment_id: </w:t>
      </w:r>
      <w:r w:rsidRPr="001C4DE9">
        <w:rPr>
          <w:lang w:eastAsia="hu-HU"/>
        </w:rPr>
        <w:t>a felhasználóhoz tartozó</w:t>
      </w:r>
      <w:r>
        <w:rPr>
          <w:lang w:eastAsia="hu-HU"/>
        </w:rPr>
        <w:t xml:space="preserve"> </w:t>
      </w:r>
      <w:r w:rsidRPr="001C4DE9">
        <w:rPr>
          <w:lang w:eastAsia="hu-HU"/>
        </w:rPr>
        <w:t>intézmény</w:t>
      </w:r>
    </w:p>
    <w:p w14:paraId="2A49888F" w14:textId="538FC812" w:rsidR="00076275" w:rsidRPr="004B1B88" w:rsidRDefault="00076275" w:rsidP="006C2FD5">
      <w:pPr>
        <w:pStyle w:val="Listaszerbekezds"/>
        <w:ind w:firstLine="0"/>
        <w:jc w:val="left"/>
        <w:rPr>
          <w:lang w:eastAsia="hu-HU"/>
        </w:rPr>
      </w:pPr>
      <w:r w:rsidRPr="001C4DE9">
        <w:rPr>
          <w:b/>
          <w:bCs/>
          <w:lang w:eastAsia="hu-HU"/>
        </w:rPr>
        <w:t>created_at</w:t>
      </w:r>
      <w:r w:rsidR="001C4DE9" w:rsidRPr="001C4DE9">
        <w:rPr>
          <w:b/>
          <w:bCs/>
          <w:lang w:eastAsia="hu-HU"/>
        </w:rPr>
        <w:t>, updated_at</w:t>
      </w:r>
      <w:r w:rsidRPr="001C4DE9">
        <w:rPr>
          <w:b/>
          <w:bCs/>
          <w:lang w:eastAsia="hu-HU"/>
        </w:rPr>
        <w:t>:</w:t>
      </w:r>
      <w:r w:rsidRPr="004B1B88">
        <w:rPr>
          <w:lang w:eastAsia="hu-HU"/>
        </w:rPr>
        <w:t xml:space="preserve"> </w:t>
      </w:r>
      <w:r w:rsidR="001C4DE9" w:rsidRPr="001C4DE9">
        <w:rPr>
          <w:lang w:eastAsia="hu-HU"/>
        </w:rPr>
        <w:t>létrehozás és módosítás dátuma</w:t>
      </w:r>
    </w:p>
    <w:p w14:paraId="6208A0BA" w14:textId="21278BB4" w:rsidR="00076275" w:rsidRDefault="00076275" w:rsidP="00076275">
      <w:pPr>
        <w:pStyle w:val="Cmsor2"/>
        <w:rPr>
          <w:bCs/>
        </w:rPr>
      </w:pPr>
      <w:bookmarkStart w:id="59" w:name="_Toc213824872"/>
      <w:bookmarkStart w:id="60" w:name="_Toc227013235"/>
      <w:r w:rsidRPr="00921ADF">
        <w:rPr>
          <w:bCs/>
        </w:rPr>
        <w:t>establishment</w:t>
      </w:r>
      <w:r w:rsidR="001C4DE9">
        <w:rPr>
          <w:bCs/>
        </w:rPr>
        <w:t>s</w:t>
      </w:r>
      <w:r w:rsidRPr="00921ADF">
        <w:rPr>
          <w:bCs/>
        </w:rPr>
        <w:t xml:space="preserve"> (Iskolák)</w:t>
      </w:r>
      <w:bookmarkEnd w:id="59"/>
      <w:bookmarkEnd w:id="60"/>
    </w:p>
    <w:p w14:paraId="000AE40E" w14:textId="05274B6A" w:rsidR="00076275" w:rsidRDefault="00895B2F" w:rsidP="00895B2F">
      <w:pPr>
        <w:jc w:val="left"/>
        <w:rPr>
          <w:b/>
          <w:bCs/>
        </w:rPr>
      </w:pPr>
      <w:r w:rsidRPr="001C4DE9">
        <w:drawing>
          <wp:anchor distT="0" distB="0" distL="114300" distR="114300" simplePos="0" relativeHeight="251676672" behindDoc="0" locked="0" layoutInCell="1" allowOverlap="1" wp14:anchorId="336955A3" wp14:editId="4F84DEE0">
            <wp:simplePos x="0" y="0"/>
            <wp:positionH relativeFrom="margin">
              <wp:align>right</wp:align>
            </wp:positionH>
            <wp:positionV relativeFrom="paragraph">
              <wp:posOffset>266750</wp:posOffset>
            </wp:positionV>
            <wp:extent cx="1884680" cy="3474720"/>
            <wp:effectExtent l="0" t="0" r="1270" b="0"/>
            <wp:wrapSquare wrapText="bothSides"/>
            <wp:docPr id="14198856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856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275" w:rsidRPr="00921ADF">
        <w:t>Az iskolák adatait tárolja.</w:t>
      </w:r>
      <w:r w:rsidR="00076275">
        <w:br/>
      </w:r>
      <w:r w:rsidR="00076275" w:rsidRPr="00921ADF">
        <w:rPr>
          <w:b/>
          <w:bCs/>
        </w:rPr>
        <w:t>Fő mezők:</w:t>
      </w:r>
    </w:p>
    <w:p w14:paraId="71F57A99" w14:textId="77777777" w:rsidR="001C4DE9" w:rsidRDefault="00076275" w:rsidP="001C4DE9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title:</w:t>
      </w:r>
      <w:r w:rsidRPr="00921ADF">
        <w:rPr>
          <w:lang w:eastAsia="hu-HU"/>
        </w:rPr>
        <w:t xml:space="preserve"> iskola neve</w:t>
      </w:r>
    </w:p>
    <w:p w14:paraId="68F137BE" w14:textId="6922AA8B" w:rsidR="001C4DE9" w:rsidRDefault="001C4DE9" w:rsidP="001C4DE9">
      <w:pPr>
        <w:pStyle w:val="Listaszerbekezds"/>
        <w:jc w:val="left"/>
        <w:rPr>
          <w:lang w:eastAsia="hu-HU"/>
        </w:rPr>
      </w:pPr>
      <w:r w:rsidRPr="001C4DE9">
        <w:rPr>
          <w:b/>
          <w:bCs/>
          <w:lang w:eastAsia="hu-HU"/>
        </w:rPr>
        <w:t>description:</w:t>
      </w:r>
      <w:r w:rsidRPr="00921ADF">
        <w:rPr>
          <w:lang w:eastAsia="hu-HU"/>
        </w:rPr>
        <w:t xml:space="preserve"> leírás</w:t>
      </w:r>
    </w:p>
    <w:p w14:paraId="0551E97F" w14:textId="6836E472" w:rsidR="001C4DE9" w:rsidRDefault="001C4DE9" w:rsidP="001C4DE9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user_id:</w:t>
      </w:r>
      <w:r>
        <w:rPr>
          <w:lang w:eastAsia="hu-HU"/>
        </w:rPr>
        <w:t xml:space="preserve"> </w:t>
      </w:r>
      <w:r w:rsidRPr="001C4DE9">
        <w:rPr>
          <w:lang w:eastAsia="hu-HU"/>
        </w:rPr>
        <w:t>az intézmény létrehozója / kezelője</w:t>
      </w:r>
    </w:p>
    <w:p w14:paraId="0CC73F43" w14:textId="03E7B21C" w:rsidR="001C4DE9" w:rsidRDefault="001C4DE9" w:rsidP="001C4DE9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website:</w:t>
      </w:r>
      <w:r>
        <w:rPr>
          <w:lang w:eastAsia="hu-HU"/>
        </w:rPr>
        <w:t xml:space="preserve"> </w:t>
      </w:r>
      <w:r w:rsidRPr="001C4DE9">
        <w:rPr>
          <w:lang w:eastAsia="hu-HU"/>
        </w:rPr>
        <w:t>weboldal</w:t>
      </w:r>
    </w:p>
    <w:p w14:paraId="0D77DA87" w14:textId="1BBE0E34" w:rsidR="00895B2F" w:rsidRDefault="00895B2F" w:rsidP="00B97F58">
      <w:pPr>
        <w:pStyle w:val="Listaszerbekezds"/>
        <w:jc w:val="left"/>
        <w:rPr>
          <w:lang w:eastAsia="hu-HU"/>
        </w:rPr>
      </w:pPr>
      <w:r w:rsidRPr="00895B2F">
        <w:rPr>
          <w:b/>
          <w:bCs/>
          <w:lang w:eastAsia="hu-HU"/>
        </w:rPr>
        <w:t>email:</w:t>
      </w:r>
      <w:r>
        <w:rPr>
          <w:lang w:eastAsia="hu-HU"/>
        </w:rPr>
        <w:t xml:space="preserve"> </w:t>
      </w:r>
      <w:r w:rsidRPr="001C4DE9">
        <w:rPr>
          <w:lang w:eastAsia="hu-HU"/>
        </w:rPr>
        <w:t>kapcsolattartási e-mail</w:t>
      </w:r>
    </w:p>
    <w:p w14:paraId="7C7E3461" w14:textId="12B6574A" w:rsidR="001C4DE9" w:rsidRDefault="001C4DE9" w:rsidP="001C4DE9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phone:</w:t>
      </w:r>
      <w:r>
        <w:rPr>
          <w:lang w:eastAsia="hu-HU"/>
        </w:rPr>
        <w:t xml:space="preserve"> </w:t>
      </w:r>
      <w:r w:rsidRPr="001C4DE9">
        <w:rPr>
          <w:lang w:eastAsia="hu-HU"/>
        </w:rPr>
        <w:t>telefonszám</w:t>
      </w:r>
    </w:p>
    <w:p w14:paraId="529477C0" w14:textId="2B75D96A" w:rsidR="001C4DE9" w:rsidRDefault="001C4DE9" w:rsidP="001C4DE9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address:</w:t>
      </w:r>
      <w:r>
        <w:rPr>
          <w:lang w:eastAsia="hu-HU"/>
        </w:rPr>
        <w:t xml:space="preserve"> </w:t>
      </w:r>
      <w:r w:rsidRPr="001C4DE9">
        <w:rPr>
          <w:lang w:eastAsia="hu-HU"/>
        </w:rPr>
        <w:t>cím</w:t>
      </w:r>
    </w:p>
    <w:p w14:paraId="0673AFF6" w14:textId="06E77DEE" w:rsidR="00895B2F" w:rsidRDefault="00895B2F" w:rsidP="001C4DE9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verified:</w:t>
      </w:r>
      <w:r>
        <w:rPr>
          <w:lang w:eastAsia="hu-HU"/>
        </w:rPr>
        <w:t xml:space="preserve"> </w:t>
      </w:r>
      <w:r w:rsidRPr="00895B2F">
        <w:rPr>
          <w:lang w:eastAsia="hu-HU"/>
        </w:rPr>
        <w:t>hitelesítési állapot</w:t>
      </w:r>
    </w:p>
    <w:p w14:paraId="685AD7A4" w14:textId="476216C2" w:rsidR="00895B2F" w:rsidRDefault="00895B2F" w:rsidP="00711527">
      <w:pPr>
        <w:pStyle w:val="Listaszerbekezds"/>
        <w:jc w:val="left"/>
        <w:rPr>
          <w:lang w:eastAsia="hu-HU"/>
        </w:rPr>
      </w:pPr>
      <w:r w:rsidRPr="00895B2F">
        <w:rPr>
          <w:b/>
          <w:bCs/>
          <w:lang w:eastAsia="hu-HU"/>
        </w:rPr>
        <w:t>settlement_id:</w:t>
      </w:r>
      <w:r w:rsidRPr="00921ADF">
        <w:rPr>
          <w:lang w:eastAsia="hu-HU"/>
        </w:rPr>
        <w:t xml:space="preserve"> </w:t>
      </w:r>
      <w:r>
        <w:rPr>
          <w:lang w:eastAsia="hu-HU"/>
        </w:rPr>
        <w:t xml:space="preserve">adott </w:t>
      </w:r>
      <w:r w:rsidRPr="00921ADF">
        <w:rPr>
          <w:lang w:eastAsia="hu-HU"/>
        </w:rPr>
        <w:t>település hivatkozás</w:t>
      </w:r>
      <w:r>
        <w:rPr>
          <w:lang w:eastAsia="hu-HU"/>
        </w:rPr>
        <w:t>a</w:t>
      </w:r>
    </w:p>
    <w:p w14:paraId="5C36BC07" w14:textId="166A6DDD" w:rsidR="00076275" w:rsidRPr="00921ADF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created_at</w:t>
      </w:r>
      <w:r w:rsidR="00895B2F">
        <w:rPr>
          <w:b/>
          <w:bCs/>
          <w:lang w:eastAsia="hu-HU"/>
        </w:rPr>
        <w:t>, updated_at</w:t>
      </w:r>
      <w:r w:rsidRPr="0059435F">
        <w:rPr>
          <w:b/>
          <w:bCs/>
          <w:lang w:eastAsia="hu-HU"/>
        </w:rPr>
        <w:t>:</w:t>
      </w:r>
      <w:r w:rsidRPr="00921ADF">
        <w:rPr>
          <w:lang w:eastAsia="hu-HU"/>
        </w:rPr>
        <w:t xml:space="preserve"> </w:t>
      </w:r>
      <w:r w:rsidR="00895B2F" w:rsidRPr="00895B2F">
        <w:rPr>
          <w:lang w:eastAsia="hu-HU"/>
        </w:rPr>
        <w:t>létrehozás és módosítás dátuma</w:t>
      </w:r>
    </w:p>
    <w:p w14:paraId="3AD82E7D" w14:textId="00607D86" w:rsidR="00076275" w:rsidRDefault="00895B2F" w:rsidP="00895B2F">
      <w:pPr>
        <w:pStyle w:val="Cmsor2"/>
        <w:pageBreakBefore/>
        <w:rPr>
          <w:bCs/>
        </w:rPr>
      </w:pPr>
      <w:bookmarkStart w:id="61" w:name="_Toc213824873"/>
      <w:bookmarkStart w:id="62" w:name="_Toc227013236"/>
      <w:r w:rsidRPr="00895B2F">
        <w:lastRenderedPageBreak/>
        <w:drawing>
          <wp:anchor distT="0" distB="0" distL="114300" distR="114300" simplePos="0" relativeHeight="251677696" behindDoc="0" locked="0" layoutInCell="1" allowOverlap="1" wp14:anchorId="23E4E613" wp14:editId="10BC28B1">
            <wp:simplePos x="0" y="0"/>
            <wp:positionH relativeFrom="margin">
              <wp:align>right</wp:align>
            </wp:positionH>
            <wp:positionV relativeFrom="paragraph">
              <wp:posOffset>482168</wp:posOffset>
            </wp:positionV>
            <wp:extent cx="1994120" cy="2330272"/>
            <wp:effectExtent l="0" t="0" r="6350" b="0"/>
            <wp:wrapSquare wrapText="bothSides"/>
            <wp:docPr id="19019948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9483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120" cy="2330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6275" w:rsidRPr="00921ADF">
        <w:rPr>
          <w:bCs/>
        </w:rPr>
        <w:t>class</w:t>
      </w:r>
      <w:r>
        <w:rPr>
          <w:bCs/>
        </w:rPr>
        <w:t>es</w:t>
      </w:r>
      <w:r w:rsidR="00076275" w:rsidRPr="00921ADF">
        <w:rPr>
          <w:bCs/>
        </w:rPr>
        <w:t xml:space="preserve"> (Osztályok)</w:t>
      </w:r>
      <w:bookmarkEnd w:id="61"/>
      <w:bookmarkEnd w:id="62"/>
    </w:p>
    <w:p w14:paraId="127C3200" w14:textId="669F17CA" w:rsidR="00076275" w:rsidRDefault="00895B2F" w:rsidP="00895B2F">
      <w:pPr>
        <w:rPr>
          <w:b/>
          <w:bCs/>
        </w:rPr>
      </w:pPr>
      <w:r w:rsidRPr="00895B2F">
        <w:t>Az iskolákhoz tartozó osztályokat tárolja.</w:t>
      </w:r>
      <w:r w:rsidR="00076275" w:rsidRPr="00921ADF">
        <w:br/>
      </w:r>
      <w:r w:rsidR="00076275" w:rsidRPr="00921ADF">
        <w:rPr>
          <w:b/>
          <w:bCs/>
        </w:rPr>
        <w:t>Fő mezők:</w:t>
      </w:r>
    </w:p>
    <w:p w14:paraId="4196F381" w14:textId="0CF91BF8" w:rsidR="00076275" w:rsidRPr="00921ADF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name:</w:t>
      </w:r>
      <w:r w:rsidRPr="00921ADF">
        <w:rPr>
          <w:lang w:eastAsia="hu-HU"/>
        </w:rPr>
        <w:t xml:space="preserve"> osztály</w:t>
      </w:r>
      <w:r w:rsidR="00895B2F">
        <w:rPr>
          <w:lang w:eastAsia="hu-HU"/>
        </w:rPr>
        <w:t xml:space="preserve"> neve</w:t>
      </w:r>
      <w:r w:rsidRPr="00921ADF">
        <w:rPr>
          <w:lang w:eastAsia="hu-HU"/>
        </w:rPr>
        <w:t xml:space="preserve"> </w:t>
      </w:r>
    </w:p>
    <w:p w14:paraId="57087CF8" w14:textId="77777777" w:rsidR="00076275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grade:</w:t>
      </w:r>
      <w:r w:rsidRPr="00921ADF">
        <w:rPr>
          <w:lang w:eastAsia="hu-HU"/>
        </w:rPr>
        <w:t xml:space="preserve"> évfolyam</w:t>
      </w:r>
    </w:p>
    <w:p w14:paraId="21E65F74" w14:textId="5D3915EC" w:rsidR="00895B2F" w:rsidRDefault="00895B2F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capacity:</w:t>
      </w:r>
      <w:r>
        <w:rPr>
          <w:lang w:eastAsia="hu-HU"/>
        </w:rPr>
        <w:t xml:space="preserve"> </w:t>
      </w:r>
      <w:r w:rsidRPr="00895B2F">
        <w:rPr>
          <w:lang w:eastAsia="hu-HU"/>
        </w:rPr>
        <w:t>osztály létszámkerete</w:t>
      </w:r>
    </w:p>
    <w:p w14:paraId="7A187E50" w14:textId="0B7A36BC" w:rsidR="00895B2F" w:rsidRPr="00921ADF" w:rsidRDefault="00895B2F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user_id:</w:t>
      </w:r>
      <w:r>
        <w:rPr>
          <w:lang w:eastAsia="hu-HU"/>
        </w:rPr>
        <w:t xml:space="preserve"> </w:t>
      </w:r>
      <w:r w:rsidRPr="00895B2F">
        <w:rPr>
          <w:lang w:eastAsia="hu-HU"/>
        </w:rPr>
        <w:t>az osztályhoz rendelt tanár</w:t>
      </w:r>
    </w:p>
    <w:p w14:paraId="7BAF1F84" w14:textId="092F4824" w:rsidR="00076275" w:rsidRPr="00921ADF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establishment_id:</w:t>
      </w:r>
      <w:r w:rsidRPr="00921ADF">
        <w:rPr>
          <w:lang w:eastAsia="hu-HU"/>
        </w:rPr>
        <w:t xml:space="preserve"> </w:t>
      </w:r>
      <w:r w:rsidR="00895B2F" w:rsidRPr="00895B2F">
        <w:rPr>
          <w:lang w:eastAsia="hu-HU"/>
        </w:rPr>
        <w:t>kapcsolódó iskola</w:t>
      </w:r>
    </w:p>
    <w:p w14:paraId="0858FA9A" w14:textId="48A8F378" w:rsidR="00076275" w:rsidRPr="00921ADF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created_at</w:t>
      </w:r>
      <w:r w:rsidR="00895B2F">
        <w:rPr>
          <w:b/>
          <w:bCs/>
          <w:lang w:eastAsia="hu-HU"/>
        </w:rPr>
        <w:t>, updated_at</w:t>
      </w:r>
      <w:r w:rsidRPr="0059435F">
        <w:rPr>
          <w:b/>
          <w:bCs/>
          <w:lang w:eastAsia="hu-HU"/>
        </w:rPr>
        <w:t>:</w:t>
      </w:r>
      <w:r w:rsidRPr="00921ADF">
        <w:rPr>
          <w:lang w:eastAsia="hu-HU"/>
        </w:rPr>
        <w:t xml:space="preserve"> </w:t>
      </w:r>
      <w:r w:rsidR="00895B2F" w:rsidRPr="00895B2F">
        <w:rPr>
          <w:lang w:eastAsia="hu-HU"/>
        </w:rPr>
        <w:t>létrehozás és módosítás dátuma</w:t>
      </w:r>
    </w:p>
    <w:p w14:paraId="58928BEF" w14:textId="1AF64778" w:rsidR="00076275" w:rsidRDefault="00895B2F" w:rsidP="00895B2F">
      <w:pPr>
        <w:pStyle w:val="Cmsor2"/>
        <w:rPr>
          <w:bCs/>
        </w:rPr>
      </w:pPr>
      <w:bookmarkStart w:id="63" w:name="_Toc213824874"/>
      <w:bookmarkStart w:id="64" w:name="_Toc227013237"/>
      <w:r>
        <w:rPr>
          <w:bCs/>
        </w:rPr>
        <w:t>staffs</w:t>
      </w:r>
      <w:r w:rsidR="00076275" w:rsidRPr="00CA102E">
        <w:rPr>
          <w:bCs/>
        </w:rPr>
        <w:t xml:space="preserve"> (Személyzet)</w:t>
      </w:r>
      <w:bookmarkEnd w:id="63"/>
      <w:bookmarkEnd w:id="64"/>
    </w:p>
    <w:p w14:paraId="090F2D30" w14:textId="75209497" w:rsidR="00076275" w:rsidRDefault="00895B2F" w:rsidP="00076275">
      <w:pPr>
        <w:rPr>
          <w:b/>
          <w:bCs/>
        </w:rPr>
      </w:pPr>
      <w:r w:rsidRPr="00895B2F">
        <w:drawing>
          <wp:anchor distT="0" distB="0" distL="114300" distR="114300" simplePos="0" relativeHeight="251678720" behindDoc="0" locked="0" layoutInCell="1" allowOverlap="1" wp14:anchorId="188A051B" wp14:editId="788611B6">
            <wp:simplePos x="0" y="0"/>
            <wp:positionH relativeFrom="margin">
              <wp:align>right</wp:align>
            </wp:positionH>
            <wp:positionV relativeFrom="paragraph">
              <wp:posOffset>323266</wp:posOffset>
            </wp:positionV>
            <wp:extent cx="2479040" cy="2105025"/>
            <wp:effectExtent l="0" t="0" r="0" b="9525"/>
            <wp:wrapSquare wrapText="bothSides"/>
            <wp:docPr id="2773264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64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5B2F">
        <w:t>Az intézményekhez tartozó tanári és adminisztratív felhasználókat tárolja.</w:t>
      </w:r>
      <w:r w:rsidR="00076275" w:rsidRPr="00CA102E">
        <w:br/>
      </w:r>
      <w:r w:rsidR="00076275" w:rsidRPr="00CA102E">
        <w:rPr>
          <w:b/>
          <w:bCs/>
        </w:rPr>
        <w:t>Fő mezők:</w:t>
      </w:r>
    </w:p>
    <w:p w14:paraId="26454A5A" w14:textId="4592F751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role:</w:t>
      </w:r>
      <w:r w:rsidRPr="00CA102E">
        <w:rPr>
          <w:lang w:eastAsia="hu-HU"/>
        </w:rPr>
        <w:t xml:space="preserve"> </w:t>
      </w:r>
      <w:r w:rsidR="00895B2F">
        <w:rPr>
          <w:lang w:eastAsia="hu-HU"/>
        </w:rPr>
        <w:t>szerepkör</w:t>
      </w:r>
      <w:r w:rsidRPr="00CA102E">
        <w:rPr>
          <w:lang w:eastAsia="hu-HU"/>
        </w:rPr>
        <w:t xml:space="preserve"> (admin / teacher)</w:t>
      </w:r>
    </w:p>
    <w:p w14:paraId="4B423636" w14:textId="364BCFE2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establishment_id:</w:t>
      </w:r>
      <w:r w:rsidRPr="00CA102E">
        <w:rPr>
          <w:lang w:eastAsia="hu-HU"/>
        </w:rPr>
        <w:t xml:space="preserve"> </w:t>
      </w:r>
      <w:r w:rsidR="00895B2F" w:rsidRPr="00895B2F">
        <w:rPr>
          <w:lang w:eastAsia="hu-HU"/>
        </w:rPr>
        <w:t>kapcsolódó iskola</w:t>
      </w:r>
    </w:p>
    <w:p w14:paraId="46269573" w14:textId="4963A4AE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user_id:</w:t>
      </w:r>
      <w:r w:rsidRPr="00CA102E">
        <w:rPr>
          <w:lang w:eastAsia="hu-HU"/>
        </w:rPr>
        <w:t xml:space="preserve"> felhasználó</w:t>
      </w:r>
      <w:r>
        <w:rPr>
          <w:lang w:eastAsia="hu-HU"/>
        </w:rPr>
        <w:t xml:space="preserve"> </w:t>
      </w:r>
      <w:r w:rsidRPr="00CA102E">
        <w:rPr>
          <w:lang w:eastAsia="hu-HU"/>
        </w:rPr>
        <w:t>azonosító</w:t>
      </w:r>
    </w:p>
    <w:p w14:paraId="514042D4" w14:textId="5EF0344D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class_id:</w:t>
      </w:r>
      <w:r w:rsidRPr="00CA102E">
        <w:rPr>
          <w:lang w:eastAsia="hu-HU"/>
        </w:rPr>
        <w:t xml:space="preserve"> </w:t>
      </w:r>
      <w:r w:rsidR="00895B2F" w:rsidRPr="00895B2F">
        <w:rPr>
          <w:lang w:eastAsia="hu-HU"/>
        </w:rPr>
        <w:t>az adott osztályhoz rendelhető tanár</w:t>
      </w:r>
    </w:p>
    <w:p w14:paraId="2950A7FE" w14:textId="4D667432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created_at</w:t>
      </w:r>
      <w:r w:rsidR="00895B2F">
        <w:rPr>
          <w:b/>
          <w:bCs/>
          <w:lang w:eastAsia="hu-HU"/>
        </w:rPr>
        <w:t>, updated_at</w:t>
      </w:r>
      <w:r w:rsidRPr="0059435F">
        <w:rPr>
          <w:b/>
          <w:bCs/>
          <w:lang w:eastAsia="hu-HU"/>
        </w:rPr>
        <w:t>:</w:t>
      </w:r>
      <w:r w:rsidRPr="00CA102E">
        <w:rPr>
          <w:lang w:eastAsia="hu-HU"/>
        </w:rPr>
        <w:t xml:space="preserve"> </w:t>
      </w:r>
      <w:r w:rsidR="00895B2F" w:rsidRPr="00895B2F">
        <w:rPr>
          <w:lang w:eastAsia="hu-HU"/>
        </w:rPr>
        <w:t>létrehozás és módosítás dátuma</w:t>
      </w:r>
    </w:p>
    <w:p w14:paraId="1649811C" w14:textId="77777777" w:rsidR="00076275" w:rsidRDefault="00076275" w:rsidP="00F7751D">
      <w:pPr>
        <w:pStyle w:val="Cmsor2"/>
        <w:pageBreakBefore/>
        <w:rPr>
          <w:bCs/>
        </w:rPr>
      </w:pPr>
      <w:bookmarkStart w:id="65" w:name="_Toc213824875"/>
      <w:bookmarkStart w:id="66" w:name="_Toc227013238"/>
      <w:r w:rsidRPr="00CA102E">
        <w:rPr>
          <w:bCs/>
        </w:rPr>
        <w:lastRenderedPageBreak/>
        <w:t>students (Diákok)</w:t>
      </w:r>
      <w:bookmarkEnd w:id="65"/>
      <w:bookmarkEnd w:id="66"/>
    </w:p>
    <w:p w14:paraId="1CEACDBD" w14:textId="5FAF1277" w:rsidR="00076275" w:rsidRDefault="00895B2F" w:rsidP="00F7751D">
      <w:pPr>
        <w:jc w:val="left"/>
        <w:rPr>
          <w:b/>
          <w:bCs/>
        </w:rPr>
      </w:pPr>
      <w:r w:rsidRPr="00895B2F">
        <w:drawing>
          <wp:anchor distT="0" distB="0" distL="114300" distR="114300" simplePos="0" relativeHeight="251679744" behindDoc="0" locked="0" layoutInCell="1" allowOverlap="1" wp14:anchorId="3EF5D418" wp14:editId="0BB12DE1">
            <wp:simplePos x="0" y="0"/>
            <wp:positionH relativeFrom="margin">
              <wp:align>right</wp:align>
            </wp:positionH>
            <wp:positionV relativeFrom="paragraph">
              <wp:posOffset>343941</wp:posOffset>
            </wp:positionV>
            <wp:extent cx="2099945" cy="1885315"/>
            <wp:effectExtent l="0" t="0" r="0" b="635"/>
            <wp:wrapSquare wrapText="bothSides"/>
            <wp:docPr id="1576010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10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51D" w:rsidRPr="00F7751D">
        <w:t>A diákok intézményi és osztálybeli hozzárendelését tárolja.</w:t>
      </w:r>
      <w:r w:rsidR="00076275" w:rsidRPr="00CA102E">
        <w:br/>
      </w:r>
      <w:r w:rsidR="00076275" w:rsidRPr="00CA102E">
        <w:rPr>
          <w:b/>
          <w:bCs/>
        </w:rPr>
        <w:t>Fő mezők:</w:t>
      </w:r>
    </w:p>
    <w:p w14:paraId="76E398D5" w14:textId="1E604969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59435F">
        <w:rPr>
          <w:b/>
          <w:bCs/>
          <w:lang w:eastAsia="hu-HU"/>
        </w:rPr>
        <w:t>establishment_id:</w:t>
      </w:r>
      <w:r w:rsidRPr="00CA102E">
        <w:rPr>
          <w:lang w:eastAsia="hu-HU"/>
        </w:rPr>
        <w:t xml:space="preserve"> </w:t>
      </w:r>
      <w:r w:rsidR="00895B2F" w:rsidRPr="00895B2F">
        <w:rPr>
          <w:lang w:eastAsia="hu-HU"/>
        </w:rPr>
        <w:t>kapcsolódó iskola</w:t>
      </w:r>
    </w:p>
    <w:p w14:paraId="146B2708" w14:textId="26566511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class_id:</w:t>
      </w:r>
      <w:r w:rsidRPr="00CA102E">
        <w:rPr>
          <w:lang w:eastAsia="hu-HU"/>
        </w:rPr>
        <w:t xml:space="preserve"> osztály</w:t>
      </w:r>
    </w:p>
    <w:p w14:paraId="6DC516ED" w14:textId="6B95CBAA" w:rsidR="00076275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CA102E">
        <w:rPr>
          <w:lang w:eastAsia="hu-HU"/>
        </w:rPr>
        <w:t xml:space="preserve"> felhasználó azonosító</w:t>
      </w:r>
    </w:p>
    <w:p w14:paraId="3AF25BC4" w14:textId="48FE3F7C" w:rsidR="00895B2F" w:rsidRPr="00CA102E" w:rsidRDefault="00895B2F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alias:</w:t>
      </w:r>
      <w:r>
        <w:rPr>
          <w:lang w:eastAsia="hu-HU"/>
        </w:rPr>
        <w:t xml:space="preserve"> </w:t>
      </w:r>
      <w:r w:rsidRPr="00895B2F">
        <w:rPr>
          <w:lang w:eastAsia="hu-HU"/>
        </w:rPr>
        <w:t>megjelenített név / becenév</w:t>
      </w:r>
    </w:p>
    <w:p w14:paraId="3D0D64B4" w14:textId="16AE1BA8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created_at</w:t>
      </w:r>
      <w:r w:rsidR="00895B2F">
        <w:rPr>
          <w:b/>
          <w:bCs/>
          <w:lang w:eastAsia="hu-HU"/>
        </w:rPr>
        <w:t>, updated_at</w:t>
      </w:r>
      <w:r w:rsidRPr="00272673">
        <w:rPr>
          <w:b/>
          <w:bCs/>
          <w:lang w:eastAsia="hu-HU"/>
        </w:rPr>
        <w:t>:</w:t>
      </w:r>
      <w:r w:rsidRPr="00CA102E">
        <w:rPr>
          <w:lang w:eastAsia="hu-HU"/>
        </w:rPr>
        <w:t xml:space="preserve"> </w:t>
      </w:r>
      <w:r w:rsidR="00895B2F" w:rsidRPr="00895B2F">
        <w:rPr>
          <w:lang w:eastAsia="hu-HU"/>
        </w:rPr>
        <w:t>létrehozás és módosítás dátuma</w:t>
      </w:r>
    </w:p>
    <w:p w14:paraId="45DD28BA" w14:textId="167F3321" w:rsidR="00076275" w:rsidRDefault="00076275" w:rsidP="00F7751D">
      <w:pPr>
        <w:pStyle w:val="Cmsor2"/>
        <w:pageBreakBefore/>
        <w:rPr>
          <w:bCs/>
        </w:rPr>
      </w:pPr>
      <w:bookmarkStart w:id="67" w:name="_Toc213824876"/>
      <w:bookmarkStart w:id="68" w:name="_Toc227013239"/>
      <w:r w:rsidRPr="00CA102E">
        <w:rPr>
          <w:bCs/>
        </w:rPr>
        <w:lastRenderedPageBreak/>
        <w:t>event</w:t>
      </w:r>
      <w:r w:rsidR="00F7751D">
        <w:rPr>
          <w:bCs/>
        </w:rPr>
        <w:t>s</w:t>
      </w:r>
      <w:r w:rsidRPr="00CA102E">
        <w:rPr>
          <w:bCs/>
        </w:rPr>
        <w:t xml:space="preserve"> (Események)</w:t>
      </w:r>
      <w:bookmarkEnd w:id="67"/>
      <w:bookmarkEnd w:id="68"/>
    </w:p>
    <w:p w14:paraId="50705185" w14:textId="07C29AF2" w:rsidR="00076275" w:rsidRDefault="00F7751D" w:rsidP="00F7751D">
      <w:pPr>
        <w:jc w:val="left"/>
        <w:rPr>
          <w:b/>
          <w:bCs/>
        </w:rPr>
      </w:pPr>
      <w:r w:rsidRPr="00F7751D">
        <w:t>A rendszer eseményeit tárolja.</w:t>
      </w:r>
      <w:r w:rsidR="00076275" w:rsidRPr="00CA102E">
        <w:br/>
      </w:r>
      <w:r w:rsidR="00076275" w:rsidRPr="00CA102E">
        <w:rPr>
          <w:b/>
          <w:bCs/>
        </w:rPr>
        <w:t>Fő mezők:</w:t>
      </w:r>
    </w:p>
    <w:p w14:paraId="7FF42F02" w14:textId="15CDF589" w:rsidR="00076275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type:</w:t>
      </w:r>
      <w:r w:rsidRPr="00CA102E">
        <w:rPr>
          <w:lang w:eastAsia="hu-HU"/>
        </w:rPr>
        <w:t xml:space="preserve"> esemény típusa (local / global)</w:t>
      </w:r>
    </w:p>
    <w:p w14:paraId="57905D8C" w14:textId="3B6151C6" w:rsidR="00F7751D" w:rsidRPr="00CA102E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establishment_id:</w:t>
      </w:r>
      <w:r>
        <w:rPr>
          <w:lang w:eastAsia="hu-HU"/>
        </w:rPr>
        <w:t xml:space="preserve"> kapcsolódó iskola</w:t>
      </w:r>
    </w:p>
    <w:p w14:paraId="603AA422" w14:textId="19515859" w:rsidR="00F7751D" w:rsidRDefault="00F7751D" w:rsidP="00076275">
      <w:pPr>
        <w:pStyle w:val="Listaszerbekezds"/>
        <w:jc w:val="left"/>
        <w:rPr>
          <w:lang w:eastAsia="hu-HU"/>
        </w:rPr>
      </w:pPr>
      <w:r w:rsidRPr="00F7751D">
        <w:drawing>
          <wp:anchor distT="0" distB="0" distL="114300" distR="114300" simplePos="0" relativeHeight="251680768" behindDoc="0" locked="0" layoutInCell="1" allowOverlap="1" wp14:anchorId="170FC06A" wp14:editId="60B6FE0F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384425" cy="3732530"/>
            <wp:effectExtent l="0" t="0" r="0" b="1270"/>
            <wp:wrapSquare wrapText="bothSides"/>
            <wp:docPr id="18046713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713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275" w:rsidRPr="00272673">
        <w:rPr>
          <w:b/>
          <w:bCs/>
          <w:lang w:eastAsia="hu-HU"/>
        </w:rPr>
        <w:t>title</w:t>
      </w:r>
      <w:r>
        <w:rPr>
          <w:b/>
          <w:bCs/>
          <w:lang w:eastAsia="hu-HU"/>
        </w:rPr>
        <w:t xml:space="preserve">: </w:t>
      </w:r>
      <w:r w:rsidRPr="00F7751D">
        <w:rPr>
          <w:lang w:eastAsia="hu-HU"/>
        </w:rPr>
        <w:t>esemény címe</w:t>
      </w:r>
    </w:p>
    <w:p w14:paraId="1A36220A" w14:textId="1E174A36" w:rsidR="00F7751D" w:rsidRPr="00F7751D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 xml:space="preserve">chat_enabled: </w:t>
      </w:r>
      <w:r w:rsidRPr="00F7751D">
        <w:rPr>
          <w:lang w:eastAsia="hu-HU"/>
        </w:rPr>
        <w:t>hozzászólás engedélyezése</w:t>
      </w:r>
    </w:p>
    <w:p w14:paraId="676D131E" w14:textId="21C34801" w:rsidR="00F7751D" w:rsidRPr="00F7751D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description</w:t>
      </w:r>
      <w:r w:rsidR="00F7751D">
        <w:rPr>
          <w:b/>
          <w:bCs/>
          <w:lang w:eastAsia="hu-HU"/>
        </w:rPr>
        <w:t xml:space="preserve">: </w:t>
      </w:r>
      <w:r w:rsidR="00F7751D" w:rsidRPr="00F7751D">
        <w:rPr>
          <w:lang w:eastAsia="hu-HU"/>
        </w:rPr>
        <w:t>rövid leírás</w:t>
      </w:r>
    </w:p>
    <w:p w14:paraId="55BC5BCF" w14:textId="18C59CA3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content:</w:t>
      </w:r>
      <w:r w:rsidRPr="00CA102E">
        <w:rPr>
          <w:lang w:eastAsia="hu-HU"/>
        </w:rPr>
        <w:t xml:space="preserve"> </w:t>
      </w:r>
      <w:r w:rsidR="00F7751D" w:rsidRPr="00F7751D">
        <w:rPr>
          <w:lang w:eastAsia="hu-HU"/>
        </w:rPr>
        <w:t>részletes tartalom</w:t>
      </w:r>
    </w:p>
    <w:p w14:paraId="361AE63F" w14:textId="0376CE3D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CA102E">
        <w:rPr>
          <w:lang w:eastAsia="hu-HU"/>
        </w:rPr>
        <w:t xml:space="preserve"> </w:t>
      </w:r>
      <w:r w:rsidR="00F7751D" w:rsidRPr="00F7751D">
        <w:rPr>
          <w:lang w:eastAsia="hu-HU"/>
        </w:rPr>
        <w:t>az esemény létrehozója</w:t>
      </w:r>
    </w:p>
    <w:p w14:paraId="7BA3BC78" w14:textId="10D4F8EC" w:rsidR="00F7751D" w:rsidRPr="00F7751D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start_date</w:t>
      </w:r>
      <w:r w:rsidR="00F7751D">
        <w:rPr>
          <w:b/>
          <w:bCs/>
          <w:lang w:eastAsia="hu-HU"/>
        </w:rPr>
        <w:t xml:space="preserve">: </w:t>
      </w:r>
      <w:r w:rsidR="00F7751D" w:rsidRPr="00F7751D">
        <w:rPr>
          <w:lang w:eastAsia="hu-HU"/>
        </w:rPr>
        <w:t>kezdési időpont</w:t>
      </w:r>
    </w:p>
    <w:p w14:paraId="40FFD4C1" w14:textId="5E12BFEC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end_date:</w:t>
      </w:r>
      <w:r w:rsidRPr="00CA102E">
        <w:rPr>
          <w:lang w:eastAsia="hu-HU"/>
        </w:rPr>
        <w:t xml:space="preserve"> </w:t>
      </w:r>
      <w:r w:rsidR="00F7751D" w:rsidRPr="00F7751D">
        <w:rPr>
          <w:lang w:eastAsia="hu-HU"/>
        </w:rPr>
        <w:t>befejezési időpont</w:t>
      </w:r>
    </w:p>
    <w:p w14:paraId="3191D019" w14:textId="044844EC" w:rsidR="00076275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status:</w:t>
      </w:r>
      <w:r w:rsidRPr="00CA102E">
        <w:rPr>
          <w:lang w:eastAsia="hu-HU"/>
        </w:rPr>
        <w:t xml:space="preserve"> állapot (</w:t>
      </w:r>
      <w:r w:rsidR="00F7751D">
        <w:rPr>
          <w:lang w:eastAsia="hu-HU"/>
        </w:rPr>
        <w:t>upcoming, ongoing, ended</w:t>
      </w:r>
      <w:r w:rsidRPr="00CA102E">
        <w:rPr>
          <w:lang w:eastAsia="hu-HU"/>
        </w:rPr>
        <w:t>)</w:t>
      </w:r>
    </w:p>
    <w:p w14:paraId="7632B3DF" w14:textId="74CACF50" w:rsidR="00F7751D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cancelled_at:</w:t>
      </w:r>
      <w:r>
        <w:rPr>
          <w:lang w:eastAsia="hu-HU"/>
        </w:rPr>
        <w:t xml:space="preserve"> </w:t>
      </w:r>
      <w:r w:rsidRPr="00F7751D">
        <w:rPr>
          <w:lang w:eastAsia="hu-HU"/>
        </w:rPr>
        <w:t>lemondás időpontja</w:t>
      </w:r>
    </w:p>
    <w:p w14:paraId="194E982C" w14:textId="6209E264" w:rsidR="00F7751D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is_recurring:</w:t>
      </w:r>
      <w:r>
        <w:rPr>
          <w:lang w:eastAsia="hu-HU"/>
        </w:rPr>
        <w:t xml:space="preserve"> </w:t>
      </w:r>
      <w:r w:rsidRPr="00F7751D">
        <w:rPr>
          <w:lang w:eastAsia="hu-HU"/>
        </w:rPr>
        <w:t>ismétlődő esemény jelzése</w:t>
      </w:r>
    </w:p>
    <w:p w14:paraId="15E10818" w14:textId="0A57F523" w:rsidR="00F7751D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recurrence_frequency:</w:t>
      </w:r>
      <w:r>
        <w:rPr>
          <w:lang w:eastAsia="hu-HU"/>
        </w:rPr>
        <w:t xml:space="preserve"> </w:t>
      </w:r>
      <w:r w:rsidRPr="00F7751D">
        <w:rPr>
          <w:lang w:eastAsia="hu-HU"/>
        </w:rPr>
        <w:t>ismétlődés gyakorisága</w:t>
      </w:r>
    </w:p>
    <w:p w14:paraId="55C652D3" w14:textId="42B6AD3B" w:rsidR="00F7751D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recurrence_until:</w:t>
      </w:r>
      <w:r>
        <w:rPr>
          <w:lang w:eastAsia="hu-HU"/>
        </w:rPr>
        <w:t xml:space="preserve"> </w:t>
      </w:r>
      <w:r w:rsidRPr="00F7751D">
        <w:rPr>
          <w:lang w:eastAsia="hu-HU"/>
        </w:rPr>
        <w:t>ismétlés vége</w:t>
      </w:r>
    </w:p>
    <w:p w14:paraId="105CAA04" w14:textId="488B475F" w:rsidR="00F7751D" w:rsidRPr="00CA102E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recurrence_parent_event_id:</w:t>
      </w:r>
      <w:r>
        <w:rPr>
          <w:lang w:eastAsia="hu-HU"/>
        </w:rPr>
        <w:t xml:space="preserve"> </w:t>
      </w:r>
      <w:r w:rsidRPr="00F7751D">
        <w:rPr>
          <w:lang w:eastAsia="hu-HU"/>
        </w:rPr>
        <w:t>kapcsolódó fő esemény azonosítója</w:t>
      </w:r>
    </w:p>
    <w:p w14:paraId="41E91CB5" w14:textId="6AC96DA6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created_at</w:t>
      </w:r>
      <w:r w:rsidR="00F7751D">
        <w:rPr>
          <w:b/>
          <w:bCs/>
          <w:lang w:eastAsia="hu-HU"/>
        </w:rPr>
        <w:t>, updated_at</w:t>
      </w:r>
      <w:r w:rsidRPr="00272673">
        <w:rPr>
          <w:b/>
          <w:bCs/>
          <w:lang w:eastAsia="hu-HU"/>
        </w:rPr>
        <w:t>:</w:t>
      </w:r>
      <w:r w:rsidRPr="00CA102E">
        <w:rPr>
          <w:lang w:eastAsia="hu-HU"/>
        </w:rPr>
        <w:t xml:space="preserve"> </w:t>
      </w:r>
      <w:r w:rsidR="00F7751D" w:rsidRPr="00F7751D">
        <w:rPr>
          <w:lang w:eastAsia="hu-HU"/>
        </w:rPr>
        <w:t>létrehozás és módosítás dátuma</w:t>
      </w:r>
    </w:p>
    <w:p w14:paraId="26FF2C7D" w14:textId="45051E62" w:rsidR="00076275" w:rsidRDefault="00076275" w:rsidP="00076275">
      <w:pPr>
        <w:pStyle w:val="Cmsor2"/>
        <w:pageBreakBefore/>
        <w:rPr>
          <w:bCs/>
        </w:rPr>
      </w:pPr>
      <w:bookmarkStart w:id="69" w:name="_Toc213824877"/>
      <w:bookmarkStart w:id="70" w:name="_Toc227013240"/>
      <w:r w:rsidRPr="00CA102E">
        <w:rPr>
          <w:bCs/>
        </w:rPr>
        <w:lastRenderedPageBreak/>
        <w:t>event_show</w:t>
      </w:r>
      <w:r w:rsidR="00F7751D">
        <w:rPr>
          <w:bCs/>
        </w:rPr>
        <w:t>s</w:t>
      </w:r>
      <w:r w:rsidRPr="00CA102E">
        <w:rPr>
          <w:bCs/>
        </w:rPr>
        <w:t xml:space="preserve"> (Esemény megjelenítés)</w:t>
      </w:r>
      <w:bookmarkEnd w:id="69"/>
      <w:bookmarkEnd w:id="70"/>
    </w:p>
    <w:p w14:paraId="265A7DFF" w14:textId="35EF31E2" w:rsidR="00076275" w:rsidRDefault="00F7751D" w:rsidP="009560F3">
      <w:pPr>
        <w:jc w:val="left"/>
        <w:rPr>
          <w:b/>
          <w:bCs/>
        </w:rPr>
      </w:pPr>
      <w:r w:rsidRPr="00F7751D">
        <w:t>Megadja, hogy egy esemény mely felhasználóknál és intézményeknél jelenjen meg, illetve itt tárolódik a kedvenc jelölés és a részvételi válasz is.</w:t>
      </w:r>
      <w:r w:rsidR="00076275" w:rsidRPr="00CA102E">
        <w:br/>
      </w:r>
      <w:r w:rsidR="00076275" w:rsidRPr="00CA102E">
        <w:rPr>
          <w:b/>
          <w:bCs/>
        </w:rPr>
        <w:t>Fő mezők:</w:t>
      </w:r>
    </w:p>
    <w:p w14:paraId="78A05728" w14:textId="34597BA7" w:rsidR="00076275" w:rsidRDefault="009560F3" w:rsidP="00076275">
      <w:pPr>
        <w:pStyle w:val="Listaszerbekezds"/>
        <w:jc w:val="left"/>
        <w:rPr>
          <w:lang w:eastAsia="hu-HU"/>
        </w:rPr>
      </w:pPr>
      <w:r w:rsidRPr="00F7751D">
        <w:drawing>
          <wp:anchor distT="0" distB="0" distL="114300" distR="114300" simplePos="0" relativeHeight="251681792" behindDoc="0" locked="0" layoutInCell="1" allowOverlap="1" wp14:anchorId="34944A89" wp14:editId="45D18682">
            <wp:simplePos x="0" y="0"/>
            <wp:positionH relativeFrom="margin">
              <wp:align>right</wp:align>
            </wp:positionH>
            <wp:positionV relativeFrom="paragraph">
              <wp:posOffset>85422</wp:posOffset>
            </wp:positionV>
            <wp:extent cx="2004695" cy="1755775"/>
            <wp:effectExtent l="0" t="0" r="0" b="0"/>
            <wp:wrapSquare wrapText="bothSides"/>
            <wp:docPr id="9315072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72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275" w:rsidRPr="00272673">
        <w:rPr>
          <w:b/>
          <w:bCs/>
          <w:lang w:eastAsia="hu-HU"/>
        </w:rPr>
        <w:t>event_id:</w:t>
      </w:r>
      <w:r w:rsidR="00076275" w:rsidRPr="00CA102E">
        <w:rPr>
          <w:lang w:eastAsia="hu-HU"/>
        </w:rPr>
        <w:t xml:space="preserve"> esemény hivatkozás</w:t>
      </w:r>
    </w:p>
    <w:p w14:paraId="541C8B85" w14:textId="4A189C94" w:rsidR="00F7751D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user_id:</w:t>
      </w:r>
      <w:r>
        <w:rPr>
          <w:lang w:eastAsia="hu-HU"/>
        </w:rPr>
        <w:t xml:space="preserve"> </w:t>
      </w:r>
      <w:r w:rsidRPr="00F7751D">
        <w:rPr>
          <w:lang w:eastAsia="hu-HU"/>
        </w:rPr>
        <w:t>felhasználó</w:t>
      </w:r>
    </w:p>
    <w:p w14:paraId="38C6D50F" w14:textId="4DA800E8" w:rsidR="00F7751D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establishment_id:</w:t>
      </w:r>
      <w:r>
        <w:rPr>
          <w:lang w:eastAsia="hu-HU"/>
        </w:rPr>
        <w:t xml:space="preserve"> </w:t>
      </w:r>
      <w:r w:rsidRPr="00F7751D">
        <w:rPr>
          <w:lang w:eastAsia="hu-HU"/>
        </w:rPr>
        <w:t>kapcsolódó iskola</w:t>
      </w:r>
    </w:p>
    <w:p w14:paraId="43EB8731" w14:textId="61EE537B" w:rsidR="00F7751D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is_favourite:</w:t>
      </w:r>
      <w:r>
        <w:rPr>
          <w:lang w:eastAsia="hu-HU"/>
        </w:rPr>
        <w:t xml:space="preserve"> </w:t>
      </w:r>
      <w:r w:rsidRPr="00F7751D">
        <w:rPr>
          <w:lang w:eastAsia="hu-HU"/>
        </w:rPr>
        <w:t>kedvencként jelölés</w:t>
      </w:r>
    </w:p>
    <w:p w14:paraId="4DA5A124" w14:textId="1E8E88C9" w:rsidR="00F7751D" w:rsidRPr="00CA102E" w:rsidRDefault="00F7751D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answer:</w:t>
      </w:r>
      <w:r>
        <w:rPr>
          <w:lang w:eastAsia="hu-HU"/>
        </w:rPr>
        <w:t xml:space="preserve"> </w:t>
      </w:r>
      <w:r w:rsidR="009560F3" w:rsidRPr="009560F3">
        <w:rPr>
          <w:lang w:eastAsia="hu-HU"/>
        </w:rPr>
        <w:t>részvételi válasz</w:t>
      </w:r>
      <w:r w:rsidR="009560F3">
        <w:rPr>
          <w:lang w:eastAsia="hu-HU"/>
        </w:rPr>
        <w:t xml:space="preserve"> (y / n / NA)</w:t>
      </w:r>
    </w:p>
    <w:p w14:paraId="3A3C8A39" w14:textId="4DC2E655" w:rsidR="00076275" w:rsidRPr="00CA102E" w:rsidRDefault="009560F3" w:rsidP="00076275">
      <w:pPr>
        <w:pStyle w:val="Listaszerbekezds"/>
        <w:jc w:val="left"/>
        <w:rPr>
          <w:lang w:eastAsia="hu-HU"/>
        </w:rPr>
      </w:pPr>
      <w:r w:rsidRPr="009560F3">
        <w:rPr>
          <w:b/>
          <w:bCs/>
          <w:lang w:eastAsia="hu-HU"/>
        </w:rPr>
        <w:t>created_at, updated_at:</w:t>
      </w:r>
      <w:r>
        <w:rPr>
          <w:lang w:eastAsia="hu-HU"/>
        </w:rPr>
        <w:t xml:space="preserve"> </w:t>
      </w:r>
      <w:r w:rsidRPr="009560F3">
        <w:rPr>
          <w:lang w:eastAsia="hu-HU"/>
        </w:rPr>
        <w:t>létrehozás és módosítás dátuma</w:t>
      </w:r>
    </w:p>
    <w:p w14:paraId="013D6E1F" w14:textId="3F44ADD1" w:rsidR="00076275" w:rsidRDefault="009560F3" w:rsidP="00076275">
      <w:pPr>
        <w:pStyle w:val="Cmsor2"/>
        <w:rPr>
          <w:bCs/>
        </w:rPr>
      </w:pPr>
      <w:bookmarkStart w:id="71" w:name="_Toc213824878"/>
      <w:bookmarkStart w:id="72" w:name="_Toc227013241"/>
      <w:r w:rsidRPr="009560F3">
        <w:drawing>
          <wp:anchor distT="0" distB="0" distL="114300" distR="114300" simplePos="0" relativeHeight="251682816" behindDoc="0" locked="0" layoutInCell="1" allowOverlap="1" wp14:anchorId="66F45875" wp14:editId="48CCFDDF">
            <wp:simplePos x="0" y="0"/>
            <wp:positionH relativeFrom="margin">
              <wp:align>right</wp:align>
            </wp:positionH>
            <wp:positionV relativeFrom="paragraph">
              <wp:posOffset>491300</wp:posOffset>
            </wp:positionV>
            <wp:extent cx="1866265" cy="2080895"/>
            <wp:effectExtent l="0" t="0" r="635" b="0"/>
            <wp:wrapSquare wrapText="bothSides"/>
            <wp:docPr id="1471618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88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275" w:rsidRPr="00CA102E">
        <w:rPr>
          <w:bCs/>
        </w:rPr>
        <w:t>event_m</w:t>
      </w:r>
      <w:r>
        <w:rPr>
          <w:bCs/>
        </w:rPr>
        <w:t>essages</w:t>
      </w:r>
      <w:r w:rsidR="00076275" w:rsidRPr="00CA102E">
        <w:rPr>
          <w:bCs/>
        </w:rPr>
        <w:t xml:space="preserve"> (Esemény üzenetek)</w:t>
      </w:r>
      <w:bookmarkEnd w:id="71"/>
      <w:bookmarkEnd w:id="72"/>
    </w:p>
    <w:p w14:paraId="2CB6424D" w14:textId="1B3359F6" w:rsidR="00076275" w:rsidRDefault="009560F3" w:rsidP="00076275">
      <w:pPr>
        <w:rPr>
          <w:b/>
          <w:bCs/>
        </w:rPr>
      </w:pPr>
      <w:r w:rsidRPr="009560F3">
        <w:t>Az eseményekhez kapcsolódó hozzászólásokat tárolja.</w:t>
      </w:r>
      <w:r w:rsidR="00076275" w:rsidRPr="00CA102E">
        <w:br/>
      </w:r>
      <w:r w:rsidR="00076275" w:rsidRPr="00CA102E">
        <w:rPr>
          <w:b/>
          <w:bCs/>
        </w:rPr>
        <w:t>Fő mezők:</w:t>
      </w:r>
    </w:p>
    <w:p w14:paraId="671A4FCD" w14:textId="0AA52C7A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event_id:</w:t>
      </w:r>
      <w:r w:rsidRPr="00CA102E">
        <w:rPr>
          <w:lang w:eastAsia="hu-HU"/>
        </w:rPr>
        <w:t xml:space="preserve"> esemény </w:t>
      </w:r>
      <w:r w:rsidR="009560F3" w:rsidRPr="009560F3">
        <w:rPr>
          <w:lang w:eastAsia="hu-HU"/>
        </w:rPr>
        <w:t>azonosítója</w:t>
      </w:r>
    </w:p>
    <w:p w14:paraId="777449EB" w14:textId="2AE49B39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CA102E">
        <w:rPr>
          <w:lang w:eastAsia="hu-HU"/>
        </w:rPr>
        <w:t xml:space="preserve"> </w:t>
      </w:r>
      <w:r w:rsidR="009560F3">
        <w:rPr>
          <w:lang w:eastAsia="hu-HU"/>
        </w:rPr>
        <w:t xml:space="preserve">az </w:t>
      </w:r>
      <w:r w:rsidRPr="00CA102E">
        <w:rPr>
          <w:lang w:eastAsia="hu-HU"/>
        </w:rPr>
        <w:t>üzenet írója</w:t>
      </w:r>
    </w:p>
    <w:p w14:paraId="4344A7D2" w14:textId="71901B89" w:rsidR="00076275" w:rsidRPr="00CA102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content:</w:t>
      </w:r>
      <w:r w:rsidRPr="00CA102E">
        <w:rPr>
          <w:lang w:eastAsia="hu-HU"/>
        </w:rPr>
        <w:t xml:space="preserve"> üzenet tartalma</w:t>
      </w:r>
    </w:p>
    <w:p w14:paraId="3BE6E90C" w14:textId="5998EF09" w:rsidR="00076275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created_at</w:t>
      </w:r>
      <w:r w:rsidR="009560F3">
        <w:rPr>
          <w:b/>
          <w:bCs/>
          <w:lang w:eastAsia="hu-HU"/>
        </w:rPr>
        <w:t>, updated_at</w:t>
      </w:r>
      <w:r w:rsidRPr="00272673">
        <w:rPr>
          <w:b/>
          <w:bCs/>
          <w:lang w:eastAsia="hu-HU"/>
        </w:rPr>
        <w:t>:</w:t>
      </w:r>
      <w:r w:rsidRPr="00CA102E">
        <w:rPr>
          <w:lang w:eastAsia="hu-HU"/>
        </w:rPr>
        <w:t xml:space="preserve"> </w:t>
      </w:r>
      <w:r w:rsidR="009560F3" w:rsidRPr="009560F3">
        <w:rPr>
          <w:lang w:eastAsia="hu-HU"/>
        </w:rPr>
        <w:t>létrehozás és módosítás dátuma</w:t>
      </w:r>
    </w:p>
    <w:p w14:paraId="5C06A0D9" w14:textId="30F87447" w:rsidR="009560F3" w:rsidRDefault="009560F3" w:rsidP="009560F3">
      <w:pPr>
        <w:pStyle w:val="Cmsor2"/>
        <w:rPr>
          <w:lang w:eastAsia="hu-HU"/>
        </w:rPr>
      </w:pPr>
      <w:bookmarkStart w:id="73" w:name="_Toc227013242"/>
      <w:r>
        <w:rPr>
          <w:lang w:eastAsia="hu-HU"/>
        </w:rPr>
        <w:t>event_requests (Esemény kérések)</w:t>
      </w:r>
      <w:bookmarkEnd w:id="73"/>
    </w:p>
    <w:p w14:paraId="11A0ACBE" w14:textId="195A7398" w:rsidR="009560F3" w:rsidRDefault="009560F3" w:rsidP="009560F3">
      <w:pPr>
        <w:rPr>
          <w:b/>
          <w:bCs/>
        </w:rPr>
      </w:pPr>
      <w:r w:rsidRPr="009560F3">
        <w:rPr>
          <w:lang w:eastAsia="hu-HU"/>
        </w:rPr>
        <w:drawing>
          <wp:anchor distT="0" distB="0" distL="114300" distR="114300" simplePos="0" relativeHeight="251683840" behindDoc="0" locked="0" layoutInCell="1" allowOverlap="1" wp14:anchorId="4D4CF47D" wp14:editId="3E114E95">
            <wp:simplePos x="0" y="0"/>
            <wp:positionH relativeFrom="margin">
              <wp:align>right</wp:align>
            </wp:positionH>
            <wp:positionV relativeFrom="paragraph">
              <wp:posOffset>408381</wp:posOffset>
            </wp:positionV>
            <wp:extent cx="2320925" cy="1791335"/>
            <wp:effectExtent l="0" t="0" r="3175" b="0"/>
            <wp:wrapSquare wrapText="bothSides"/>
            <wp:docPr id="14969024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0240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F3">
        <w:rPr>
          <w:lang w:eastAsia="hu-HU"/>
        </w:rPr>
        <w:t>Azokat a kéréseket tárolja, amikor egy esemény egy adott intézményhez is eljuttatható.</w:t>
      </w:r>
      <w:r>
        <w:rPr>
          <w:lang w:eastAsia="hu-HU"/>
        </w:rPr>
        <w:br/>
      </w:r>
      <w:r w:rsidRPr="00CA102E">
        <w:rPr>
          <w:b/>
          <w:bCs/>
        </w:rPr>
        <w:t>Fő mezők:</w:t>
      </w:r>
    </w:p>
    <w:p w14:paraId="03B6DA95" w14:textId="0CE76D8C" w:rsidR="009560F3" w:rsidRPr="00CA102E" w:rsidRDefault="009560F3" w:rsidP="009560F3">
      <w:pPr>
        <w:pStyle w:val="Listaszerbekezds"/>
        <w:numPr>
          <w:ilvl w:val="0"/>
          <w:numId w:val="47"/>
        </w:numPr>
        <w:jc w:val="left"/>
        <w:rPr>
          <w:lang w:eastAsia="hu-HU"/>
        </w:rPr>
      </w:pPr>
      <w:r w:rsidRPr="00272673">
        <w:rPr>
          <w:b/>
          <w:bCs/>
          <w:lang w:eastAsia="hu-HU"/>
        </w:rPr>
        <w:t>event_id:</w:t>
      </w:r>
      <w:r w:rsidRPr="00CA102E">
        <w:rPr>
          <w:lang w:eastAsia="hu-HU"/>
        </w:rPr>
        <w:t xml:space="preserve"> esemény </w:t>
      </w:r>
      <w:r w:rsidRPr="009560F3">
        <w:rPr>
          <w:lang w:eastAsia="hu-HU"/>
        </w:rPr>
        <w:t>azonosítója</w:t>
      </w:r>
    </w:p>
    <w:p w14:paraId="3A61F5DC" w14:textId="58C85B11" w:rsidR="009560F3" w:rsidRDefault="009560F3" w:rsidP="009560F3">
      <w:pPr>
        <w:pStyle w:val="Listaszerbekezds"/>
        <w:numPr>
          <w:ilvl w:val="0"/>
          <w:numId w:val="47"/>
        </w:numPr>
        <w:jc w:val="left"/>
        <w:rPr>
          <w:lang w:eastAsia="hu-HU"/>
        </w:rPr>
      </w:pPr>
      <w:r>
        <w:rPr>
          <w:b/>
          <w:bCs/>
          <w:lang w:eastAsia="hu-HU"/>
        </w:rPr>
        <w:t>establishment_id:</w:t>
      </w:r>
      <w:r>
        <w:rPr>
          <w:lang w:eastAsia="hu-HU"/>
        </w:rPr>
        <w:t xml:space="preserve"> </w:t>
      </w:r>
      <w:r w:rsidRPr="009560F3">
        <w:rPr>
          <w:lang w:eastAsia="hu-HU"/>
        </w:rPr>
        <w:t>intézmény azonosítója</w:t>
      </w:r>
    </w:p>
    <w:p w14:paraId="5344E883" w14:textId="710CC593" w:rsidR="009560F3" w:rsidRPr="009560F3" w:rsidRDefault="009560F3" w:rsidP="009560F3">
      <w:pPr>
        <w:pStyle w:val="Listaszerbekezds"/>
        <w:numPr>
          <w:ilvl w:val="0"/>
          <w:numId w:val="47"/>
        </w:numPr>
        <w:jc w:val="left"/>
        <w:rPr>
          <w:lang w:eastAsia="hu-HU"/>
        </w:rPr>
      </w:pPr>
      <w:r w:rsidRPr="00272673">
        <w:rPr>
          <w:b/>
          <w:bCs/>
          <w:lang w:eastAsia="hu-HU"/>
        </w:rPr>
        <w:t>created_at</w:t>
      </w:r>
      <w:r>
        <w:rPr>
          <w:b/>
          <w:bCs/>
          <w:lang w:eastAsia="hu-HU"/>
        </w:rPr>
        <w:t>, updated_at</w:t>
      </w:r>
      <w:r w:rsidRPr="00272673">
        <w:rPr>
          <w:b/>
          <w:bCs/>
          <w:lang w:eastAsia="hu-HU"/>
        </w:rPr>
        <w:t>:</w:t>
      </w:r>
      <w:r w:rsidRPr="00CA102E">
        <w:rPr>
          <w:lang w:eastAsia="hu-HU"/>
        </w:rPr>
        <w:t xml:space="preserve"> </w:t>
      </w:r>
      <w:r w:rsidRPr="009560F3">
        <w:rPr>
          <w:lang w:eastAsia="hu-HU"/>
        </w:rPr>
        <w:t>létrehozás és módosítás dátuma</w:t>
      </w:r>
    </w:p>
    <w:p w14:paraId="097E42E1" w14:textId="7CFB5BEB" w:rsidR="00076275" w:rsidRDefault="00076275" w:rsidP="00076275">
      <w:pPr>
        <w:pStyle w:val="Cmsor2"/>
        <w:pageBreakBefore/>
        <w:rPr>
          <w:bCs/>
        </w:rPr>
      </w:pPr>
      <w:bookmarkStart w:id="74" w:name="_Toc213824881"/>
      <w:bookmarkStart w:id="75" w:name="_Toc227013243"/>
      <w:r w:rsidRPr="002D25AE">
        <w:rPr>
          <w:bCs/>
        </w:rPr>
        <w:lastRenderedPageBreak/>
        <w:t>poll</w:t>
      </w:r>
      <w:r w:rsidR="009560F3">
        <w:rPr>
          <w:bCs/>
        </w:rPr>
        <w:t>s</w:t>
      </w:r>
      <w:r w:rsidRPr="002D25AE">
        <w:rPr>
          <w:bCs/>
        </w:rPr>
        <w:t xml:space="preserve"> (Szavazások)</w:t>
      </w:r>
      <w:bookmarkEnd w:id="74"/>
      <w:bookmarkEnd w:id="75"/>
    </w:p>
    <w:p w14:paraId="4BD86AD5" w14:textId="304C736B" w:rsidR="00076275" w:rsidRDefault="009560F3" w:rsidP="00076275">
      <w:pPr>
        <w:rPr>
          <w:b/>
          <w:bCs/>
        </w:rPr>
      </w:pPr>
      <w:r w:rsidRPr="009560F3">
        <w:drawing>
          <wp:anchor distT="0" distB="0" distL="114300" distR="114300" simplePos="0" relativeHeight="251684864" behindDoc="0" locked="0" layoutInCell="1" allowOverlap="1" wp14:anchorId="1899615D" wp14:editId="7FF494BA">
            <wp:simplePos x="0" y="0"/>
            <wp:positionH relativeFrom="margin">
              <wp:align>right</wp:align>
            </wp:positionH>
            <wp:positionV relativeFrom="paragraph">
              <wp:posOffset>71623</wp:posOffset>
            </wp:positionV>
            <wp:extent cx="2152015" cy="3068955"/>
            <wp:effectExtent l="0" t="0" r="635" b="0"/>
            <wp:wrapSquare wrapText="bothSides"/>
            <wp:docPr id="18215207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072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275" w:rsidRPr="002D25AE">
        <w:t>Eseményhez kapcsolt szavazásokat tárolja.</w:t>
      </w:r>
      <w:r w:rsidR="00076275" w:rsidRPr="002D25AE">
        <w:br/>
      </w:r>
      <w:r w:rsidR="00076275" w:rsidRPr="002D25AE">
        <w:rPr>
          <w:b/>
          <w:bCs/>
        </w:rPr>
        <w:t>Fő mezők:</w:t>
      </w:r>
    </w:p>
    <w:p w14:paraId="488756F4" w14:textId="03F77658" w:rsidR="00076275" w:rsidRPr="002D25A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event_id:</w:t>
      </w:r>
      <w:r w:rsidRPr="002D25AE">
        <w:rPr>
          <w:lang w:eastAsia="hu-HU"/>
        </w:rPr>
        <w:t xml:space="preserve"> </w:t>
      </w:r>
      <w:r w:rsidR="009560F3" w:rsidRPr="009560F3">
        <w:rPr>
          <w:lang w:eastAsia="hu-HU"/>
        </w:rPr>
        <w:t>kapcsolódó esemény</w:t>
      </w:r>
    </w:p>
    <w:p w14:paraId="0B1FA5DC" w14:textId="733D8C76" w:rsidR="00076275" w:rsidRPr="002D25A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title:</w:t>
      </w:r>
      <w:r w:rsidRPr="002D25AE">
        <w:rPr>
          <w:lang w:eastAsia="hu-HU"/>
        </w:rPr>
        <w:t xml:space="preserve"> szavazás címe</w:t>
      </w:r>
    </w:p>
    <w:p w14:paraId="582AACE1" w14:textId="668D5C72" w:rsidR="00076275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2D25AE">
        <w:rPr>
          <w:lang w:eastAsia="hu-HU"/>
        </w:rPr>
        <w:t xml:space="preserve"> </w:t>
      </w:r>
      <w:r w:rsidR="009560F3" w:rsidRPr="009560F3">
        <w:rPr>
          <w:lang w:eastAsia="hu-HU"/>
        </w:rPr>
        <w:t>a szavazás létrehozója</w:t>
      </w:r>
    </w:p>
    <w:p w14:paraId="0646A143" w14:textId="57D0B9C6" w:rsidR="009560F3" w:rsidRDefault="009560F3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start_date:</w:t>
      </w:r>
      <w:r>
        <w:rPr>
          <w:lang w:eastAsia="hu-HU"/>
        </w:rPr>
        <w:t xml:space="preserve"> </w:t>
      </w:r>
      <w:r w:rsidRPr="009560F3">
        <w:rPr>
          <w:lang w:eastAsia="hu-HU"/>
        </w:rPr>
        <w:t>kezdési dátum</w:t>
      </w:r>
    </w:p>
    <w:p w14:paraId="5600E1A7" w14:textId="325E6E04" w:rsidR="009560F3" w:rsidRDefault="009560F3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deadline:</w:t>
      </w:r>
      <w:r>
        <w:rPr>
          <w:lang w:eastAsia="hu-HU"/>
        </w:rPr>
        <w:t xml:space="preserve"> </w:t>
      </w:r>
      <w:r w:rsidRPr="009560F3">
        <w:rPr>
          <w:lang w:eastAsia="hu-HU"/>
        </w:rPr>
        <w:t>lezárási határidő</w:t>
      </w:r>
    </w:p>
    <w:p w14:paraId="3F7A48F1" w14:textId="0E875058" w:rsidR="009560F3" w:rsidRDefault="009560F3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is_timed:</w:t>
      </w:r>
      <w:r>
        <w:rPr>
          <w:lang w:eastAsia="hu-HU"/>
        </w:rPr>
        <w:t xml:space="preserve"> </w:t>
      </w:r>
      <w:r w:rsidRPr="009560F3">
        <w:rPr>
          <w:lang w:eastAsia="hu-HU"/>
        </w:rPr>
        <w:t>időzített lezárás jelzése</w:t>
      </w:r>
    </w:p>
    <w:p w14:paraId="07B129C9" w14:textId="46FD9B69" w:rsidR="009560F3" w:rsidRDefault="009560F3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hidden_results:</w:t>
      </w:r>
      <w:r>
        <w:rPr>
          <w:lang w:eastAsia="hu-HU"/>
        </w:rPr>
        <w:t xml:space="preserve"> </w:t>
      </w:r>
      <w:r w:rsidRPr="009560F3">
        <w:rPr>
          <w:lang w:eastAsia="hu-HU"/>
        </w:rPr>
        <w:t>rejtett eredmények engedélyezése</w:t>
      </w:r>
    </w:p>
    <w:p w14:paraId="76FD1AF2" w14:textId="2607C93A" w:rsidR="009560F3" w:rsidRPr="002D25AE" w:rsidRDefault="009560F3" w:rsidP="00076275">
      <w:pPr>
        <w:pStyle w:val="Listaszerbekezds"/>
        <w:jc w:val="left"/>
        <w:rPr>
          <w:lang w:eastAsia="hu-HU"/>
        </w:rPr>
      </w:pPr>
      <w:r>
        <w:rPr>
          <w:b/>
          <w:bCs/>
          <w:lang w:eastAsia="hu-HU"/>
        </w:rPr>
        <w:t>is_active:</w:t>
      </w:r>
      <w:r>
        <w:rPr>
          <w:lang w:eastAsia="hu-HU"/>
        </w:rPr>
        <w:t xml:space="preserve"> </w:t>
      </w:r>
      <w:r w:rsidRPr="009560F3">
        <w:rPr>
          <w:lang w:eastAsia="hu-HU"/>
        </w:rPr>
        <w:t>aktív állapot</w:t>
      </w:r>
    </w:p>
    <w:p w14:paraId="52762288" w14:textId="712EED24" w:rsidR="009560F3" w:rsidRPr="009560F3" w:rsidRDefault="009560F3" w:rsidP="009560F3">
      <w:pPr>
        <w:pStyle w:val="Listaszerbekezds"/>
        <w:rPr>
          <w:lang w:eastAsia="hu-HU"/>
        </w:rPr>
      </w:pPr>
      <w:bookmarkStart w:id="76" w:name="_Toc213824882"/>
      <w:r w:rsidRPr="00272673">
        <w:rPr>
          <w:b/>
          <w:bCs/>
          <w:lang w:eastAsia="hu-HU"/>
        </w:rPr>
        <w:t>created_at</w:t>
      </w:r>
      <w:r>
        <w:rPr>
          <w:b/>
          <w:bCs/>
          <w:lang w:eastAsia="hu-HU"/>
        </w:rPr>
        <w:t>, updated_at</w:t>
      </w:r>
      <w:r w:rsidRPr="00272673">
        <w:rPr>
          <w:b/>
          <w:bCs/>
          <w:lang w:eastAsia="hu-HU"/>
        </w:rPr>
        <w:t>:</w:t>
      </w:r>
      <w:r w:rsidRPr="00CA102E">
        <w:rPr>
          <w:lang w:eastAsia="hu-HU"/>
        </w:rPr>
        <w:t xml:space="preserve"> </w:t>
      </w:r>
      <w:r w:rsidRPr="009560F3">
        <w:rPr>
          <w:lang w:eastAsia="hu-HU"/>
        </w:rPr>
        <w:t>létrehozás és módosítás dátuma</w:t>
      </w:r>
    </w:p>
    <w:p w14:paraId="775DA6E7" w14:textId="0D9C3F1D" w:rsidR="00076275" w:rsidRDefault="00076275" w:rsidP="00076275">
      <w:pPr>
        <w:pStyle w:val="Cmsor2"/>
        <w:rPr>
          <w:bCs/>
        </w:rPr>
      </w:pPr>
      <w:bookmarkStart w:id="77" w:name="_Toc227013244"/>
      <w:r w:rsidRPr="002D25AE">
        <w:rPr>
          <w:bCs/>
        </w:rPr>
        <w:t>poll_option</w:t>
      </w:r>
      <w:r w:rsidR="009560F3">
        <w:rPr>
          <w:bCs/>
        </w:rPr>
        <w:t>s</w:t>
      </w:r>
      <w:r w:rsidRPr="002D25AE">
        <w:rPr>
          <w:bCs/>
        </w:rPr>
        <w:t xml:space="preserve"> (Szavazási lehetőségek)</w:t>
      </w:r>
      <w:bookmarkEnd w:id="76"/>
      <w:bookmarkEnd w:id="77"/>
    </w:p>
    <w:p w14:paraId="5ED8E646" w14:textId="0366E46A" w:rsidR="00076275" w:rsidRDefault="00BE476B" w:rsidP="00076275">
      <w:pPr>
        <w:rPr>
          <w:b/>
          <w:bCs/>
        </w:rPr>
      </w:pPr>
      <w:r w:rsidRPr="00BE476B">
        <w:drawing>
          <wp:anchor distT="0" distB="0" distL="114300" distR="114300" simplePos="0" relativeHeight="251685888" behindDoc="0" locked="0" layoutInCell="1" allowOverlap="1" wp14:anchorId="1A504478" wp14:editId="1D555D40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912620" cy="1783080"/>
            <wp:effectExtent l="0" t="0" r="0" b="7620"/>
            <wp:wrapSquare wrapText="bothSides"/>
            <wp:docPr id="19092834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8341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476B">
        <w:t>Egy szavazáshoz tartozó válaszlehetőségeket tárolja.</w:t>
      </w:r>
      <w:r w:rsidR="00076275" w:rsidRPr="002D25AE">
        <w:br/>
      </w:r>
      <w:r w:rsidR="00076275" w:rsidRPr="002D25AE">
        <w:rPr>
          <w:b/>
          <w:bCs/>
        </w:rPr>
        <w:t>Fő mezők:</w:t>
      </w:r>
    </w:p>
    <w:p w14:paraId="4206FD19" w14:textId="4D9EEA79" w:rsidR="00076275" w:rsidRPr="002D25A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poll_id:</w:t>
      </w:r>
      <w:r w:rsidRPr="002D25AE">
        <w:rPr>
          <w:lang w:eastAsia="hu-HU"/>
        </w:rPr>
        <w:t xml:space="preserve"> hivatkozás a szavazásra</w:t>
      </w:r>
    </w:p>
    <w:p w14:paraId="2128709D" w14:textId="15D74E90" w:rsidR="00076275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title:</w:t>
      </w:r>
      <w:r w:rsidRPr="002D25AE">
        <w:rPr>
          <w:lang w:eastAsia="hu-HU"/>
        </w:rPr>
        <w:t xml:space="preserve"> </w:t>
      </w:r>
      <w:r w:rsidR="00BE476B" w:rsidRPr="00BE476B">
        <w:rPr>
          <w:lang w:eastAsia="hu-HU"/>
        </w:rPr>
        <w:t>válaszlehetőség szövege</w:t>
      </w:r>
    </w:p>
    <w:p w14:paraId="5D8A5B88" w14:textId="589FBEC8" w:rsidR="00BE476B" w:rsidRPr="002D25AE" w:rsidRDefault="00BE476B" w:rsidP="00B807D5">
      <w:pPr>
        <w:pStyle w:val="Listaszerbekezds"/>
        <w:jc w:val="left"/>
        <w:rPr>
          <w:lang w:eastAsia="hu-HU"/>
        </w:rPr>
      </w:pPr>
      <w:r w:rsidRPr="00BE476B">
        <w:rPr>
          <w:b/>
          <w:bCs/>
          <w:lang w:eastAsia="hu-HU"/>
        </w:rPr>
        <w:t>created_at, updated_at:</w:t>
      </w:r>
      <w:r w:rsidRPr="00CA102E">
        <w:rPr>
          <w:lang w:eastAsia="hu-HU"/>
        </w:rPr>
        <w:t xml:space="preserve"> </w:t>
      </w:r>
      <w:r w:rsidRPr="009560F3">
        <w:rPr>
          <w:lang w:eastAsia="hu-HU"/>
        </w:rPr>
        <w:t>létrehozás és módosítás dátuma</w:t>
      </w:r>
    </w:p>
    <w:p w14:paraId="27750A48" w14:textId="6EE71034" w:rsidR="00076275" w:rsidRDefault="00076275" w:rsidP="00076275">
      <w:pPr>
        <w:pStyle w:val="Cmsor2"/>
        <w:rPr>
          <w:bCs/>
        </w:rPr>
      </w:pPr>
      <w:bookmarkStart w:id="78" w:name="_Toc213824883"/>
      <w:bookmarkStart w:id="79" w:name="_Toc227013245"/>
      <w:r w:rsidRPr="002D25AE">
        <w:rPr>
          <w:bCs/>
        </w:rPr>
        <w:t>poll_answer</w:t>
      </w:r>
      <w:r w:rsidR="00BE476B">
        <w:rPr>
          <w:bCs/>
        </w:rPr>
        <w:t>s</w:t>
      </w:r>
      <w:r w:rsidRPr="002D25AE">
        <w:rPr>
          <w:bCs/>
        </w:rPr>
        <w:t xml:space="preserve"> (Szavazatok)</w:t>
      </w:r>
      <w:bookmarkEnd w:id="78"/>
      <w:bookmarkEnd w:id="79"/>
    </w:p>
    <w:p w14:paraId="50183E6D" w14:textId="3465C1D5" w:rsidR="00076275" w:rsidRDefault="008D6AEC" w:rsidP="00076275">
      <w:pPr>
        <w:rPr>
          <w:b/>
          <w:bCs/>
        </w:rPr>
      </w:pPr>
      <w:r w:rsidRPr="008D6AEC">
        <w:drawing>
          <wp:anchor distT="0" distB="0" distL="114300" distR="114300" simplePos="0" relativeHeight="251686912" behindDoc="0" locked="0" layoutInCell="1" allowOverlap="1" wp14:anchorId="3EC9C572" wp14:editId="30E80B5B">
            <wp:simplePos x="0" y="0"/>
            <wp:positionH relativeFrom="margin">
              <wp:align>right</wp:align>
            </wp:positionH>
            <wp:positionV relativeFrom="paragraph">
              <wp:posOffset>180340</wp:posOffset>
            </wp:positionV>
            <wp:extent cx="2393953" cy="1336624"/>
            <wp:effectExtent l="0" t="0" r="6350" b="0"/>
            <wp:wrapSquare wrapText="bothSides"/>
            <wp:docPr id="9608164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1646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953" cy="133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76B" w:rsidRPr="00BE476B">
        <w:t>A felhasználók által leadott szavazatokat tárolja.</w:t>
      </w:r>
      <w:r w:rsidR="00076275" w:rsidRPr="002D25AE">
        <w:br/>
      </w:r>
      <w:r w:rsidR="00076275" w:rsidRPr="002D25AE">
        <w:rPr>
          <w:b/>
          <w:bCs/>
        </w:rPr>
        <w:t>Fő mezők:</w:t>
      </w:r>
    </w:p>
    <w:p w14:paraId="1AD69317" w14:textId="4739432C" w:rsidR="00BE476B" w:rsidRPr="00BE476B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poll_id</w:t>
      </w:r>
      <w:r w:rsidR="00BE476B">
        <w:rPr>
          <w:b/>
          <w:bCs/>
          <w:lang w:eastAsia="hu-HU"/>
        </w:rPr>
        <w:t xml:space="preserve">: </w:t>
      </w:r>
      <w:r w:rsidR="00BE476B" w:rsidRPr="00BE476B">
        <w:rPr>
          <w:lang w:eastAsia="hu-HU"/>
        </w:rPr>
        <w:t>szavazás azonosítója</w:t>
      </w:r>
    </w:p>
    <w:p w14:paraId="4D1FC65F" w14:textId="4B5AFA7C" w:rsidR="00076275" w:rsidRPr="002D25A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2D25AE">
        <w:rPr>
          <w:lang w:eastAsia="hu-HU"/>
        </w:rPr>
        <w:t xml:space="preserve"> </w:t>
      </w:r>
      <w:r w:rsidR="00BE476B" w:rsidRPr="00BE476B">
        <w:rPr>
          <w:lang w:eastAsia="hu-HU"/>
        </w:rPr>
        <w:t>felhasználó azonosítója</w:t>
      </w:r>
    </w:p>
    <w:p w14:paraId="5709FE21" w14:textId="2BB0F7AB" w:rsidR="00076275" w:rsidRPr="002D25AE" w:rsidRDefault="00076275" w:rsidP="00076275">
      <w:pPr>
        <w:pStyle w:val="Listaszerbekezds"/>
        <w:jc w:val="left"/>
        <w:rPr>
          <w:lang w:eastAsia="hu-HU"/>
        </w:rPr>
      </w:pPr>
      <w:r w:rsidRPr="00272673">
        <w:rPr>
          <w:b/>
          <w:bCs/>
          <w:lang w:eastAsia="hu-HU"/>
        </w:rPr>
        <w:t>poll_option_id:</w:t>
      </w:r>
      <w:r w:rsidRPr="002D25AE">
        <w:rPr>
          <w:lang w:eastAsia="hu-HU"/>
        </w:rPr>
        <w:t xml:space="preserve"> kiválasztott </w:t>
      </w:r>
      <w:r w:rsidR="008D6AEC" w:rsidRPr="008D6AEC">
        <w:rPr>
          <w:lang w:eastAsia="hu-HU"/>
        </w:rPr>
        <w:t>válaszlehetőség</w:t>
      </w:r>
    </w:p>
    <w:p w14:paraId="35672D1A" w14:textId="5D953AF6" w:rsidR="00076275" w:rsidRPr="00360E46" w:rsidRDefault="00076275" w:rsidP="00076275">
      <w:pPr>
        <w:pStyle w:val="Cmsor2"/>
        <w:rPr>
          <w:bCs/>
        </w:rPr>
      </w:pPr>
      <w:bookmarkStart w:id="80" w:name="_Toc213824884"/>
      <w:bookmarkStart w:id="81" w:name="_Toc227013246"/>
      <w:r w:rsidRPr="00360E46">
        <w:rPr>
          <w:bCs/>
        </w:rPr>
        <w:lastRenderedPageBreak/>
        <w:t>region</w:t>
      </w:r>
      <w:r w:rsidR="008D6AEC">
        <w:rPr>
          <w:bCs/>
        </w:rPr>
        <w:t>s</w:t>
      </w:r>
      <w:r w:rsidRPr="00360E46">
        <w:rPr>
          <w:bCs/>
        </w:rPr>
        <w:t xml:space="preserve"> (</w:t>
      </w:r>
      <w:r>
        <w:rPr>
          <w:bCs/>
        </w:rPr>
        <w:t>Megyék</w:t>
      </w:r>
      <w:r w:rsidRPr="00360E46">
        <w:rPr>
          <w:bCs/>
        </w:rPr>
        <w:t>)</w:t>
      </w:r>
      <w:bookmarkEnd w:id="80"/>
      <w:bookmarkEnd w:id="81"/>
    </w:p>
    <w:p w14:paraId="1935A088" w14:textId="5D514270" w:rsidR="00076275" w:rsidRPr="00360E46" w:rsidRDefault="008D6AEC" w:rsidP="008D6AEC">
      <w:pPr>
        <w:jc w:val="left"/>
      </w:pPr>
      <w:r w:rsidRPr="008D6AEC">
        <w:drawing>
          <wp:anchor distT="0" distB="0" distL="114300" distR="114300" simplePos="0" relativeHeight="251687936" behindDoc="0" locked="0" layoutInCell="1" allowOverlap="1" wp14:anchorId="116E99C2" wp14:editId="558FB60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941195" cy="905510"/>
            <wp:effectExtent l="0" t="0" r="1905" b="8890"/>
            <wp:wrapSquare wrapText="bothSides"/>
            <wp:docPr id="6349743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743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275">
        <w:t>Magyarország megyéit tárolja</w:t>
      </w:r>
      <w:r>
        <w:t>.</w:t>
      </w:r>
      <w:r w:rsidR="00076275" w:rsidRPr="00360E46">
        <w:rPr>
          <w:noProof/>
        </w:rPr>
        <w:br/>
      </w:r>
      <w:r w:rsidR="00076275" w:rsidRPr="00360E46">
        <w:rPr>
          <w:b/>
          <w:noProof/>
        </w:rPr>
        <w:t>Fő mezők:</w:t>
      </w:r>
    </w:p>
    <w:p w14:paraId="395C3E8C" w14:textId="77777777" w:rsidR="00076275" w:rsidRPr="00360E46" w:rsidRDefault="00076275" w:rsidP="00076275">
      <w:pPr>
        <w:pStyle w:val="Listaszerbekezds"/>
        <w:jc w:val="left"/>
      </w:pPr>
      <w:r w:rsidRPr="00360E46">
        <w:rPr>
          <w:b/>
          <w:bCs/>
        </w:rPr>
        <w:t>title:</w:t>
      </w:r>
      <w:r w:rsidRPr="00360E46">
        <w:t xml:space="preserve"> régió neve</w:t>
      </w:r>
    </w:p>
    <w:p w14:paraId="625E4837" w14:textId="054683CF" w:rsidR="00076275" w:rsidRDefault="00076275" w:rsidP="008D6AEC">
      <w:pPr>
        <w:pStyle w:val="Cmsor2"/>
      </w:pPr>
      <w:bookmarkStart w:id="82" w:name="_Toc213824885"/>
      <w:bookmarkStart w:id="83" w:name="_Toc227013247"/>
      <w:r w:rsidRPr="0059435F">
        <w:t>inner_region</w:t>
      </w:r>
      <w:r w:rsidR="008D6AEC">
        <w:t>s</w:t>
      </w:r>
      <w:r w:rsidRPr="0059435F">
        <w:t xml:space="preserve"> (</w:t>
      </w:r>
      <w:r>
        <w:t>Járások</w:t>
      </w:r>
      <w:r w:rsidRPr="0059435F">
        <w:t>)</w:t>
      </w:r>
      <w:bookmarkEnd w:id="82"/>
      <w:bookmarkEnd w:id="83"/>
    </w:p>
    <w:p w14:paraId="56053E2C" w14:textId="7AFCB23A" w:rsidR="00076275" w:rsidRDefault="008D6AEC" w:rsidP="008D6AEC">
      <w:pPr>
        <w:jc w:val="left"/>
        <w:rPr>
          <w:b/>
          <w:bCs/>
        </w:rPr>
      </w:pPr>
      <w:r w:rsidRPr="008D6AEC">
        <w:drawing>
          <wp:anchor distT="0" distB="0" distL="114300" distR="114300" simplePos="0" relativeHeight="251688960" behindDoc="0" locked="0" layoutInCell="1" allowOverlap="1" wp14:anchorId="4B4E5D25" wp14:editId="0D022E68">
            <wp:simplePos x="0" y="0"/>
            <wp:positionH relativeFrom="margin">
              <wp:posOffset>4017645</wp:posOffset>
            </wp:positionH>
            <wp:positionV relativeFrom="paragraph">
              <wp:posOffset>7620</wp:posOffset>
            </wp:positionV>
            <wp:extent cx="1910715" cy="1203325"/>
            <wp:effectExtent l="0" t="0" r="0" b="0"/>
            <wp:wrapSquare wrapText="bothSides"/>
            <wp:docPr id="785995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957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6AEC">
        <w:t>A megyék alá tartozó járásokat tárolja.</w:t>
      </w:r>
      <w:r w:rsidR="00076275" w:rsidRPr="0059435F">
        <w:br/>
      </w:r>
      <w:r w:rsidR="00076275" w:rsidRPr="0059435F">
        <w:rPr>
          <w:b/>
          <w:bCs/>
        </w:rPr>
        <w:t>Fő mezők:</w:t>
      </w:r>
    </w:p>
    <w:p w14:paraId="222EEFCF" w14:textId="3C58E1D5" w:rsidR="00076275" w:rsidRPr="0059435F" w:rsidRDefault="00076275" w:rsidP="00076275">
      <w:pPr>
        <w:pStyle w:val="Listaszerbekezds"/>
        <w:jc w:val="left"/>
      </w:pPr>
      <w:r w:rsidRPr="0059435F">
        <w:rPr>
          <w:b/>
          <w:bCs/>
        </w:rPr>
        <w:t>region_id:</w:t>
      </w:r>
      <w:r w:rsidRPr="0059435F">
        <w:t xml:space="preserve"> </w:t>
      </w:r>
      <w:r w:rsidR="008D6AEC" w:rsidRPr="008D6AEC">
        <w:t>kapcsolódó megye</w:t>
      </w:r>
    </w:p>
    <w:p w14:paraId="7DB29929" w14:textId="077682F8" w:rsidR="00076275" w:rsidRPr="0059435F" w:rsidRDefault="00076275" w:rsidP="00076275">
      <w:pPr>
        <w:pStyle w:val="Listaszerbekezds"/>
        <w:jc w:val="left"/>
      </w:pPr>
      <w:r w:rsidRPr="0059435F">
        <w:rPr>
          <w:b/>
          <w:bCs/>
        </w:rPr>
        <w:t>title:</w:t>
      </w:r>
      <w:r w:rsidRPr="0059435F">
        <w:t xml:space="preserve"> </w:t>
      </w:r>
      <w:r w:rsidR="008D6AEC" w:rsidRPr="008D6AEC">
        <w:t>járás neve</w:t>
      </w:r>
    </w:p>
    <w:p w14:paraId="78B8652C" w14:textId="27BB0913" w:rsidR="00076275" w:rsidRDefault="00076275" w:rsidP="00076275">
      <w:pPr>
        <w:pStyle w:val="Cmsor2"/>
      </w:pPr>
      <w:bookmarkStart w:id="84" w:name="_Toc213824886"/>
      <w:bookmarkStart w:id="85" w:name="_Toc227013248"/>
      <w:r w:rsidRPr="0059435F">
        <w:t>settlement</w:t>
      </w:r>
      <w:r w:rsidR="008D6AEC">
        <w:t>s</w:t>
      </w:r>
      <w:r w:rsidRPr="0059435F">
        <w:t xml:space="preserve"> (Települések)</w:t>
      </w:r>
      <w:bookmarkEnd w:id="84"/>
      <w:bookmarkEnd w:id="85"/>
    </w:p>
    <w:p w14:paraId="550E4238" w14:textId="13C788DB" w:rsidR="00076275" w:rsidRDefault="008D6AEC" w:rsidP="008D6AEC">
      <w:pPr>
        <w:jc w:val="left"/>
        <w:rPr>
          <w:b/>
          <w:bCs/>
        </w:rPr>
      </w:pPr>
      <w:r w:rsidRPr="008D6AEC">
        <w:drawing>
          <wp:anchor distT="0" distB="0" distL="114300" distR="114300" simplePos="0" relativeHeight="251689984" behindDoc="0" locked="0" layoutInCell="1" allowOverlap="1" wp14:anchorId="2A4F1D05" wp14:editId="7743DE21">
            <wp:simplePos x="0" y="0"/>
            <wp:positionH relativeFrom="margin">
              <wp:align>right</wp:align>
            </wp:positionH>
            <wp:positionV relativeFrom="paragraph">
              <wp:posOffset>170815</wp:posOffset>
            </wp:positionV>
            <wp:extent cx="1965960" cy="1340485"/>
            <wp:effectExtent l="0" t="0" r="0" b="0"/>
            <wp:wrapSquare wrapText="bothSides"/>
            <wp:docPr id="2012152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27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6AEC">
        <w:t>Az egyes településeket tartalmazza, amelyekhez iskolák kapcsolódnak.</w:t>
      </w:r>
      <w:r w:rsidR="00076275" w:rsidRPr="0059435F">
        <w:br/>
      </w:r>
      <w:r w:rsidR="00076275" w:rsidRPr="0059435F">
        <w:rPr>
          <w:b/>
          <w:bCs/>
        </w:rPr>
        <w:t>Fő mezők:</w:t>
      </w:r>
    </w:p>
    <w:p w14:paraId="1F0F344A" w14:textId="446FE596" w:rsidR="00076275" w:rsidRPr="0059435F" w:rsidRDefault="00076275" w:rsidP="00076275">
      <w:pPr>
        <w:pStyle w:val="Listaszerbekezds"/>
        <w:jc w:val="left"/>
      </w:pPr>
      <w:r w:rsidRPr="0059435F">
        <w:rPr>
          <w:b/>
          <w:bCs/>
        </w:rPr>
        <w:t>inner_region_id</w:t>
      </w:r>
      <w:r w:rsidRPr="0059435F">
        <w:t xml:space="preserve">: </w:t>
      </w:r>
      <w:r w:rsidR="008D6AEC" w:rsidRPr="008D6AEC">
        <w:t>kapcsolódó járás</w:t>
      </w:r>
    </w:p>
    <w:p w14:paraId="2555BB79" w14:textId="77777777" w:rsidR="00076275" w:rsidRPr="0059435F" w:rsidRDefault="00076275" w:rsidP="00076275">
      <w:pPr>
        <w:pStyle w:val="Listaszerbekezds"/>
        <w:jc w:val="left"/>
      </w:pPr>
      <w:r w:rsidRPr="0059435F">
        <w:rPr>
          <w:b/>
          <w:bCs/>
        </w:rPr>
        <w:t>title:</w:t>
      </w:r>
      <w:r w:rsidRPr="0059435F">
        <w:t xml:space="preserve"> település neve</w:t>
      </w:r>
    </w:p>
    <w:p w14:paraId="6505DA76" w14:textId="77777777" w:rsidR="00076275" w:rsidRPr="0059435F" w:rsidRDefault="00076275" w:rsidP="00076275">
      <w:pPr>
        <w:pStyle w:val="Listaszerbekezds"/>
        <w:jc w:val="left"/>
      </w:pPr>
      <w:r w:rsidRPr="0059435F">
        <w:rPr>
          <w:b/>
          <w:bCs/>
        </w:rPr>
        <w:t>number:</w:t>
      </w:r>
      <w:r w:rsidRPr="0059435F">
        <w:t xml:space="preserve"> irányítószám</w:t>
      </w:r>
    </w:p>
    <w:p w14:paraId="685B8358" w14:textId="1123D4E0" w:rsidR="002B020D" w:rsidRDefault="002B020D" w:rsidP="002B020D">
      <w:pPr>
        <w:pStyle w:val="Cmsor1"/>
      </w:pPr>
      <w:bookmarkStart w:id="86" w:name="_Toc227013249"/>
      <w:r>
        <w:lastRenderedPageBreak/>
        <w:t>Tesztesetek</w:t>
      </w:r>
      <w:bookmarkEnd w:id="86"/>
    </w:p>
    <w:p w14:paraId="71293D4A" w14:textId="64EADBE6" w:rsidR="002B020D" w:rsidRPr="002B020D" w:rsidRDefault="002B020D" w:rsidP="002B020D">
      <w:pPr>
        <w:pStyle w:val="Cmsor2"/>
      </w:pPr>
      <w:bookmarkStart w:id="87" w:name="_Toc227013250"/>
      <w:r>
        <w:t>Frontend tesztelés</w:t>
      </w:r>
      <w:bookmarkEnd w:id="87"/>
    </w:p>
    <w:p w14:paraId="45DBC42E" w14:textId="77777777" w:rsidR="002B020D" w:rsidRDefault="002B020D" w:rsidP="002B020D">
      <w:pPr>
        <w:pStyle w:val="Cmsor3"/>
      </w:pPr>
      <w:bookmarkStart w:id="88" w:name="_Toc223080408"/>
      <w:bookmarkStart w:id="89" w:name="_Toc227013251"/>
      <w:bookmarkEnd w:id="53"/>
      <w:r>
        <w:t>Sikeres regisztráció</w:t>
      </w:r>
      <w:bookmarkEnd w:id="88"/>
      <w:bookmarkEnd w:id="89"/>
    </w:p>
    <w:p w14:paraId="1B01F0AE" w14:textId="77777777" w:rsidR="002B020D" w:rsidRPr="00ED5640" w:rsidRDefault="002B020D" w:rsidP="004F3D5F">
      <w:r w:rsidRPr="00ED5640">
        <w:t>A teszteset célja annak ellenőrzése, hogy a rendszer megfelelően kezeli az új felhasználó regisztrációját érvényes adatok megadása esetén.</w:t>
      </w:r>
    </w:p>
    <w:p w14:paraId="347B0021" w14:textId="77777777" w:rsidR="002B020D" w:rsidRPr="00ED5640" w:rsidRDefault="002B020D" w:rsidP="004F3D5F">
      <w:r w:rsidRPr="00ED5640">
        <w:t xml:space="preserve">A teszt során a </w:t>
      </w:r>
      <w:proofErr w:type="spellStart"/>
      <w:r w:rsidRPr="00ED5640">
        <w:t>Playwright</w:t>
      </w:r>
      <w:proofErr w:type="spellEnd"/>
      <w:r w:rsidRPr="00ED5640">
        <w:t xml:space="preserve"> automatizált böngésző segítségével kitöltésre kerül a regisztrációs űrlap (név, email cím, jelszó), majd az ÁSZF elfogadása után a rendszer elküldi az adatokat a backend API felé.</w:t>
      </w:r>
    </w:p>
    <w:p w14:paraId="6DC0BF50" w14:textId="77777777" w:rsidR="002B020D" w:rsidRPr="00ED5640" w:rsidRDefault="002B020D" w:rsidP="004F3D5F">
      <w:r w:rsidRPr="00ED5640">
        <w:t xml:space="preserve">Sikeres regisztráció esetén a rendszer automatikusan átirányítja a felhasználót a </w:t>
      </w:r>
      <w:proofErr w:type="spellStart"/>
      <w:r w:rsidRPr="00ED5640">
        <w:t>dashboard</w:t>
      </w:r>
      <w:proofErr w:type="spellEnd"/>
      <w:r w:rsidRPr="00ED5640">
        <w:t xml:space="preserve"> oldalra.</w:t>
      </w:r>
    </w:p>
    <w:p w14:paraId="16784B4A" w14:textId="7DA26B4B" w:rsidR="002B020D" w:rsidRDefault="002B020D" w:rsidP="004F3D5F">
      <w:pPr>
        <w:jc w:val="left"/>
      </w:pPr>
      <w:r w:rsidRPr="00EB5D49">
        <w:rPr>
          <w:b/>
          <w:bCs/>
        </w:rPr>
        <w:t>Teszt</w:t>
      </w:r>
      <w:r w:rsidR="004F3D5F">
        <w:rPr>
          <w:b/>
          <w:bCs/>
        </w:rPr>
        <w:t xml:space="preserve"> </w:t>
      </w:r>
      <w:r w:rsidRPr="00EB5D49">
        <w:rPr>
          <w:b/>
          <w:bCs/>
        </w:rPr>
        <w:t>futtatása:</w:t>
      </w:r>
      <w:r>
        <w:br/>
      </w:r>
      <w:r w:rsidRPr="00ED5640">
        <w:t>A frontend teszt futtatásához a következő parancs szükséges:</w:t>
      </w:r>
    </w:p>
    <w:p w14:paraId="1FED06AA" w14:textId="77777777" w:rsidR="002B020D" w:rsidRDefault="002B020D" w:rsidP="002B020D">
      <w:pPr>
        <w:rPr>
          <w:b/>
          <w:bCs/>
        </w:rPr>
      </w:pPr>
      <w:proofErr w:type="spellStart"/>
      <w:r w:rsidRPr="00ED5640">
        <w:rPr>
          <w:b/>
          <w:bCs/>
        </w:rPr>
        <w:t>npx</w:t>
      </w:r>
      <w:proofErr w:type="spellEnd"/>
      <w:r w:rsidRPr="00ED5640">
        <w:rPr>
          <w:b/>
          <w:bCs/>
        </w:rPr>
        <w:t xml:space="preserve"> </w:t>
      </w:r>
      <w:proofErr w:type="spellStart"/>
      <w:r w:rsidRPr="00ED5640">
        <w:rPr>
          <w:b/>
          <w:bCs/>
        </w:rPr>
        <w:t>playwright</w:t>
      </w:r>
      <w:proofErr w:type="spellEnd"/>
      <w:r w:rsidRPr="00ED5640">
        <w:rPr>
          <w:b/>
          <w:bCs/>
        </w:rPr>
        <w:t xml:space="preserve"> test </w:t>
      </w:r>
      <w:proofErr w:type="spellStart"/>
      <w:proofErr w:type="gramStart"/>
      <w:r w:rsidRPr="00ED5640">
        <w:rPr>
          <w:b/>
          <w:bCs/>
        </w:rPr>
        <w:t>register.spec</w:t>
      </w:r>
      <w:proofErr w:type="gramEnd"/>
      <w:r w:rsidRPr="00ED5640">
        <w:rPr>
          <w:b/>
          <w:bCs/>
        </w:rPr>
        <w:t>.ts</w:t>
      </w:r>
      <w:proofErr w:type="spellEnd"/>
      <w:r w:rsidRPr="00ED5640">
        <w:rPr>
          <w:b/>
          <w:bCs/>
        </w:rPr>
        <w:t xml:space="preserve"> </w:t>
      </w:r>
      <w:r>
        <w:rPr>
          <w:b/>
          <w:bCs/>
        </w:rPr>
        <w:t>–</w:t>
      </w:r>
      <w:proofErr w:type="spellStart"/>
      <w:r w:rsidRPr="00ED5640">
        <w:rPr>
          <w:b/>
          <w:bCs/>
        </w:rPr>
        <w:t>headed</w:t>
      </w:r>
      <w:proofErr w:type="spellEnd"/>
    </w:p>
    <w:p w14:paraId="632564BF" w14:textId="77777777" w:rsidR="002B020D" w:rsidRDefault="002B020D" w:rsidP="002B020D">
      <w:pPr>
        <w:ind w:firstLine="0"/>
      </w:pPr>
      <w:r w:rsidRPr="00ED5640">
        <w:t xml:space="preserve">A </w:t>
      </w:r>
      <w:r w:rsidRPr="00ED5640">
        <w:rPr>
          <w:b/>
          <w:bCs/>
        </w:rPr>
        <w:t>--</w:t>
      </w:r>
      <w:proofErr w:type="spellStart"/>
      <w:r w:rsidRPr="00ED5640">
        <w:rPr>
          <w:b/>
          <w:bCs/>
        </w:rPr>
        <w:t>headed</w:t>
      </w:r>
      <w:proofErr w:type="spellEnd"/>
      <w:r w:rsidRPr="00ED5640">
        <w:t xml:space="preserve"> kapcsoló biztosítja, hogy a teszt futása közben látható legyen a böngésző működése.</w:t>
      </w:r>
    </w:p>
    <w:p w14:paraId="2C96EE0C" w14:textId="77777777" w:rsidR="002B020D" w:rsidRDefault="002B020D" w:rsidP="002B020D">
      <w:pPr>
        <w:ind w:firstLine="0"/>
      </w:pPr>
      <w:r w:rsidRPr="00EB5D49">
        <w:rPr>
          <w:noProof/>
        </w:rPr>
        <w:drawing>
          <wp:inline distT="0" distB="0" distL="0" distR="0" wp14:anchorId="0CEEC617" wp14:editId="3F32231E">
            <wp:extent cx="6030595" cy="2632710"/>
            <wp:effectExtent l="0" t="0" r="8255" b="0"/>
            <wp:docPr id="14873301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301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0319" w14:textId="77777777" w:rsidR="002B020D" w:rsidRDefault="002B020D" w:rsidP="004F3D5F">
      <w:pPr>
        <w:pStyle w:val="Cmsor3"/>
        <w:pageBreakBefore/>
      </w:pPr>
      <w:bookmarkStart w:id="90" w:name="_Toc223080409"/>
      <w:bookmarkStart w:id="91" w:name="_Toc227013252"/>
      <w:r w:rsidRPr="00EB5D49">
        <w:lastRenderedPageBreak/>
        <w:t>Regisztráció gyenge jelszóval</w:t>
      </w:r>
      <w:bookmarkEnd w:id="90"/>
      <w:bookmarkEnd w:id="91"/>
    </w:p>
    <w:p w14:paraId="1A7EAD87" w14:textId="77777777" w:rsidR="002B020D" w:rsidRPr="00EB5D49" w:rsidRDefault="002B020D" w:rsidP="004F3D5F">
      <w:pPr>
        <w:rPr>
          <w:lang w:eastAsia="hu-HU"/>
        </w:rPr>
      </w:pPr>
      <w:r w:rsidRPr="00EB5D49">
        <w:rPr>
          <w:lang w:eastAsia="hu-HU"/>
        </w:rPr>
        <w:t>A teszteset célja annak ellenőrzése, hogy a rendszer nem engedi a felhasználó regisztrációját, amennyiben a megadott jelszó nem felel meg a minimális biztonsági követelményeknek (legalább 6 karakter hosszúság).</w:t>
      </w:r>
    </w:p>
    <w:p w14:paraId="08D3C68C" w14:textId="6542017A" w:rsidR="002B020D" w:rsidRDefault="002B020D" w:rsidP="004F3D5F">
      <w:pPr>
        <w:rPr>
          <w:lang w:eastAsia="hu-HU"/>
        </w:rPr>
      </w:pPr>
      <w:r w:rsidRPr="00EB5D49">
        <w:rPr>
          <w:lang w:eastAsia="hu-HU"/>
        </w:rPr>
        <w:t>Ez a validáció fontos biztonsági szempontból, mivel a túl rövid vagy gyenge jelszavak veszélyeztethetik a felhasználói fiókok védelmét.</w:t>
      </w:r>
    </w:p>
    <w:p w14:paraId="3F74ACAB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7A1104B8" w14:textId="77777777" w:rsidR="002B020D" w:rsidRPr="00EB5D49" w:rsidRDefault="002B020D" w:rsidP="002B020D">
      <w:pPr>
        <w:rPr>
          <w:b/>
          <w:bCs/>
        </w:rPr>
      </w:pPr>
      <w:proofErr w:type="spellStart"/>
      <w:r w:rsidRPr="00EB5D49">
        <w:rPr>
          <w:b/>
          <w:bCs/>
        </w:rPr>
        <w:t>npx</w:t>
      </w:r>
      <w:proofErr w:type="spellEnd"/>
      <w:r w:rsidRPr="00EB5D49">
        <w:rPr>
          <w:b/>
          <w:bCs/>
        </w:rPr>
        <w:t xml:space="preserve"> </w:t>
      </w:r>
      <w:proofErr w:type="spellStart"/>
      <w:r w:rsidRPr="00EB5D49">
        <w:rPr>
          <w:b/>
          <w:bCs/>
        </w:rPr>
        <w:t>playwright</w:t>
      </w:r>
      <w:proofErr w:type="spellEnd"/>
      <w:r w:rsidRPr="00EB5D49">
        <w:rPr>
          <w:b/>
          <w:bCs/>
        </w:rPr>
        <w:t xml:space="preserve"> test </w:t>
      </w:r>
      <w:proofErr w:type="spellStart"/>
      <w:r w:rsidRPr="00EB5D49">
        <w:rPr>
          <w:b/>
          <w:bCs/>
        </w:rPr>
        <w:t>register-weak-</w:t>
      </w:r>
      <w:proofErr w:type="gramStart"/>
      <w:r w:rsidRPr="00EB5D49">
        <w:rPr>
          <w:b/>
          <w:bCs/>
        </w:rPr>
        <w:t>password.spec</w:t>
      </w:r>
      <w:proofErr w:type="gramEnd"/>
      <w:r w:rsidRPr="00EB5D49">
        <w:rPr>
          <w:b/>
          <w:bCs/>
        </w:rPr>
        <w:t>.ts</w:t>
      </w:r>
      <w:proofErr w:type="spellEnd"/>
      <w:r w:rsidRPr="00EB5D49">
        <w:rPr>
          <w:b/>
          <w:bCs/>
        </w:rPr>
        <w:t xml:space="preserve"> –</w:t>
      </w:r>
      <w:proofErr w:type="spellStart"/>
      <w:r w:rsidRPr="00EB5D49">
        <w:rPr>
          <w:b/>
          <w:bCs/>
        </w:rPr>
        <w:t>headed</w:t>
      </w:r>
      <w:proofErr w:type="spellEnd"/>
    </w:p>
    <w:p w14:paraId="79EEF68F" w14:textId="77777777" w:rsidR="002B020D" w:rsidRDefault="002B020D" w:rsidP="002B020D">
      <w:pPr>
        <w:ind w:firstLine="0"/>
      </w:pPr>
      <w:r w:rsidRPr="00EB5D49">
        <w:t xml:space="preserve">A </w:t>
      </w:r>
      <w:r w:rsidRPr="00EB5D49">
        <w:rPr>
          <w:b/>
          <w:bCs/>
        </w:rPr>
        <w:t>--</w:t>
      </w:r>
      <w:proofErr w:type="spellStart"/>
      <w:r w:rsidRPr="00EB5D49">
        <w:rPr>
          <w:b/>
          <w:bCs/>
        </w:rPr>
        <w:t>headed</w:t>
      </w:r>
      <w:proofErr w:type="spellEnd"/>
      <w:r w:rsidRPr="00EB5D49">
        <w:t xml:space="preserve"> kapcsoló lehetővé teszi a böngésző vizuális megjelenítését a teszt futása közben.</w:t>
      </w:r>
    </w:p>
    <w:p w14:paraId="5F75C58E" w14:textId="77777777" w:rsidR="002B020D" w:rsidRDefault="002B020D" w:rsidP="002B020D">
      <w:r w:rsidRPr="00EB5D49">
        <w:rPr>
          <w:noProof/>
        </w:rPr>
        <w:drawing>
          <wp:inline distT="0" distB="0" distL="0" distR="0" wp14:anchorId="017A09AC" wp14:editId="41D1C1CF">
            <wp:extent cx="6030595" cy="2742565"/>
            <wp:effectExtent l="0" t="0" r="8255" b="635"/>
            <wp:docPr id="7393194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94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D14C" w14:textId="77777777" w:rsidR="002B020D" w:rsidRDefault="002B020D" w:rsidP="004F3D5F">
      <w:pPr>
        <w:pStyle w:val="Cmsor3"/>
        <w:pageBreakBefore/>
      </w:pPr>
      <w:bookmarkStart w:id="92" w:name="_Toc223080410"/>
      <w:bookmarkStart w:id="93" w:name="_Toc227013253"/>
      <w:r w:rsidRPr="00EB5D49">
        <w:lastRenderedPageBreak/>
        <w:t>Regisztráció ÁSZF elfogadása nélkül</w:t>
      </w:r>
      <w:bookmarkEnd w:id="92"/>
      <w:bookmarkEnd w:id="93"/>
    </w:p>
    <w:p w14:paraId="6CF21BFC" w14:textId="77777777" w:rsidR="002B020D" w:rsidRPr="00EB5D49" w:rsidRDefault="002B020D" w:rsidP="004F3D5F">
      <w:pPr>
        <w:rPr>
          <w:lang w:eastAsia="hu-HU"/>
        </w:rPr>
      </w:pPr>
      <w:r w:rsidRPr="00EB5D49">
        <w:rPr>
          <w:lang w:eastAsia="hu-HU"/>
        </w:rPr>
        <w:t>A teszteset célja annak ellenőrzése, hogy a rendszer nem engedi a felhasználó regisztrációját, amennyiben nem fogadja el az Általános Szerződési Feltételeket (ÁSZF).</w:t>
      </w:r>
    </w:p>
    <w:p w14:paraId="1F288869" w14:textId="77777777" w:rsidR="002B020D" w:rsidRDefault="002B020D" w:rsidP="004F3D5F">
      <w:pPr>
        <w:rPr>
          <w:lang w:eastAsia="hu-HU"/>
        </w:rPr>
      </w:pPr>
      <w:r w:rsidRPr="00EB5D49">
        <w:rPr>
          <w:lang w:eastAsia="hu-HU"/>
        </w:rPr>
        <w:t xml:space="preserve">Az ÁSZF elfogadása jogi és adatvédelmi szempontból kötelező feltétele a regisztrációnak, ezért a rendszernek kötelezően ellenőriznie kell a </w:t>
      </w:r>
      <w:proofErr w:type="spellStart"/>
      <w:r w:rsidRPr="00EB5D49">
        <w:rPr>
          <w:lang w:eastAsia="hu-HU"/>
        </w:rPr>
        <w:t>checkbox</w:t>
      </w:r>
      <w:proofErr w:type="spellEnd"/>
      <w:r w:rsidRPr="00EB5D49">
        <w:rPr>
          <w:lang w:eastAsia="hu-HU"/>
        </w:rPr>
        <w:t xml:space="preserve"> állapotát.</w:t>
      </w:r>
    </w:p>
    <w:p w14:paraId="7105F357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lang w:eastAsia="hu-HU"/>
        </w:rPr>
        <w:br/>
      </w:r>
      <w:r w:rsidRPr="00ED5640">
        <w:t>A frontend teszt futtatásához a következő parancs szükséges:</w:t>
      </w:r>
    </w:p>
    <w:p w14:paraId="0C555096" w14:textId="77777777" w:rsidR="002B020D" w:rsidRDefault="002B020D" w:rsidP="002B020D">
      <w:pPr>
        <w:rPr>
          <w:b/>
          <w:bCs/>
          <w:lang w:eastAsia="hu-HU"/>
        </w:rPr>
      </w:pPr>
      <w:proofErr w:type="spellStart"/>
      <w:r w:rsidRPr="00EB5D49">
        <w:rPr>
          <w:b/>
          <w:bCs/>
          <w:lang w:eastAsia="hu-HU"/>
        </w:rPr>
        <w:t>npx</w:t>
      </w:r>
      <w:proofErr w:type="spellEnd"/>
      <w:r w:rsidRPr="00EB5D49">
        <w:rPr>
          <w:b/>
          <w:bCs/>
          <w:lang w:eastAsia="hu-HU"/>
        </w:rPr>
        <w:t xml:space="preserve"> </w:t>
      </w:r>
      <w:proofErr w:type="spellStart"/>
      <w:r w:rsidRPr="00EB5D49">
        <w:rPr>
          <w:b/>
          <w:bCs/>
          <w:lang w:eastAsia="hu-HU"/>
        </w:rPr>
        <w:t>playwright</w:t>
      </w:r>
      <w:proofErr w:type="spellEnd"/>
      <w:r w:rsidRPr="00EB5D49">
        <w:rPr>
          <w:b/>
          <w:bCs/>
          <w:lang w:eastAsia="hu-HU"/>
        </w:rPr>
        <w:t xml:space="preserve"> test </w:t>
      </w:r>
      <w:proofErr w:type="spellStart"/>
      <w:r w:rsidRPr="00EB5D49">
        <w:rPr>
          <w:b/>
          <w:bCs/>
          <w:lang w:eastAsia="hu-HU"/>
        </w:rPr>
        <w:t>register</w:t>
      </w:r>
      <w:r w:rsidRPr="009D0515">
        <w:rPr>
          <w:b/>
          <w:bCs/>
          <w:lang w:eastAsia="hu-HU"/>
        </w:rPr>
        <w:t>-terms-not-</w:t>
      </w:r>
      <w:proofErr w:type="gramStart"/>
      <w:r w:rsidRPr="009D0515">
        <w:rPr>
          <w:b/>
          <w:bCs/>
          <w:lang w:eastAsia="hu-HU"/>
        </w:rPr>
        <w:t>accepted</w:t>
      </w:r>
      <w:r w:rsidRPr="00EB5D49">
        <w:rPr>
          <w:b/>
          <w:bCs/>
          <w:lang w:eastAsia="hu-HU"/>
        </w:rPr>
        <w:t>.spec</w:t>
      </w:r>
      <w:proofErr w:type="gramEnd"/>
      <w:r w:rsidRPr="00EB5D49">
        <w:rPr>
          <w:b/>
          <w:bCs/>
          <w:lang w:eastAsia="hu-HU"/>
        </w:rPr>
        <w:t>.ts</w:t>
      </w:r>
      <w:proofErr w:type="spellEnd"/>
      <w:r w:rsidRPr="00EB5D49">
        <w:rPr>
          <w:b/>
          <w:bCs/>
          <w:lang w:eastAsia="hu-HU"/>
        </w:rPr>
        <w:t xml:space="preserve"> </w:t>
      </w:r>
      <w:r>
        <w:rPr>
          <w:b/>
          <w:bCs/>
          <w:lang w:eastAsia="hu-HU"/>
        </w:rPr>
        <w:t>--</w:t>
      </w:r>
      <w:proofErr w:type="spellStart"/>
      <w:r w:rsidRPr="00EB5D49">
        <w:rPr>
          <w:b/>
          <w:bCs/>
          <w:lang w:eastAsia="hu-HU"/>
        </w:rPr>
        <w:t>headed</w:t>
      </w:r>
      <w:proofErr w:type="spellEnd"/>
    </w:p>
    <w:p w14:paraId="40014742" w14:textId="77777777" w:rsidR="002B020D" w:rsidRDefault="002B020D" w:rsidP="002B020D">
      <w:pPr>
        <w:ind w:firstLine="0"/>
      </w:pPr>
      <w:r w:rsidRPr="00EB5D49">
        <w:t xml:space="preserve">A </w:t>
      </w:r>
      <w:r w:rsidRPr="00EB5D49">
        <w:rPr>
          <w:b/>
          <w:bCs/>
        </w:rPr>
        <w:t>--</w:t>
      </w:r>
      <w:proofErr w:type="spellStart"/>
      <w:r w:rsidRPr="00EB5D49">
        <w:rPr>
          <w:b/>
          <w:bCs/>
        </w:rPr>
        <w:t>headed</w:t>
      </w:r>
      <w:proofErr w:type="spellEnd"/>
      <w:r w:rsidRPr="00EB5D49">
        <w:t xml:space="preserve"> kapcsoló lehetővé teszi a böngésző vizuális megjelenítését a teszt futása közben.</w:t>
      </w:r>
    </w:p>
    <w:p w14:paraId="0C1794BC" w14:textId="77777777" w:rsidR="002B020D" w:rsidRPr="00EB5D49" w:rsidRDefault="002B020D" w:rsidP="002B020D">
      <w:pPr>
        <w:ind w:firstLine="0"/>
        <w:rPr>
          <w:b/>
          <w:bCs/>
          <w:lang w:eastAsia="hu-HU"/>
        </w:rPr>
      </w:pPr>
      <w:r w:rsidRPr="00EB5D49">
        <w:rPr>
          <w:b/>
          <w:bCs/>
          <w:noProof/>
          <w:lang w:eastAsia="hu-HU"/>
        </w:rPr>
        <w:drawing>
          <wp:inline distT="0" distB="0" distL="0" distR="0" wp14:anchorId="2704F021" wp14:editId="037CDD56">
            <wp:extent cx="6030595" cy="2981960"/>
            <wp:effectExtent l="0" t="0" r="8255" b="8890"/>
            <wp:docPr id="4935264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264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9708" w14:textId="77777777" w:rsidR="002B020D" w:rsidRDefault="002B020D" w:rsidP="004F3D5F">
      <w:pPr>
        <w:pStyle w:val="Cmsor3"/>
        <w:pageBreakBefore/>
      </w:pPr>
      <w:bookmarkStart w:id="94" w:name="_Toc223080411"/>
      <w:bookmarkStart w:id="95" w:name="_Toc227013254"/>
      <w:r w:rsidRPr="00EB5D49">
        <w:lastRenderedPageBreak/>
        <w:t>Regisztráció eltérő jelszavakkal</w:t>
      </w:r>
      <w:bookmarkEnd w:id="94"/>
      <w:bookmarkEnd w:id="95"/>
    </w:p>
    <w:p w14:paraId="5AFC0A96" w14:textId="77777777" w:rsidR="002B020D" w:rsidRPr="00EB5D49" w:rsidRDefault="002B020D" w:rsidP="004F3D5F">
      <w:pPr>
        <w:rPr>
          <w:lang w:eastAsia="hu-HU"/>
        </w:rPr>
      </w:pPr>
      <w:r w:rsidRPr="00EB5D49">
        <w:rPr>
          <w:lang w:eastAsia="hu-HU"/>
        </w:rPr>
        <w:t>A teszteset célja annak ellenőrzése, hogy a rendszer nem engedi a regisztrációt, amennyiben a megadott jelszó és a jelszó megerősítése mező tartalma nem egyezik meg.</w:t>
      </w:r>
    </w:p>
    <w:p w14:paraId="122EFFED" w14:textId="77777777" w:rsidR="002B020D" w:rsidRDefault="002B020D" w:rsidP="004F3D5F">
      <w:pPr>
        <w:rPr>
          <w:lang w:eastAsia="hu-HU"/>
        </w:rPr>
      </w:pPr>
      <w:r w:rsidRPr="00EB5D49">
        <w:rPr>
          <w:lang w:eastAsia="hu-HU"/>
        </w:rPr>
        <w:t>Ez fontos adatbevitel-ellenőrzési (validációs) funkció, amely megakadályozza, hogy a felhasználó véletlenül hibás jelszóval hozzon létre fiókot.</w:t>
      </w:r>
    </w:p>
    <w:p w14:paraId="301CDC00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5E30A89E" w14:textId="77777777" w:rsidR="002B020D" w:rsidRDefault="002B020D" w:rsidP="002B020D">
      <w:pPr>
        <w:rPr>
          <w:b/>
          <w:bCs/>
          <w:lang w:eastAsia="hu-HU"/>
        </w:rPr>
      </w:pPr>
      <w:proofErr w:type="spellStart"/>
      <w:r w:rsidRPr="00EB5D49">
        <w:rPr>
          <w:b/>
          <w:bCs/>
          <w:lang w:eastAsia="hu-HU"/>
        </w:rPr>
        <w:t>npx</w:t>
      </w:r>
      <w:proofErr w:type="spellEnd"/>
      <w:r w:rsidRPr="00EB5D49">
        <w:rPr>
          <w:b/>
          <w:bCs/>
          <w:lang w:eastAsia="hu-HU"/>
        </w:rPr>
        <w:t xml:space="preserve"> </w:t>
      </w:r>
      <w:proofErr w:type="spellStart"/>
      <w:r w:rsidRPr="00EB5D49">
        <w:rPr>
          <w:b/>
          <w:bCs/>
          <w:lang w:eastAsia="hu-HU"/>
        </w:rPr>
        <w:t>playwright</w:t>
      </w:r>
      <w:proofErr w:type="spellEnd"/>
      <w:r w:rsidRPr="00EB5D49">
        <w:rPr>
          <w:b/>
          <w:bCs/>
          <w:lang w:eastAsia="hu-HU"/>
        </w:rPr>
        <w:t xml:space="preserve"> test </w:t>
      </w:r>
      <w:proofErr w:type="spellStart"/>
      <w:r w:rsidRPr="00EB5D49">
        <w:rPr>
          <w:b/>
          <w:bCs/>
          <w:lang w:eastAsia="hu-HU"/>
        </w:rPr>
        <w:t>register-password-</w:t>
      </w:r>
      <w:proofErr w:type="gramStart"/>
      <w:r w:rsidRPr="00EB5D49">
        <w:rPr>
          <w:b/>
          <w:bCs/>
          <w:lang w:eastAsia="hu-HU"/>
        </w:rPr>
        <w:t>mismatch.spec</w:t>
      </w:r>
      <w:proofErr w:type="gramEnd"/>
      <w:r w:rsidRPr="00EB5D49">
        <w:rPr>
          <w:b/>
          <w:bCs/>
          <w:lang w:eastAsia="hu-HU"/>
        </w:rPr>
        <w:t>.ts</w:t>
      </w:r>
      <w:proofErr w:type="spellEnd"/>
      <w:r w:rsidRPr="00EB5D49">
        <w:rPr>
          <w:b/>
          <w:bCs/>
          <w:lang w:eastAsia="hu-HU"/>
        </w:rPr>
        <w:t xml:space="preserve"> </w:t>
      </w:r>
      <w:r>
        <w:rPr>
          <w:b/>
          <w:bCs/>
          <w:lang w:eastAsia="hu-HU"/>
        </w:rPr>
        <w:t>--</w:t>
      </w:r>
      <w:proofErr w:type="spellStart"/>
      <w:r w:rsidRPr="00EB5D49">
        <w:rPr>
          <w:b/>
          <w:bCs/>
          <w:lang w:eastAsia="hu-HU"/>
        </w:rPr>
        <w:t>headed</w:t>
      </w:r>
      <w:proofErr w:type="spellEnd"/>
    </w:p>
    <w:p w14:paraId="0BC18D38" w14:textId="77777777" w:rsidR="002B020D" w:rsidRDefault="002B020D" w:rsidP="002B020D">
      <w:pPr>
        <w:ind w:firstLine="0"/>
        <w:rPr>
          <w:lang w:eastAsia="hu-HU"/>
        </w:rPr>
      </w:pPr>
      <w:r w:rsidRPr="00EB5D49">
        <w:rPr>
          <w:lang w:eastAsia="hu-HU"/>
        </w:rPr>
        <w:t xml:space="preserve">A </w:t>
      </w:r>
      <w:r w:rsidRPr="00EB5D49">
        <w:rPr>
          <w:b/>
          <w:bCs/>
          <w:lang w:eastAsia="hu-HU"/>
        </w:rPr>
        <w:t>--</w:t>
      </w:r>
      <w:proofErr w:type="spellStart"/>
      <w:r w:rsidRPr="00EB5D49">
        <w:rPr>
          <w:b/>
          <w:bCs/>
          <w:lang w:eastAsia="hu-HU"/>
        </w:rPr>
        <w:t>headed</w:t>
      </w:r>
      <w:proofErr w:type="spellEnd"/>
      <w:r w:rsidRPr="00EB5D49">
        <w:rPr>
          <w:lang w:eastAsia="hu-HU"/>
        </w:rPr>
        <w:t xml:space="preserve"> kapcsoló lehetővé teszi a teszt vizuális követését a böngészőben.</w:t>
      </w:r>
    </w:p>
    <w:p w14:paraId="1B534C54" w14:textId="77777777" w:rsidR="002B020D" w:rsidRDefault="002B020D" w:rsidP="002B020D">
      <w:pPr>
        <w:ind w:firstLine="0"/>
        <w:rPr>
          <w:lang w:eastAsia="hu-HU"/>
        </w:rPr>
      </w:pPr>
      <w:r w:rsidRPr="00EB5D49">
        <w:rPr>
          <w:noProof/>
          <w:lang w:eastAsia="hu-HU"/>
        </w:rPr>
        <w:drawing>
          <wp:inline distT="0" distB="0" distL="0" distR="0" wp14:anchorId="6843DA52" wp14:editId="0E1B70D5">
            <wp:extent cx="6030595" cy="3122295"/>
            <wp:effectExtent l="0" t="0" r="8255" b="1905"/>
            <wp:docPr id="12536123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123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E1B8" w14:textId="77777777" w:rsidR="002B020D" w:rsidRDefault="002B020D" w:rsidP="004F3D5F">
      <w:pPr>
        <w:pStyle w:val="Cmsor3"/>
        <w:pageBreakBefore/>
        <w:rPr>
          <w:lang w:eastAsia="hu-HU"/>
        </w:rPr>
      </w:pPr>
      <w:bookmarkStart w:id="96" w:name="_Toc223080412"/>
      <w:bookmarkStart w:id="97" w:name="_Toc227013255"/>
      <w:r w:rsidRPr="005E79BA">
        <w:rPr>
          <w:lang w:eastAsia="hu-HU"/>
        </w:rPr>
        <w:lastRenderedPageBreak/>
        <w:t>Regisztráció hibás email formátummal</w:t>
      </w:r>
      <w:bookmarkEnd w:id="96"/>
      <w:bookmarkEnd w:id="97"/>
    </w:p>
    <w:p w14:paraId="5B173A51" w14:textId="77777777" w:rsidR="002B020D" w:rsidRPr="005E79BA" w:rsidRDefault="002B020D" w:rsidP="004F3D5F">
      <w:pPr>
        <w:rPr>
          <w:lang w:eastAsia="hu-HU"/>
        </w:rPr>
      </w:pPr>
      <w:r w:rsidRPr="005E79BA">
        <w:rPr>
          <w:lang w:eastAsia="hu-HU"/>
        </w:rPr>
        <w:t>A teszteset célja annak ellenőrzése, hogy a rendszer nem engedi a regisztrációt, ha a felhasználó nem megfelelő formátumú email címet ad meg.</w:t>
      </w:r>
    </w:p>
    <w:p w14:paraId="2525138A" w14:textId="77777777" w:rsidR="002B020D" w:rsidRDefault="002B020D" w:rsidP="004F3D5F">
      <w:pPr>
        <w:rPr>
          <w:lang w:eastAsia="hu-HU"/>
        </w:rPr>
      </w:pPr>
      <w:r w:rsidRPr="005E79BA">
        <w:rPr>
          <w:lang w:eastAsia="hu-HU"/>
        </w:rPr>
        <w:t>Az email formátum validáció alapvető adatellenőrzési követelmény, amely biztosítja, hogy a rendszer csak valós, szabványos formátumú email címeket fogadjon el.</w:t>
      </w:r>
    </w:p>
    <w:p w14:paraId="1A6B4E02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219C5109" w14:textId="77777777" w:rsidR="002B020D" w:rsidRDefault="002B020D" w:rsidP="002B020D">
      <w:pPr>
        <w:rPr>
          <w:b/>
          <w:bCs/>
          <w:lang w:eastAsia="hu-HU"/>
        </w:rPr>
      </w:pPr>
      <w:proofErr w:type="spellStart"/>
      <w:r w:rsidRPr="005E79BA">
        <w:rPr>
          <w:b/>
          <w:bCs/>
          <w:lang w:eastAsia="hu-HU"/>
        </w:rPr>
        <w:t>npx</w:t>
      </w:r>
      <w:proofErr w:type="spellEnd"/>
      <w:r w:rsidRPr="005E79BA">
        <w:rPr>
          <w:b/>
          <w:bCs/>
          <w:lang w:eastAsia="hu-HU"/>
        </w:rPr>
        <w:t xml:space="preserve"> </w:t>
      </w:r>
      <w:proofErr w:type="spellStart"/>
      <w:r w:rsidRPr="005E79BA">
        <w:rPr>
          <w:b/>
          <w:bCs/>
          <w:lang w:eastAsia="hu-HU"/>
        </w:rPr>
        <w:t>playwright</w:t>
      </w:r>
      <w:proofErr w:type="spellEnd"/>
      <w:r w:rsidRPr="005E79BA">
        <w:rPr>
          <w:b/>
          <w:bCs/>
          <w:lang w:eastAsia="hu-HU"/>
        </w:rPr>
        <w:t xml:space="preserve"> test </w:t>
      </w:r>
      <w:proofErr w:type="spellStart"/>
      <w:r w:rsidRPr="005E79BA">
        <w:rPr>
          <w:b/>
          <w:bCs/>
          <w:lang w:eastAsia="hu-HU"/>
        </w:rPr>
        <w:t>register-invalid-</w:t>
      </w:r>
      <w:proofErr w:type="gramStart"/>
      <w:r w:rsidRPr="005E79BA">
        <w:rPr>
          <w:b/>
          <w:bCs/>
          <w:lang w:eastAsia="hu-HU"/>
        </w:rPr>
        <w:t>email.spec</w:t>
      </w:r>
      <w:proofErr w:type="gramEnd"/>
      <w:r w:rsidRPr="005E79BA">
        <w:rPr>
          <w:b/>
          <w:bCs/>
          <w:lang w:eastAsia="hu-HU"/>
        </w:rPr>
        <w:t>.ts</w:t>
      </w:r>
      <w:proofErr w:type="spellEnd"/>
      <w:r w:rsidRPr="005E79BA">
        <w:rPr>
          <w:b/>
          <w:bCs/>
          <w:lang w:eastAsia="hu-HU"/>
        </w:rPr>
        <w:t xml:space="preserve"> </w:t>
      </w:r>
      <w:r>
        <w:rPr>
          <w:b/>
          <w:bCs/>
          <w:lang w:eastAsia="hu-HU"/>
        </w:rPr>
        <w:t>–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</w:p>
    <w:p w14:paraId="04DD837D" w14:textId="77777777" w:rsidR="002B020D" w:rsidRDefault="002B020D" w:rsidP="002B020D">
      <w:pPr>
        <w:ind w:firstLine="0"/>
        <w:rPr>
          <w:lang w:eastAsia="hu-HU"/>
        </w:rPr>
      </w:pPr>
      <w:r w:rsidRPr="005E79BA">
        <w:rPr>
          <w:lang w:eastAsia="hu-HU"/>
        </w:rPr>
        <w:t xml:space="preserve">A </w:t>
      </w:r>
      <w:r w:rsidRPr="005E79BA">
        <w:rPr>
          <w:b/>
          <w:bCs/>
          <w:lang w:eastAsia="hu-HU"/>
        </w:rPr>
        <w:t>--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  <w:r w:rsidRPr="005E79BA">
        <w:rPr>
          <w:lang w:eastAsia="hu-HU"/>
        </w:rPr>
        <w:t xml:space="preserve"> opció lehetővé teszi a böngésző vizuális megjelenítését a teszt futása közben.</w:t>
      </w:r>
    </w:p>
    <w:p w14:paraId="410A153F" w14:textId="77777777" w:rsidR="002B020D" w:rsidRDefault="002B020D" w:rsidP="002B020D">
      <w:pPr>
        <w:ind w:firstLine="0"/>
        <w:rPr>
          <w:lang w:eastAsia="hu-HU"/>
        </w:rPr>
      </w:pPr>
      <w:r w:rsidRPr="005E79BA">
        <w:rPr>
          <w:noProof/>
          <w:lang w:eastAsia="hu-HU"/>
        </w:rPr>
        <w:drawing>
          <wp:inline distT="0" distB="0" distL="0" distR="0" wp14:anchorId="4DC44437" wp14:editId="7D79CB97">
            <wp:extent cx="6030595" cy="2864485"/>
            <wp:effectExtent l="0" t="0" r="8255" b="0"/>
            <wp:docPr id="15867509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509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ECA0" w14:textId="77777777" w:rsidR="002B020D" w:rsidRDefault="002B020D" w:rsidP="004F3D5F">
      <w:pPr>
        <w:pStyle w:val="Cmsor3"/>
        <w:pageBreakBefore/>
        <w:rPr>
          <w:lang w:eastAsia="hu-HU"/>
        </w:rPr>
      </w:pPr>
      <w:bookmarkStart w:id="98" w:name="_Toc223080413"/>
      <w:bookmarkStart w:id="99" w:name="_Toc227013256"/>
      <w:r w:rsidRPr="005E79BA">
        <w:rPr>
          <w:lang w:eastAsia="hu-HU"/>
        </w:rPr>
        <w:lastRenderedPageBreak/>
        <w:t>Sikeres bejelentkezés</w:t>
      </w:r>
      <w:bookmarkEnd w:id="98"/>
      <w:bookmarkEnd w:id="99"/>
    </w:p>
    <w:p w14:paraId="6ECB8EB0" w14:textId="77777777" w:rsidR="002B020D" w:rsidRPr="005E79BA" w:rsidRDefault="002B020D" w:rsidP="004F3D5F">
      <w:pPr>
        <w:rPr>
          <w:lang w:eastAsia="hu-HU"/>
        </w:rPr>
      </w:pPr>
      <w:r w:rsidRPr="005E79BA">
        <w:rPr>
          <w:lang w:eastAsia="hu-HU"/>
        </w:rPr>
        <w:t>A teszteset célja annak ellenőrzése, hogy a rendszer megfelelően kezeli a felhasználó bejelentkezését érvényes email cím és jelszó megadása esetén.</w:t>
      </w:r>
    </w:p>
    <w:p w14:paraId="122DEA9B" w14:textId="77777777" w:rsidR="002B020D" w:rsidRDefault="002B020D" w:rsidP="004F3D5F">
      <w:pPr>
        <w:rPr>
          <w:lang w:eastAsia="hu-HU"/>
        </w:rPr>
      </w:pPr>
      <w:r w:rsidRPr="005E79BA">
        <w:rPr>
          <w:lang w:eastAsia="hu-HU"/>
        </w:rPr>
        <w:t xml:space="preserve">A teszt biztosítja, hogy az </w:t>
      </w:r>
      <w:proofErr w:type="spellStart"/>
      <w:r w:rsidRPr="005E79BA">
        <w:rPr>
          <w:lang w:eastAsia="hu-HU"/>
        </w:rPr>
        <w:t>autentikációs</w:t>
      </w:r>
      <w:proofErr w:type="spellEnd"/>
      <w:r w:rsidRPr="005E79BA">
        <w:rPr>
          <w:lang w:eastAsia="hu-HU"/>
        </w:rPr>
        <w:t xml:space="preserve"> folyamat (login API, </w:t>
      </w:r>
      <w:proofErr w:type="spellStart"/>
      <w:r w:rsidRPr="005E79BA">
        <w:rPr>
          <w:lang w:eastAsia="hu-HU"/>
        </w:rPr>
        <w:t>token</w:t>
      </w:r>
      <w:proofErr w:type="spellEnd"/>
      <w:r w:rsidRPr="005E79BA">
        <w:rPr>
          <w:lang w:eastAsia="hu-HU"/>
        </w:rPr>
        <w:t xml:space="preserve"> mentés, átirányítás) megfelelően működik.</w:t>
      </w:r>
    </w:p>
    <w:p w14:paraId="068DE8BF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0D268FDA" w14:textId="77777777" w:rsidR="002B020D" w:rsidRDefault="002B020D" w:rsidP="002B020D">
      <w:pPr>
        <w:rPr>
          <w:b/>
          <w:bCs/>
          <w:lang w:eastAsia="hu-HU"/>
        </w:rPr>
      </w:pPr>
      <w:proofErr w:type="spellStart"/>
      <w:r w:rsidRPr="005E79BA">
        <w:rPr>
          <w:b/>
          <w:bCs/>
          <w:lang w:eastAsia="hu-HU"/>
        </w:rPr>
        <w:t>npx</w:t>
      </w:r>
      <w:proofErr w:type="spellEnd"/>
      <w:r w:rsidRPr="005E79BA">
        <w:rPr>
          <w:b/>
          <w:bCs/>
          <w:lang w:eastAsia="hu-HU"/>
        </w:rPr>
        <w:t xml:space="preserve"> </w:t>
      </w:r>
      <w:proofErr w:type="spellStart"/>
      <w:r w:rsidRPr="005E79BA">
        <w:rPr>
          <w:b/>
          <w:bCs/>
          <w:lang w:eastAsia="hu-HU"/>
        </w:rPr>
        <w:t>playwright</w:t>
      </w:r>
      <w:proofErr w:type="spellEnd"/>
      <w:r w:rsidRPr="005E79BA">
        <w:rPr>
          <w:b/>
          <w:bCs/>
          <w:lang w:eastAsia="hu-HU"/>
        </w:rPr>
        <w:t xml:space="preserve"> test </w:t>
      </w:r>
      <w:proofErr w:type="spellStart"/>
      <w:proofErr w:type="gramStart"/>
      <w:r w:rsidRPr="005E79BA">
        <w:rPr>
          <w:b/>
          <w:bCs/>
          <w:lang w:eastAsia="hu-HU"/>
        </w:rPr>
        <w:t>login.spec</w:t>
      </w:r>
      <w:proofErr w:type="gramEnd"/>
      <w:r w:rsidRPr="005E79BA">
        <w:rPr>
          <w:b/>
          <w:bCs/>
          <w:lang w:eastAsia="hu-HU"/>
        </w:rPr>
        <w:t>.ts</w:t>
      </w:r>
      <w:proofErr w:type="spellEnd"/>
      <w:r w:rsidRPr="005E79BA">
        <w:rPr>
          <w:b/>
          <w:bCs/>
          <w:lang w:eastAsia="hu-HU"/>
        </w:rPr>
        <w:t xml:space="preserve"> </w:t>
      </w:r>
      <w:r>
        <w:rPr>
          <w:b/>
          <w:bCs/>
          <w:lang w:eastAsia="hu-HU"/>
        </w:rPr>
        <w:t>–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</w:p>
    <w:p w14:paraId="1B6954F8" w14:textId="77777777" w:rsidR="002B020D" w:rsidRDefault="002B020D" w:rsidP="002B020D">
      <w:pPr>
        <w:ind w:firstLine="0"/>
        <w:rPr>
          <w:lang w:eastAsia="hu-HU"/>
        </w:rPr>
      </w:pPr>
      <w:r w:rsidRPr="005E79BA">
        <w:rPr>
          <w:lang w:eastAsia="hu-HU"/>
        </w:rPr>
        <w:t xml:space="preserve">A </w:t>
      </w:r>
      <w:r w:rsidRPr="005E79BA">
        <w:rPr>
          <w:b/>
          <w:bCs/>
          <w:lang w:eastAsia="hu-HU"/>
        </w:rPr>
        <w:t>--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  <w:r w:rsidRPr="005E79BA">
        <w:rPr>
          <w:b/>
          <w:bCs/>
          <w:lang w:eastAsia="hu-HU"/>
        </w:rPr>
        <w:t xml:space="preserve"> </w:t>
      </w:r>
      <w:r w:rsidRPr="005E79BA">
        <w:rPr>
          <w:lang w:eastAsia="hu-HU"/>
        </w:rPr>
        <w:t>kapcsoló segítségével a teszt futása vizuálisan követhető.</w:t>
      </w:r>
    </w:p>
    <w:p w14:paraId="32ED7F78" w14:textId="77777777" w:rsidR="002B020D" w:rsidRDefault="002B020D" w:rsidP="002B020D">
      <w:pPr>
        <w:ind w:firstLine="0"/>
        <w:rPr>
          <w:lang w:eastAsia="hu-HU"/>
        </w:rPr>
      </w:pPr>
      <w:r w:rsidRPr="005E79BA">
        <w:rPr>
          <w:noProof/>
          <w:lang w:eastAsia="hu-HU"/>
        </w:rPr>
        <w:drawing>
          <wp:inline distT="0" distB="0" distL="0" distR="0" wp14:anchorId="44846959" wp14:editId="26CA6129">
            <wp:extent cx="6030595" cy="2764790"/>
            <wp:effectExtent l="0" t="0" r="8255" b="0"/>
            <wp:docPr id="4916615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615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DC1C" w14:textId="77777777" w:rsidR="002B020D" w:rsidRDefault="002B020D" w:rsidP="004F3D5F">
      <w:pPr>
        <w:pStyle w:val="Cmsor3"/>
        <w:pageBreakBefore/>
        <w:rPr>
          <w:lang w:eastAsia="hu-HU"/>
        </w:rPr>
      </w:pPr>
      <w:bookmarkStart w:id="100" w:name="_Toc223080414"/>
      <w:bookmarkStart w:id="101" w:name="_Toc227013257"/>
      <w:r w:rsidRPr="005E79BA">
        <w:rPr>
          <w:lang w:eastAsia="hu-HU"/>
        </w:rPr>
        <w:lastRenderedPageBreak/>
        <w:t>Hibás bejelentkezés</w:t>
      </w:r>
      <w:bookmarkEnd w:id="100"/>
      <w:bookmarkEnd w:id="101"/>
    </w:p>
    <w:p w14:paraId="18EBFCE2" w14:textId="77777777" w:rsidR="002B020D" w:rsidRPr="005E79BA" w:rsidRDefault="002B020D" w:rsidP="004F3D5F">
      <w:pPr>
        <w:rPr>
          <w:lang w:eastAsia="hu-HU"/>
        </w:rPr>
      </w:pPr>
      <w:r w:rsidRPr="005E79BA">
        <w:rPr>
          <w:lang w:eastAsia="hu-HU"/>
        </w:rPr>
        <w:t>A teszteset célja annak ellenőrzése, hogy a rendszer nem engedi a bejelentkezést, ha a felhasználó hibás jelszót ad meg.</w:t>
      </w:r>
    </w:p>
    <w:p w14:paraId="3051345B" w14:textId="77777777" w:rsidR="002B020D" w:rsidRDefault="002B020D" w:rsidP="004F3D5F">
      <w:pPr>
        <w:rPr>
          <w:lang w:eastAsia="hu-HU"/>
        </w:rPr>
      </w:pPr>
      <w:r w:rsidRPr="005E79BA">
        <w:rPr>
          <w:lang w:eastAsia="hu-HU"/>
        </w:rPr>
        <w:t xml:space="preserve">Ez a teszt biztosítja, hogy az </w:t>
      </w:r>
      <w:proofErr w:type="spellStart"/>
      <w:r w:rsidRPr="005E79BA">
        <w:rPr>
          <w:lang w:eastAsia="hu-HU"/>
        </w:rPr>
        <w:t>autentikációs</w:t>
      </w:r>
      <w:proofErr w:type="spellEnd"/>
      <w:r w:rsidRPr="005E79BA">
        <w:rPr>
          <w:lang w:eastAsia="hu-HU"/>
        </w:rPr>
        <w:t xml:space="preserve"> rendszer megfelelően védi a felhasználói fiókokat, és nem enged hozzáférést érvénytelen hitelesítési adatokkal.</w:t>
      </w:r>
    </w:p>
    <w:p w14:paraId="36526120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1164C8D7" w14:textId="77777777" w:rsidR="002B020D" w:rsidRDefault="002B020D" w:rsidP="002B020D">
      <w:pPr>
        <w:rPr>
          <w:b/>
          <w:bCs/>
          <w:lang w:eastAsia="hu-HU"/>
        </w:rPr>
      </w:pPr>
      <w:proofErr w:type="spellStart"/>
      <w:r w:rsidRPr="005E79BA">
        <w:rPr>
          <w:b/>
          <w:bCs/>
          <w:lang w:eastAsia="hu-HU"/>
        </w:rPr>
        <w:t>npx</w:t>
      </w:r>
      <w:proofErr w:type="spellEnd"/>
      <w:r w:rsidRPr="005E79BA">
        <w:rPr>
          <w:b/>
          <w:bCs/>
          <w:lang w:eastAsia="hu-HU"/>
        </w:rPr>
        <w:t xml:space="preserve"> </w:t>
      </w:r>
      <w:proofErr w:type="spellStart"/>
      <w:r w:rsidRPr="005E79BA">
        <w:rPr>
          <w:b/>
          <w:bCs/>
          <w:lang w:eastAsia="hu-HU"/>
        </w:rPr>
        <w:t>playwright</w:t>
      </w:r>
      <w:proofErr w:type="spellEnd"/>
      <w:r w:rsidRPr="005E79BA">
        <w:rPr>
          <w:b/>
          <w:bCs/>
          <w:lang w:eastAsia="hu-HU"/>
        </w:rPr>
        <w:t xml:space="preserve"> test login-</w:t>
      </w:r>
      <w:proofErr w:type="spellStart"/>
      <w:r>
        <w:rPr>
          <w:b/>
          <w:bCs/>
          <w:lang w:eastAsia="hu-HU"/>
        </w:rPr>
        <w:t>invalid</w:t>
      </w:r>
      <w:proofErr w:type="spellEnd"/>
      <w:r>
        <w:rPr>
          <w:b/>
          <w:bCs/>
          <w:lang w:eastAsia="hu-HU"/>
        </w:rPr>
        <w:t>-</w:t>
      </w:r>
      <w:proofErr w:type="spellStart"/>
      <w:proofErr w:type="gramStart"/>
      <w:r>
        <w:rPr>
          <w:b/>
          <w:bCs/>
          <w:lang w:eastAsia="hu-HU"/>
        </w:rPr>
        <w:t>password</w:t>
      </w:r>
      <w:r w:rsidRPr="005E79BA">
        <w:rPr>
          <w:b/>
          <w:bCs/>
          <w:lang w:eastAsia="hu-HU"/>
        </w:rPr>
        <w:t>.spec</w:t>
      </w:r>
      <w:proofErr w:type="gramEnd"/>
      <w:r w:rsidRPr="005E79BA">
        <w:rPr>
          <w:b/>
          <w:bCs/>
          <w:lang w:eastAsia="hu-HU"/>
        </w:rPr>
        <w:t>.ts</w:t>
      </w:r>
      <w:proofErr w:type="spellEnd"/>
      <w:r w:rsidRPr="005E79BA">
        <w:rPr>
          <w:b/>
          <w:bCs/>
          <w:lang w:eastAsia="hu-HU"/>
        </w:rPr>
        <w:t xml:space="preserve"> </w:t>
      </w:r>
      <w:r>
        <w:rPr>
          <w:b/>
          <w:bCs/>
          <w:lang w:eastAsia="hu-HU"/>
        </w:rPr>
        <w:t>–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</w:p>
    <w:p w14:paraId="6279AD21" w14:textId="77777777" w:rsidR="002B020D" w:rsidRDefault="002B020D" w:rsidP="002B020D">
      <w:pPr>
        <w:ind w:firstLine="0"/>
        <w:rPr>
          <w:lang w:eastAsia="hu-HU"/>
        </w:rPr>
      </w:pPr>
      <w:r w:rsidRPr="005E79BA">
        <w:rPr>
          <w:lang w:eastAsia="hu-HU"/>
        </w:rPr>
        <w:t xml:space="preserve">A </w:t>
      </w:r>
      <w:r w:rsidRPr="005E79BA">
        <w:rPr>
          <w:b/>
          <w:bCs/>
          <w:lang w:eastAsia="hu-HU"/>
        </w:rPr>
        <w:t>--</w:t>
      </w:r>
      <w:proofErr w:type="spellStart"/>
      <w:r w:rsidRPr="005E79BA">
        <w:rPr>
          <w:b/>
          <w:bCs/>
          <w:lang w:eastAsia="hu-HU"/>
        </w:rPr>
        <w:t>headed</w:t>
      </w:r>
      <w:proofErr w:type="spellEnd"/>
      <w:r w:rsidRPr="005E79BA">
        <w:rPr>
          <w:lang w:eastAsia="hu-HU"/>
        </w:rPr>
        <w:t xml:space="preserve"> kapcsoló lehetővé teszi a teszt vizuális megfigyelését.</w:t>
      </w:r>
    </w:p>
    <w:p w14:paraId="70F3C0B3" w14:textId="77777777" w:rsidR="002B020D" w:rsidRDefault="002B020D" w:rsidP="002B020D">
      <w:pPr>
        <w:ind w:firstLine="0"/>
        <w:rPr>
          <w:lang w:eastAsia="hu-HU"/>
        </w:rPr>
      </w:pPr>
      <w:r w:rsidRPr="005E79BA">
        <w:rPr>
          <w:noProof/>
          <w:lang w:eastAsia="hu-HU"/>
        </w:rPr>
        <w:drawing>
          <wp:inline distT="0" distB="0" distL="0" distR="0" wp14:anchorId="3CFE35F7" wp14:editId="7F6916EC">
            <wp:extent cx="6030595" cy="2736850"/>
            <wp:effectExtent l="0" t="0" r="8255" b="6350"/>
            <wp:docPr id="15217696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696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7A94" w14:textId="77777777" w:rsidR="002B020D" w:rsidRDefault="002B020D" w:rsidP="004F3D5F">
      <w:pPr>
        <w:pStyle w:val="Cmsor3"/>
        <w:pageBreakBefore/>
        <w:rPr>
          <w:lang w:eastAsia="hu-HU"/>
        </w:rPr>
      </w:pPr>
      <w:bookmarkStart w:id="102" w:name="_Toc223080415"/>
      <w:bookmarkStart w:id="103" w:name="_Toc227013258"/>
      <w:r w:rsidRPr="00CE53B9">
        <w:rPr>
          <w:lang w:eastAsia="hu-HU"/>
        </w:rPr>
        <w:lastRenderedPageBreak/>
        <w:t>Sikeres kijelentkezés</w:t>
      </w:r>
      <w:bookmarkEnd w:id="102"/>
      <w:bookmarkEnd w:id="103"/>
    </w:p>
    <w:p w14:paraId="424F5ACE" w14:textId="77777777" w:rsidR="002B020D" w:rsidRPr="00CE53B9" w:rsidRDefault="002B020D" w:rsidP="004F3D5F">
      <w:pPr>
        <w:rPr>
          <w:lang w:eastAsia="hu-HU"/>
        </w:rPr>
      </w:pPr>
      <w:r w:rsidRPr="00CE53B9">
        <w:rPr>
          <w:lang w:eastAsia="hu-HU"/>
        </w:rPr>
        <w:t>A teszteset célja annak ellenőrzése, hogy a rendszer megfelelően kezeli a felhasználó kijelentkezését, valamint törli a hitelesítési adatokat a böngésző tárolójából.</w:t>
      </w:r>
    </w:p>
    <w:p w14:paraId="795B5EE8" w14:textId="77777777" w:rsidR="002B020D" w:rsidRDefault="002B020D" w:rsidP="004F3D5F">
      <w:pPr>
        <w:rPr>
          <w:lang w:eastAsia="hu-HU"/>
        </w:rPr>
      </w:pPr>
      <w:r w:rsidRPr="00CE53B9">
        <w:rPr>
          <w:lang w:eastAsia="hu-HU"/>
        </w:rPr>
        <w:t>Ez biztosítja, hogy a kijelentkezés után a felhasználó ne férhessen hozzá a védett oldalakhoz.</w:t>
      </w:r>
    </w:p>
    <w:p w14:paraId="4154F4D3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734116F2" w14:textId="77777777" w:rsidR="002B020D" w:rsidRDefault="002B020D" w:rsidP="002B020D">
      <w:pPr>
        <w:rPr>
          <w:b/>
          <w:bCs/>
          <w:lang w:eastAsia="hu-HU"/>
        </w:rPr>
      </w:pPr>
      <w:proofErr w:type="spellStart"/>
      <w:r w:rsidRPr="00CE53B9">
        <w:rPr>
          <w:b/>
          <w:bCs/>
          <w:lang w:eastAsia="hu-HU"/>
        </w:rPr>
        <w:t>npx</w:t>
      </w:r>
      <w:proofErr w:type="spellEnd"/>
      <w:r w:rsidRPr="00CE53B9">
        <w:rPr>
          <w:b/>
          <w:bCs/>
          <w:lang w:eastAsia="hu-HU"/>
        </w:rPr>
        <w:t xml:space="preserve"> </w:t>
      </w:r>
      <w:proofErr w:type="spellStart"/>
      <w:r w:rsidRPr="00CE53B9">
        <w:rPr>
          <w:b/>
          <w:bCs/>
          <w:lang w:eastAsia="hu-HU"/>
        </w:rPr>
        <w:t>playwright</w:t>
      </w:r>
      <w:proofErr w:type="spellEnd"/>
      <w:r w:rsidRPr="00CE53B9">
        <w:rPr>
          <w:b/>
          <w:bCs/>
          <w:lang w:eastAsia="hu-HU"/>
        </w:rPr>
        <w:t xml:space="preserve"> test </w:t>
      </w:r>
      <w:proofErr w:type="spellStart"/>
      <w:proofErr w:type="gramStart"/>
      <w:r w:rsidRPr="00CE53B9">
        <w:rPr>
          <w:b/>
          <w:bCs/>
          <w:lang w:eastAsia="hu-HU"/>
        </w:rPr>
        <w:t>logout.spec</w:t>
      </w:r>
      <w:proofErr w:type="gramEnd"/>
      <w:r w:rsidRPr="00CE53B9">
        <w:rPr>
          <w:b/>
          <w:bCs/>
          <w:lang w:eastAsia="hu-HU"/>
        </w:rPr>
        <w:t>.ts</w:t>
      </w:r>
      <w:proofErr w:type="spellEnd"/>
      <w:r w:rsidRPr="00CE53B9">
        <w:rPr>
          <w:b/>
          <w:bCs/>
          <w:lang w:eastAsia="hu-HU"/>
        </w:rPr>
        <w:t xml:space="preserve"> </w:t>
      </w:r>
      <w:r>
        <w:rPr>
          <w:b/>
          <w:bCs/>
          <w:lang w:eastAsia="hu-HU"/>
        </w:rPr>
        <w:t>–</w:t>
      </w:r>
      <w:proofErr w:type="spellStart"/>
      <w:r w:rsidRPr="00CE53B9">
        <w:rPr>
          <w:b/>
          <w:bCs/>
          <w:lang w:eastAsia="hu-HU"/>
        </w:rPr>
        <w:t>headed</w:t>
      </w:r>
      <w:proofErr w:type="spellEnd"/>
    </w:p>
    <w:p w14:paraId="231A2904" w14:textId="77777777" w:rsidR="002B020D" w:rsidRDefault="002B020D" w:rsidP="002B020D">
      <w:pPr>
        <w:ind w:firstLine="0"/>
        <w:rPr>
          <w:lang w:eastAsia="hu-HU"/>
        </w:rPr>
      </w:pPr>
      <w:r w:rsidRPr="00CE53B9">
        <w:rPr>
          <w:lang w:eastAsia="hu-HU"/>
        </w:rPr>
        <w:t xml:space="preserve">A </w:t>
      </w:r>
      <w:r w:rsidRPr="00CE53B9">
        <w:rPr>
          <w:b/>
          <w:bCs/>
          <w:lang w:eastAsia="hu-HU"/>
        </w:rPr>
        <w:t>--</w:t>
      </w:r>
      <w:proofErr w:type="spellStart"/>
      <w:r w:rsidRPr="00CE53B9">
        <w:rPr>
          <w:b/>
          <w:bCs/>
          <w:lang w:eastAsia="hu-HU"/>
        </w:rPr>
        <w:t>headed</w:t>
      </w:r>
      <w:proofErr w:type="spellEnd"/>
      <w:r w:rsidRPr="00CE53B9">
        <w:rPr>
          <w:lang w:eastAsia="hu-HU"/>
        </w:rPr>
        <w:t xml:space="preserve"> kapcsoló biztosítja a vizuális futtatást.</w:t>
      </w:r>
    </w:p>
    <w:p w14:paraId="3DA455E5" w14:textId="77777777" w:rsidR="002B020D" w:rsidRDefault="002B020D" w:rsidP="002B020D">
      <w:pPr>
        <w:ind w:firstLine="0"/>
        <w:rPr>
          <w:lang w:eastAsia="hu-HU"/>
        </w:rPr>
      </w:pPr>
      <w:r w:rsidRPr="00CE53B9">
        <w:rPr>
          <w:noProof/>
          <w:lang w:eastAsia="hu-HU"/>
        </w:rPr>
        <w:drawing>
          <wp:inline distT="0" distB="0" distL="0" distR="0" wp14:anchorId="7DA165E6" wp14:editId="33CF26A9">
            <wp:extent cx="6030595" cy="2868295"/>
            <wp:effectExtent l="0" t="0" r="8255" b="8255"/>
            <wp:docPr id="11541163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163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0B0E" w14:textId="77777777" w:rsidR="002B020D" w:rsidRDefault="002B020D" w:rsidP="004F3D5F">
      <w:pPr>
        <w:pStyle w:val="Cmsor3"/>
        <w:pageBreakBefore/>
        <w:rPr>
          <w:lang w:eastAsia="hu-HU"/>
        </w:rPr>
      </w:pPr>
      <w:bookmarkStart w:id="104" w:name="_Toc223080416"/>
      <w:bookmarkStart w:id="105" w:name="_Toc227013259"/>
      <w:r w:rsidRPr="00CE53B9">
        <w:rPr>
          <w:lang w:eastAsia="hu-HU"/>
        </w:rPr>
        <w:lastRenderedPageBreak/>
        <w:t>Diák profil beállítás sikeresen</w:t>
      </w:r>
      <w:bookmarkEnd w:id="104"/>
      <w:bookmarkEnd w:id="105"/>
    </w:p>
    <w:p w14:paraId="1F350243" w14:textId="77777777" w:rsidR="002B020D" w:rsidRPr="00CE53B9" w:rsidRDefault="002B020D" w:rsidP="004F3D5F">
      <w:pPr>
        <w:rPr>
          <w:lang w:eastAsia="hu-HU"/>
        </w:rPr>
      </w:pPr>
      <w:r w:rsidRPr="00CE53B9">
        <w:rPr>
          <w:lang w:eastAsia="hu-HU"/>
        </w:rPr>
        <w:t>A teszteset célja annak ellenőrzése, hogy a rendszer megfelelően kezeli a diák szerepkör kiválasztását és a profilbeállítási folyamatot (</w:t>
      </w:r>
      <w:proofErr w:type="spellStart"/>
      <w:r w:rsidRPr="00CE53B9">
        <w:rPr>
          <w:lang w:eastAsia="hu-HU"/>
        </w:rPr>
        <w:t>setup</w:t>
      </w:r>
      <w:proofErr w:type="spellEnd"/>
      <w:r w:rsidRPr="00CE53B9">
        <w:rPr>
          <w:lang w:eastAsia="hu-HU"/>
        </w:rPr>
        <w:t xml:space="preserve"> </w:t>
      </w:r>
      <w:proofErr w:type="spellStart"/>
      <w:r w:rsidRPr="00CE53B9">
        <w:rPr>
          <w:lang w:eastAsia="hu-HU"/>
        </w:rPr>
        <w:t>wizard</w:t>
      </w:r>
      <w:proofErr w:type="spellEnd"/>
      <w:r w:rsidRPr="00CE53B9">
        <w:rPr>
          <w:lang w:eastAsia="hu-HU"/>
        </w:rPr>
        <w:t>).</w:t>
      </w:r>
    </w:p>
    <w:p w14:paraId="4FA48693" w14:textId="77777777" w:rsidR="002B020D" w:rsidRPr="00CE53B9" w:rsidRDefault="002B020D" w:rsidP="004F3D5F">
      <w:pPr>
        <w:rPr>
          <w:lang w:eastAsia="hu-HU"/>
        </w:rPr>
      </w:pPr>
      <w:r w:rsidRPr="00CE53B9">
        <w:rPr>
          <w:lang w:eastAsia="hu-HU"/>
        </w:rPr>
        <w:t>A teszt biztosítja, hogy a felhasználó végig tud haladni a régió, település, intézmény kiválasztási folyamaton, majd sikeresen mentheti a profilját.</w:t>
      </w:r>
    </w:p>
    <w:p w14:paraId="75CBA51E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208A696F" w14:textId="77777777" w:rsidR="002B020D" w:rsidRDefault="002B020D" w:rsidP="002B020D">
      <w:pPr>
        <w:rPr>
          <w:b/>
          <w:bCs/>
        </w:rPr>
      </w:pPr>
      <w:proofErr w:type="spellStart"/>
      <w:r w:rsidRPr="00CE53B9">
        <w:rPr>
          <w:b/>
          <w:bCs/>
        </w:rPr>
        <w:t>npx</w:t>
      </w:r>
      <w:proofErr w:type="spellEnd"/>
      <w:r w:rsidRPr="00CE53B9">
        <w:rPr>
          <w:b/>
          <w:bCs/>
        </w:rPr>
        <w:t xml:space="preserve"> </w:t>
      </w:r>
      <w:proofErr w:type="spellStart"/>
      <w:r w:rsidRPr="00CE53B9">
        <w:rPr>
          <w:b/>
          <w:bCs/>
        </w:rPr>
        <w:t>playwright</w:t>
      </w:r>
      <w:proofErr w:type="spellEnd"/>
      <w:r w:rsidRPr="00CE53B9">
        <w:rPr>
          <w:b/>
          <w:bCs/>
        </w:rPr>
        <w:t xml:space="preserve"> test </w:t>
      </w:r>
      <w:proofErr w:type="spellStart"/>
      <w:r w:rsidRPr="00CE53B9">
        <w:rPr>
          <w:b/>
          <w:bCs/>
        </w:rPr>
        <w:t>student</w:t>
      </w:r>
      <w:r>
        <w:rPr>
          <w:b/>
          <w:bCs/>
        </w:rPr>
        <w:t>_</w:t>
      </w:r>
      <w:proofErr w:type="gramStart"/>
      <w:r w:rsidRPr="00CE53B9">
        <w:rPr>
          <w:b/>
          <w:bCs/>
        </w:rPr>
        <w:t>setup.spec</w:t>
      </w:r>
      <w:proofErr w:type="gramEnd"/>
      <w:r w:rsidRPr="00CE53B9">
        <w:rPr>
          <w:b/>
          <w:bCs/>
        </w:rPr>
        <w:t>.ts</w:t>
      </w:r>
      <w:proofErr w:type="spellEnd"/>
      <w:r w:rsidRPr="00CE53B9">
        <w:rPr>
          <w:b/>
          <w:bCs/>
        </w:rPr>
        <w:t xml:space="preserve"> </w:t>
      </w:r>
      <w:r>
        <w:rPr>
          <w:b/>
          <w:bCs/>
        </w:rPr>
        <w:t>–</w:t>
      </w:r>
      <w:proofErr w:type="spellStart"/>
      <w:r w:rsidRPr="00CE53B9">
        <w:rPr>
          <w:b/>
          <w:bCs/>
        </w:rPr>
        <w:t>headed</w:t>
      </w:r>
      <w:proofErr w:type="spellEnd"/>
    </w:p>
    <w:p w14:paraId="78FB92C6" w14:textId="77777777" w:rsidR="002B020D" w:rsidRDefault="002B020D" w:rsidP="002B020D">
      <w:pPr>
        <w:ind w:firstLine="0"/>
      </w:pPr>
      <w:r w:rsidRPr="00CE53B9">
        <w:t xml:space="preserve">A </w:t>
      </w:r>
      <w:r w:rsidRPr="00CE53B9">
        <w:rPr>
          <w:b/>
          <w:bCs/>
        </w:rPr>
        <w:t>--</w:t>
      </w:r>
      <w:proofErr w:type="spellStart"/>
      <w:r w:rsidRPr="00CE53B9">
        <w:rPr>
          <w:b/>
          <w:bCs/>
        </w:rPr>
        <w:t>headed</w:t>
      </w:r>
      <w:proofErr w:type="spellEnd"/>
      <w:r w:rsidRPr="00CE53B9">
        <w:t xml:space="preserve"> kapcsoló biztosítja a böngésző vizuális megjelenítését.</w:t>
      </w:r>
    </w:p>
    <w:p w14:paraId="663AB2C2" w14:textId="77777777" w:rsidR="002B020D" w:rsidRPr="00CE53B9" w:rsidRDefault="002B020D" w:rsidP="002B020D">
      <w:pPr>
        <w:ind w:firstLine="0"/>
      </w:pPr>
      <w:r w:rsidRPr="00CE53B9">
        <w:rPr>
          <w:noProof/>
        </w:rPr>
        <w:drawing>
          <wp:inline distT="0" distB="0" distL="0" distR="0" wp14:anchorId="2D0AEFD9" wp14:editId="17A01221">
            <wp:extent cx="6030595" cy="3779520"/>
            <wp:effectExtent l="0" t="0" r="8255" b="0"/>
            <wp:docPr id="16262533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533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ADFD" w14:textId="77777777" w:rsidR="002B020D" w:rsidRDefault="002B020D" w:rsidP="004F3D5F">
      <w:pPr>
        <w:pStyle w:val="Cmsor3"/>
        <w:pageBreakBefore/>
        <w:rPr>
          <w:lang w:eastAsia="hu-HU"/>
        </w:rPr>
      </w:pPr>
      <w:bookmarkStart w:id="106" w:name="_Toc223080417"/>
      <w:bookmarkStart w:id="107" w:name="_Toc227013260"/>
      <w:r w:rsidRPr="00CE53B9">
        <w:rPr>
          <w:lang w:eastAsia="hu-HU"/>
        </w:rPr>
        <w:lastRenderedPageBreak/>
        <w:t>Tanár profil beállítás sikeresen</w:t>
      </w:r>
      <w:bookmarkEnd w:id="106"/>
      <w:bookmarkEnd w:id="107"/>
    </w:p>
    <w:p w14:paraId="1D67CA3C" w14:textId="77777777" w:rsidR="002B020D" w:rsidRPr="00CE53B9" w:rsidRDefault="002B020D" w:rsidP="004F3D5F">
      <w:pPr>
        <w:rPr>
          <w:lang w:eastAsia="hu-HU"/>
        </w:rPr>
      </w:pPr>
      <w:r w:rsidRPr="00CE53B9">
        <w:rPr>
          <w:lang w:eastAsia="hu-HU"/>
        </w:rPr>
        <w:t>A teszteset célja annak ellenőrzése, hogy a rendszer megfelelően kezeli a tanár szerepkör kiválasztását és a profilbeállítási folyamatot.</w:t>
      </w:r>
    </w:p>
    <w:p w14:paraId="31C61512" w14:textId="77777777" w:rsidR="002B020D" w:rsidRDefault="002B020D" w:rsidP="004F3D5F">
      <w:pPr>
        <w:rPr>
          <w:lang w:eastAsia="hu-HU"/>
        </w:rPr>
      </w:pPr>
      <w:r w:rsidRPr="00CE53B9">
        <w:rPr>
          <w:lang w:eastAsia="hu-HU"/>
        </w:rPr>
        <w:t>A teszt biztosítja, hogy a felhasználó végig tud haladni a régió, település és intézmény kiválasztási folyamaton, majd sikeresen mentheti a profilját tanárként.</w:t>
      </w:r>
    </w:p>
    <w:p w14:paraId="17233300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3C684A36" w14:textId="77777777" w:rsidR="002B020D" w:rsidRPr="0096115B" w:rsidRDefault="002B020D" w:rsidP="002B020D">
      <w:pPr>
        <w:rPr>
          <w:b/>
          <w:bCs/>
        </w:rPr>
      </w:pPr>
      <w:proofErr w:type="spellStart"/>
      <w:r w:rsidRPr="0096115B">
        <w:rPr>
          <w:b/>
          <w:bCs/>
        </w:rPr>
        <w:t>npx</w:t>
      </w:r>
      <w:proofErr w:type="spellEnd"/>
      <w:r w:rsidRPr="0096115B">
        <w:rPr>
          <w:b/>
          <w:bCs/>
        </w:rPr>
        <w:t xml:space="preserve"> </w:t>
      </w:r>
      <w:proofErr w:type="spellStart"/>
      <w:r w:rsidRPr="0096115B">
        <w:rPr>
          <w:b/>
          <w:bCs/>
        </w:rPr>
        <w:t>playwright</w:t>
      </w:r>
      <w:proofErr w:type="spellEnd"/>
      <w:r w:rsidRPr="0096115B">
        <w:rPr>
          <w:b/>
          <w:bCs/>
        </w:rPr>
        <w:t xml:space="preserve"> test </w:t>
      </w:r>
      <w:proofErr w:type="spellStart"/>
      <w:r w:rsidRPr="0096115B">
        <w:rPr>
          <w:b/>
          <w:bCs/>
        </w:rPr>
        <w:t>teacher</w:t>
      </w:r>
      <w:r>
        <w:rPr>
          <w:b/>
          <w:bCs/>
        </w:rPr>
        <w:t>_</w:t>
      </w:r>
      <w:proofErr w:type="gramStart"/>
      <w:r w:rsidRPr="0096115B">
        <w:rPr>
          <w:b/>
          <w:bCs/>
        </w:rPr>
        <w:t>setup.spec</w:t>
      </w:r>
      <w:proofErr w:type="gramEnd"/>
      <w:r w:rsidRPr="0096115B">
        <w:rPr>
          <w:b/>
          <w:bCs/>
        </w:rPr>
        <w:t>.ts</w:t>
      </w:r>
      <w:proofErr w:type="spellEnd"/>
      <w:r w:rsidRPr="0096115B">
        <w:rPr>
          <w:b/>
          <w:bCs/>
        </w:rPr>
        <w:t xml:space="preserve"> –</w:t>
      </w:r>
      <w:proofErr w:type="spellStart"/>
      <w:r w:rsidRPr="0096115B">
        <w:rPr>
          <w:b/>
          <w:bCs/>
        </w:rPr>
        <w:t>headed</w:t>
      </w:r>
      <w:proofErr w:type="spellEnd"/>
    </w:p>
    <w:p w14:paraId="07F3D0D6" w14:textId="77777777" w:rsidR="002B020D" w:rsidRDefault="002B020D" w:rsidP="002B020D">
      <w:pPr>
        <w:ind w:firstLine="0"/>
      </w:pPr>
      <w:r w:rsidRPr="00CE53B9">
        <w:t xml:space="preserve">A </w:t>
      </w:r>
      <w:r w:rsidRPr="00CE53B9">
        <w:rPr>
          <w:b/>
          <w:bCs/>
        </w:rPr>
        <w:t>--</w:t>
      </w:r>
      <w:proofErr w:type="spellStart"/>
      <w:r w:rsidRPr="00CE53B9">
        <w:rPr>
          <w:b/>
          <w:bCs/>
        </w:rPr>
        <w:t>headed</w:t>
      </w:r>
      <w:proofErr w:type="spellEnd"/>
      <w:r w:rsidRPr="00CE53B9">
        <w:t xml:space="preserve"> opció lehetővé teszi a teszt vizuális ellenőrzését.</w:t>
      </w:r>
    </w:p>
    <w:p w14:paraId="2F9F65B4" w14:textId="77777777" w:rsidR="002B020D" w:rsidRDefault="002B020D" w:rsidP="002B020D">
      <w:pPr>
        <w:ind w:firstLine="0"/>
      </w:pPr>
      <w:r w:rsidRPr="00CE53B9">
        <w:rPr>
          <w:noProof/>
        </w:rPr>
        <w:drawing>
          <wp:inline distT="0" distB="0" distL="0" distR="0" wp14:anchorId="72E43B9A" wp14:editId="38CF64F4">
            <wp:extent cx="6030595" cy="3612515"/>
            <wp:effectExtent l="0" t="0" r="8255" b="6985"/>
            <wp:docPr id="1217431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313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7A91" w14:textId="77777777" w:rsidR="002B020D" w:rsidRPr="004F3D5F" w:rsidRDefault="002B020D" w:rsidP="004F3D5F">
      <w:pPr>
        <w:pStyle w:val="Cmsor3"/>
        <w:pageBreakBefore/>
      </w:pPr>
      <w:bookmarkStart w:id="108" w:name="_Toc223080418"/>
      <w:bookmarkStart w:id="109" w:name="_Toc227013261"/>
      <w:r w:rsidRPr="004F3D5F">
        <w:lastRenderedPageBreak/>
        <w:t>Admin intézmény létrehozása sikeresen</w:t>
      </w:r>
      <w:bookmarkEnd w:id="108"/>
      <w:bookmarkEnd w:id="109"/>
    </w:p>
    <w:p w14:paraId="4D23CDCA" w14:textId="77777777" w:rsidR="002B020D" w:rsidRPr="00BA67B1" w:rsidRDefault="002B020D" w:rsidP="004F3D5F">
      <w:pPr>
        <w:rPr>
          <w:lang w:eastAsia="hu-HU"/>
        </w:rPr>
      </w:pPr>
      <w:r w:rsidRPr="00BA67B1">
        <w:rPr>
          <w:lang w:eastAsia="hu-HU"/>
        </w:rPr>
        <w:t xml:space="preserve">A teszteset célja annak ellenőrzése, hogy a rendszer megfelelően kezeli az </w:t>
      </w:r>
      <w:proofErr w:type="spellStart"/>
      <w:r w:rsidRPr="00BA67B1">
        <w:rPr>
          <w:lang w:eastAsia="hu-HU"/>
        </w:rPr>
        <w:t>admin</w:t>
      </w:r>
      <w:proofErr w:type="spellEnd"/>
      <w:r w:rsidRPr="00BA67B1">
        <w:rPr>
          <w:lang w:eastAsia="hu-HU"/>
        </w:rPr>
        <w:t xml:space="preserve"> szerepkörű felhasználó intézmény létrehozási folyamatát.</w:t>
      </w:r>
    </w:p>
    <w:p w14:paraId="719A924D" w14:textId="77777777" w:rsidR="002B020D" w:rsidRPr="00BA67B1" w:rsidRDefault="002B020D" w:rsidP="004F3D5F">
      <w:pPr>
        <w:rPr>
          <w:lang w:eastAsia="hu-HU"/>
        </w:rPr>
      </w:pPr>
      <w:r w:rsidRPr="00BA67B1">
        <w:rPr>
          <w:lang w:eastAsia="hu-HU"/>
        </w:rPr>
        <w:t xml:space="preserve">Ez a teszt biztosítja, hogy az </w:t>
      </w:r>
      <w:proofErr w:type="spellStart"/>
      <w:r w:rsidRPr="00BA67B1">
        <w:rPr>
          <w:lang w:eastAsia="hu-HU"/>
        </w:rPr>
        <w:t>admin</w:t>
      </w:r>
      <w:proofErr w:type="spellEnd"/>
      <w:r w:rsidRPr="00BA67B1">
        <w:rPr>
          <w:lang w:eastAsia="hu-HU"/>
        </w:rPr>
        <w:t xml:space="preserve"> végig tud haladni a több lépésből álló varázslón (</w:t>
      </w:r>
      <w:proofErr w:type="spellStart"/>
      <w:r w:rsidRPr="00BA67B1">
        <w:rPr>
          <w:lang w:eastAsia="hu-HU"/>
        </w:rPr>
        <w:t>wizard</w:t>
      </w:r>
      <w:proofErr w:type="spellEnd"/>
      <w:r w:rsidRPr="00BA67B1">
        <w:rPr>
          <w:lang w:eastAsia="hu-HU"/>
        </w:rPr>
        <w:t>), meg tudja adni az intézmény adatait, és sikeresen létrejön az intézmény profil.</w:t>
      </w:r>
    </w:p>
    <w:p w14:paraId="51EB7E98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52647957" w14:textId="77777777" w:rsidR="002B020D" w:rsidRDefault="002B020D" w:rsidP="002B020D">
      <w:pPr>
        <w:rPr>
          <w:b/>
          <w:bCs/>
        </w:rPr>
      </w:pPr>
      <w:proofErr w:type="spellStart"/>
      <w:r w:rsidRPr="0096115B">
        <w:rPr>
          <w:b/>
          <w:bCs/>
        </w:rPr>
        <w:t>npx</w:t>
      </w:r>
      <w:proofErr w:type="spellEnd"/>
      <w:r w:rsidRPr="0096115B">
        <w:rPr>
          <w:b/>
          <w:bCs/>
        </w:rPr>
        <w:t xml:space="preserve"> </w:t>
      </w:r>
      <w:proofErr w:type="spellStart"/>
      <w:r w:rsidRPr="0096115B">
        <w:rPr>
          <w:b/>
          <w:bCs/>
        </w:rPr>
        <w:t>playwright</w:t>
      </w:r>
      <w:proofErr w:type="spellEnd"/>
      <w:r w:rsidRPr="0096115B">
        <w:rPr>
          <w:b/>
          <w:bCs/>
        </w:rPr>
        <w:t xml:space="preserve"> test </w:t>
      </w:r>
      <w:proofErr w:type="spellStart"/>
      <w:r w:rsidRPr="0096115B">
        <w:rPr>
          <w:b/>
          <w:bCs/>
        </w:rPr>
        <w:t>admin_school-</w:t>
      </w:r>
      <w:proofErr w:type="gramStart"/>
      <w:r w:rsidRPr="0096115B">
        <w:rPr>
          <w:b/>
          <w:bCs/>
        </w:rPr>
        <w:t>profile.spec</w:t>
      </w:r>
      <w:proofErr w:type="gramEnd"/>
      <w:r w:rsidRPr="0096115B">
        <w:rPr>
          <w:b/>
          <w:bCs/>
        </w:rPr>
        <w:t>.ts</w:t>
      </w:r>
      <w:proofErr w:type="spellEnd"/>
      <w:r w:rsidRPr="0096115B">
        <w:rPr>
          <w:b/>
          <w:bCs/>
        </w:rPr>
        <w:t xml:space="preserve"> --</w:t>
      </w:r>
      <w:proofErr w:type="spellStart"/>
      <w:r w:rsidRPr="0096115B">
        <w:rPr>
          <w:b/>
          <w:bCs/>
        </w:rPr>
        <w:t>headed</w:t>
      </w:r>
      <w:proofErr w:type="spellEnd"/>
    </w:p>
    <w:p w14:paraId="738FDC90" w14:textId="77777777" w:rsidR="002B020D" w:rsidRDefault="002B020D" w:rsidP="002B020D">
      <w:pPr>
        <w:ind w:firstLine="0"/>
      </w:pPr>
      <w:r w:rsidRPr="00BA67B1">
        <w:t xml:space="preserve">A </w:t>
      </w:r>
      <w:r w:rsidRPr="00BA67B1">
        <w:rPr>
          <w:b/>
          <w:bCs/>
        </w:rPr>
        <w:t>--</w:t>
      </w:r>
      <w:proofErr w:type="spellStart"/>
      <w:r w:rsidRPr="00BA67B1">
        <w:rPr>
          <w:b/>
          <w:bCs/>
        </w:rPr>
        <w:t>headed</w:t>
      </w:r>
      <w:proofErr w:type="spellEnd"/>
      <w:r w:rsidRPr="00BA67B1">
        <w:t xml:space="preserve"> opció lehetővé teszi a vizuális ellenőrzést.</w:t>
      </w:r>
    </w:p>
    <w:p w14:paraId="710D77F8" w14:textId="77777777" w:rsidR="002B020D" w:rsidRDefault="002B020D" w:rsidP="002B020D">
      <w:pPr>
        <w:ind w:firstLine="0"/>
      </w:pPr>
      <w:r w:rsidRPr="00BA67B1">
        <w:rPr>
          <w:noProof/>
        </w:rPr>
        <w:drawing>
          <wp:inline distT="0" distB="0" distL="0" distR="0" wp14:anchorId="0760AE99" wp14:editId="2316E1C6">
            <wp:extent cx="6030595" cy="5424805"/>
            <wp:effectExtent l="0" t="0" r="8255" b="4445"/>
            <wp:docPr id="1008219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9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6872" w14:textId="77777777" w:rsidR="002B020D" w:rsidRDefault="002B020D" w:rsidP="004F3D5F">
      <w:pPr>
        <w:pStyle w:val="Cmsor3"/>
        <w:pageBreakBefore/>
      </w:pPr>
      <w:bookmarkStart w:id="110" w:name="_Toc223080419"/>
      <w:bookmarkStart w:id="111" w:name="_Toc227013262"/>
      <w:r w:rsidRPr="00BA67B1">
        <w:lastRenderedPageBreak/>
        <w:t>Admin intézmény létrehozása duplikált névvel (hibakezelés)</w:t>
      </w:r>
      <w:bookmarkEnd w:id="110"/>
      <w:bookmarkEnd w:id="111"/>
    </w:p>
    <w:p w14:paraId="6C73A0EC" w14:textId="77777777" w:rsidR="002B020D" w:rsidRPr="00BA67B1" w:rsidRDefault="002B020D" w:rsidP="004F3D5F">
      <w:pPr>
        <w:rPr>
          <w:lang w:eastAsia="hu-HU"/>
        </w:rPr>
      </w:pPr>
      <w:r w:rsidRPr="00BA67B1">
        <w:rPr>
          <w:lang w:eastAsia="hu-HU"/>
        </w:rPr>
        <w:t>A teszteset célja annak ellenőrzése, hogy a rendszer nem engedi új intézmény létrehozását, ha az adott intézménynév már létezik az adatbázisban.</w:t>
      </w:r>
    </w:p>
    <w:p w14:paraId="2AF170D3" w14:textId="77777777" w:rsidR="002B020D" w:rsidRDefault="002B020D" w:rsidP="004F3D5F">
      <w:pPr>
        <w:rPr>
          <w:lang w:eastAsia="hu-HU"/>
        </w:rPr>
      </w:pPr>
      <w:r w:rsidRPr="00BA67B1">
        <w:rPr>
          <w:lang w:eastAsia="hu-HU"/>
        </w:rPr>
        <w:t>Ez a teszt biztosítja az adatbázis szintű egyediség (</w:t>
      </w:r>
      <w:proofErr w:type="spellStart"/>
      <w:r w:rsidRPr="00BA67B1">
        <w:rPr>
          <w:lang w:eastAsia="hu-HU"/>
        </w:rPr>
        <w:t>unique</w:t>
      </w:r>
      <w:proofErr w:type="spellEnd"/>
      <w:r w:rsidRPr="00BA67B1">
        <w:rPr>
          <w:lang w:eastAsia="hu-HU"/>
        </w:rPr>
        <w:t xml:space="preserve"> </w:t>
      </w:r>
      <w:proofErr w:type="spellStart"/>
      <w:r w:rsidRPr="00BA67B1">
        <w:rPr>
          <w:lang w:eastAsia="hu-HU"/>
        </w:rPr>
        <w:t>constraint</w:t>
      </w:r>
      <w:proofErr w:type="spellEnd"/>
      <w:r w:rsidRPr="00BA67B1">
        <w:rPr>
          <w:lang w:eastAsia="hu-HU"/>
        </w:rPr>
        <w:t>) és a backend validáció megfelelő működését.</w:t>
      </w:r>
    </w:p>
    <w:p w14:paraId="0B82287F" w14:textId="77777777" w:rsidR="002B020D" w:rsidRDefault="002B020D" w:rsidP="004F3D5F">
      <w:pPr>
        <w:jc w:val="left"/>
      </w:pPr>
      <w:r w:rsidRPr="00EB5D49">
        <w:rPr>
          <w:b/>
          <w:bCs/>
          <w:lang w:eastAsia="hu-HU"/>
        </w:rPr>
        <w:t xml:space="preserve">Teszt </w:t>
      </w:r>
      <w:r>
        <w:rPr>
          <w:b/>
          <w:bCs/>
          <w:lang w:eastAsia="hu-HU"/>
        </w:rPr>
        <w:t>futtatása</w:t>
      </w:r>
      <w:r w:rsidRPr="00EB5D49">
        <w:rPr>
          <w:b/>
          <w:bCs/>
          <w:lang w:eastAsia="hu-HU"/>
        </w:rPr>
        <w:t>:</w:t>
      </w:r>
      <w:r>
        <w:rPr>
          <w:b/>
          <w:bCs/>
          <w:sz w:val="36"/>
          <w:szCs w:val="36"/>
        </w:rPr>
        <w:br/>
      </w:r>
      <w:r w:rsidRPr="00ED5640">
        <w:t>A frontend teszt futtatásához a következő parancs szükséges:</w:t>
      </w:r>
    </w:p>
    <w:p w14:paraId="1B583B73" w14:textId="77777777" w:rsidR="002B020D" w:rsidRDefault="002B020D" w:rsidP="002B020D">
      <w:pPr>
        <w:rPr>
          <w:b/>
          <w:bCs/>
          <w:lang w:eastAsia="hu-HU"/>
        </w:rPr>
      </w:pPr>
      <w:proofErr w:type="spellStart"/>
      <w:r w:rsidRPr="00AA26BB">
        <w:rPr>
          <w:b/>
          <w:bCs/>
          <w:lang w:eastAsia="hu-HU"/>
        </w:rPr>
        <w:t>npx</w:t>
      </w:r>
      <w:proofErr w:type="spellEnd"/>
      <w:r w:rsidRPr="00AA26BB">
        <w:rPr>
          <w:b/>
          <w:bCs/>
          <w:lang w:eastAsia="hu-HU"/>
        </w:rPr>
        <w:t xml:space="preserve"> </w:t>
      </w:r>
      <w:proofErr w:type="spellStart"/>
      <w:r w:rsidRPr="00AA26BB">
        <w:rPr>
          <w:b/>
          <w:bCs/>
          <w:lang w:eastAsia="hu-HU"/>
        </w:rPr>
        <w:t>playwright</w:t>
      </w:r>
      <w:proofErr w:type="spellEnd"/>
      <w:r w:rsidRPr="00AA26BB">
        <w:rPr>
          <w:b/>
          <w:bCs/>
          <w:lang w:eastAsia="hu-HU"/>
        </w:rPr>
        <w:t xml:space="preserve"> test </w:t>
      </w:r>
      <w:proofErr w:type="spellStart"/>
      <w:r w:rsidRPr="00AA26BB">
        <w:rPr>
          <w:b/>
          <w:bCs/>
          <w:lang w:eastAsia="hu-HU"/>
        </w:rPr>
        <w:t>admin_school-profile-</w:t>
      </w:r>
      <w:proofErr w:type="gramStart"/>
      <w:r w:rsidRPr="00AA26BB">
        <w:rPr>
          <w:b/>
          <w:bCs/>
          <w:lang w:eastAsia="hu-HU"/>
        </w:rPr>
        <w:t>duplicate.spec</w:t>
      </w:r>
      <w:proofErr w:type="gramEnd"/>
      <w:r w:rsidRPr="00AA26BB">
        <w:rPr>
          <w:b/>
          <w:bCs/>
          <w:lang w:eastAsia="hu-HU"/>
        </w:rPr>
        <w:t>.ts</w:t>
      </w:r>
      <w:proofErr w:type="spellEnd"/>
      <w:r w:rsidRPr="00AA26BB">
        <w:rPr>
          <w:b/>
          <w:bCs/>
          <w:lang w:eastAsia="hu-HU"/>
        </w:rPr>
        <w:t xml:space="preserve"> --</w:t>
      </w:r>
      <w:proofErr w:type="spellStart"/>
      <w:r w:rsidRPr="00AA26BB">
        <w:rPr>
          <w:b/>
          <w:bCs/>
          <w:lang w:eastAsia="hu-HU"/>
        </w:rPr>
        <w:t>headed</w:t>
      </w:r>
      <w:proofErr w:type="spellEnd"/>
    </w:p>
    <w:p w14:paraId="22ED5DCE" w14:textId="77777777" w:rsidR="002B020D" w:rsidRDefault="002B020D" w:rsidP="002B020D">
      <w:pPr>
        <w:ind w:firstLine="0"/>
        <w:rPr>
          <w:lang w:eastAsia="hu-HU"/>
        </w:rPr>
      </w:pPr>
      <w:r w:rsidRPr="00BA67B1">
        <w:rPr>
          <w:lang w:eastAsia="hu-HU"/>
        </w:rPr>
        <w:t xml:space="preserve">A </w:t>
      </w:r>
      <w:r w:rsidRPr="00BA67B1">
        <w:rPr>
          <w:b/>
          <w:bCs/>
          <w:lang w:eastAsia="hu-HU"/>
        </w:rPr>
        <w:t>--</w:t>
      </w:r>
      <w:proofErr w:type="spellStart"/>
      <w:r w:rsidRPr="00BA67B1">
        <w:rPr>
          <w:b/>
          <w:bCs/>
          <w:lang w:eastAsia="hu-HU"/>
        </w:rPr>
        <w:t>headed</w:t>
      </w:r>
      <w:proofErr w:type="spellEnd"/>
      <w:r w:rsidRPr="00BA67B1">
        <w:rPr>
          <w:lang w:eastAsia="hu-HU"/>
        </w:rPr>
        <w:t xml:space="preserve"> opció biztosítja a vizuális futtatást.</w:t>
      </w:r>
    </w:p>
    <w:p w14:paraId="07347611" w14:textId="77777777" w:rsidR="002B020D" w:rsidRDefault="002B020D" w:rsidP="002B020D">
      <w:pPr>
        <w:ind w:firstLine="0"/>
        <w:rPr>
          <w:lang w:eastAsia="hu-HU"/>
        </w:rPr>
      </w:pPr>
      <w:r w:rsidRPr="00BA67B1">
        <w:rPr>
          <w:noProof/>
          <w:lang w:eastAsia="hu-HU"/>
        </w:rPr>
        <w:drawing>
          <wp:inline distT="0" distB="0" distL="0" distR="0" wp14:anchorId="3FE039A1" wp14:editId="180FA105">
            <wp:extent cx="6030595" cy="4984115"/>
            <wp:effectExtent l="0" t="0" r="8255" b="6985"/>
            <wp:docPr id="11114277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77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0F92" w14:textId="77777777" w:rsidR="002B020D" w:rsidRDefault="002B020D" w:rsidP="004F3D5F">
      <w:pPr>
        <w:pStyle w:val="Cmsor2"/>
        <w:pageBreakBefore/>
        <w:rPr>
          <w:lang w:eastAsia="hu-HU"/>
        </w:rPr>
      </w:pPr>
      <w:bookmarkStart w:id="112" w:name="_Toc223080420"/>
      <w:bookmarkStart w:id="113" w:name="_Toc227013263"/>
      <w:r>
        <w:rPr>
          <w:lang w:eastAsia="hu-HU"/>
        </w:rPr>
        <w:lastRenderedPageBreak/>
        <w:t>Backend tesztelés</w:t>
      </w:r>
      <w:bookmarkEnd w:id="112"/>
      <w:bookmarkEnd w:id="113"/>
    </w:p>
    <w:p w14:paraId="6A83738C" w14:textId="29C8C153" w:rsidR="00B14E8F" w:rsidRPr="00B14E8F" w:rsidRDefault="002B020D" w:rsidP="00B14E8F">
      <w:pPr>
        <w:pStyle w:val="Cmsor3"/>
        <w:rPr>
          <w:lang w:eastAsia="hu-HU"/>
        </w:rPr>
      </w:pPr>
      <w:bookmarkStart w:id="114" w:name="_Toc223080421"/>
      <w:bookmarkStart w:id="115" w:name="_Toc227013264"/>
      <w:r>
        <w:rPr>
          <w:lang w:eastAsia="hu-HU"/>
        </w:rPr>
        <w:t>Regisztráció – sikeres</w:t>
      </w:r>
      <w:bookmarkEnd w:id="114"/>
      <w:bookmarkEnd w:id="115"/>
    </w:p>
    <w:p w14:paraId="43A873E4" w14:textId="77777777" w:rsidR="00B14E8F" w:rsidRDefault="00B14E8F" w:rsidP="00B14E8F">
      <w:pPr>
        <w:rPr>
          <w:lang w:eastAsia="hu-HU"/>
        </w:rPr>
      </w:pPr>
      <w:r w:rsidRPr="00B14E8F">
        <w:rPr>
          <w:lang w:eastAsia="hu-HU"/>
        </w:rPr>
        <w:t xml:space="preserve">A teszteset célja annak ellenőrzése, hogy a rendszer érvényes adatokkal sikeresen létrehozza az új felhasználót, és visszaadja a szükséges </w:t>
      </w:r>
      <w:proofErr w:type="spellStart"/>
      <w:r w:rsidRPr="00B14E8F">
        <w:rPr>
          <w:lang w:eastAsia="hu-HU"/>
        </w:rPr>
        <w:t>autentikációs</w:t>
      </w:r>
      <w:proofErr w:type="spellEnd"/>
      <w:r w:rsidRPr="00B14E8F">
        <w:rPr>
          <w:lang w:eastAsia="hu-HU"/>
        </w:rPr>
        <w:t xml:space="preserve"> adatokat.</w:t>
      </w:r>
    </w:p>
    <w:p w14:paraId="6422975C" w14:textId="31090F9B" w:rsidR="00B14E8F" w:rsidRDefault="00B14E8F" w:rsidP="00B14E8F">
      <w:pPr>
        <w:rPr>
          <w:lang w:eastAsia="hu-HU"/>
        </w:rPr>
      </w:pPr>
      <w:r w:rsidRPr="00B14E8F">
        <w:rPr>
          <w:lang w:eastAsia="hu-HU"/>
        </w:rPr>
        <w:t>Ez a teszt biztosítja a regisztrációs folyamat helyes működését és az alapvető mezők backend validációját.</w:t>
      </w:r>
    </w:p>
    <w:p w14:paraId="230F70D9" w14:textId="77777777" w:rsidR="00B14E8F" w:rsidRDefault="00B14E8F" w:rsidP="00B14E8F">
      <w:pPr>
        <w:jc w:val="left"/>
        <w:rPr>
          <w:lang w:eastAsia="hu-HU"/>
        </w:rPr>
      </w:pPr>
      <w:r w:rsidRPr="00B14E8F">
        <w:rPr>
          <w:b/>
          <w:bCs/>
          <w:lang w:eastAsia="hu-HU"/>
        </w:rPr>
        <w:t>Teszt futtatása:</w:t>
      </w:r>
    </w:p>
    <w:p w14:paraId="0B92B8E5" w14:textId="69209C0C" w:rsidR="00B14E8F" w:rsidRPr="00B14E8F" w:rsidRDefault="00B14E8F" w:rsidP="00B14E8F">
      <w:pPr>
        <w:ind w:left="0"/>
        <w:jc w:val="left"/>
        <w:rPr>
          <w:b/>
          <w:bCs/>
          <w:lang w:eastAsia="hu-HU"/>
        </w:rPr>
      </w:pPr>
      <w:r w:rsidRPr="00B14E8F">
        <w:rPr>
          <w:b/>
          <w:bCs/>
          <w:lang w:eastAsia="hu-HU"/>
        </w:rPr>
        <w:t>POST /</w:t>
      </w:r>
      <w:proofErr w:type="spellStart"/>
      <w:r w:rsidRPr="00B14E8F">
        <w:rPr>
          <w:b/>
          <w:bCs/>
          <w:lang w:eastAsia="hu-HU"/>
        </w:rPr>
        <w:t>api</w:t>
      </w:r>
      <w:proofErr w:type="spellEnd"/>
      <w:r w:rsidRPr="00B14E8F">
        <w:rPr>
          <w:b/>
          <w:bCs/>
          <w:lang w:eastAsia="hu-HU"/>
        </w:rPr>
        <w:t>/</w:t>
      </w:r>
      <w:proofErr w:type="spellStart"/>
      <w:r w:rsidRPr="00B14E8F">
        <w:rPr>
          <w:b/>
          <w:bCs/>
          <w:lang w:eastAsia="hu-HU"/>
        </w:rPr>
        <w:t>register</w:t>
      </w:r>
      <w:proofErr w:type="spellEnd"/>
      <w:r w:rsidRPr="00B14E8F">
        <w:rPr>
          <w:lang w:eastAsia="hu-HU"/>
        </w:rPr>
        <w:t xml:space="preserve"> hívás érvényes adatokkal (egyedi email cím).</w:t>
      </w:r>
    </w:p>
    <w:p w14:paraId="7ABA795C" w14:textId="2EC30B3C" w:rsidR="00B14E8F" w:rsidRPr="00B14E8F" w:rsidRDefault="00B14E8F" w:rsidP="00B14E8F">
      <w:pPr>
        <w:jc w:val="left"/>
        <w:rPr>
          <w:lang w:eastAsia="hu-HU"/>
        </w:rPr>
      </w:pPr>
      <w:r w:rsidRPr="00B14E8F">
        <w:rPr>
          <w:lang w:eastAsia="hu-HU"/>
        </w:rPr>
        <w:t xml:space="preserve">Elvárt eredmény: 200, sikeres válasz, </w:t>
      </w:r>
      <w:proofErr w:type="spellStart"/>
      <w:r w:rsidRPr="00B14E8F">
        <w:rPr>
          <w:lang w:eastAsia="hu-HU"/>
        </w:rPr>
        <w:t>user</w:t>
      </w:r>
      <w:proofErr w:type="spellEnd"/>
      <w:r w:rsidRPr="00B14E8F">
        <w:rPr>
          <w:lang w:eastAsia="hu-HU"/>
        </w:rPr>
        <w:t xml:space="preserve"> és </w:t>
      </w:r>
      <w:proofErr w:type="spellStart"/>
      <w:r w:rsidRPr="00B14E8F">
        <w:rPr>
          <w:lang w:eastAsia="hu-HU"/>
        </w:rPr>
        <w:t>token</w:t>
      </w:r>
      <w:proofErr w:type="spellEnd"/>
      <w:r w:rsidRPr="00B14E8F">
        <w:rPr>
          <w:lang w:eastAsia="hu-HU"/>
        </w:rPr>
        <w:t xml:space="preserve"> mezők visszaadása.</w:t>
      </w:r>
    </w:p>
    <w:p w14:paraId="7DE55C8D" w14:textId="77777777" w:rsidR="002B020D" w:rsidRPr="00332E10" w:rsidRDefault="002B020D" w:rsidP="00995FF3">
      <w:pPr>
        <w:ind w:left="0" w:firstLine="0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2AA0F3E4" wp14:editId="7BB938B5">
            <wp:extent cx="6029325" cy="5600700"/>
            <wp:effectExtent l="0" t="0" r="9525" b="0"/>
            <wp:docPr id="3527286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78BE" w14:textId="77777777" w:rsidR="002B020D" w:rsidRPr="00BA67B1" w:rsidRDefault="002B020D" w:rsidP="002B020D"/>
    <w:p w14:paraId="5651040A" w14:textId="77777777" w:rsidR="002B020D" w:rsidRDefault="002B020D" w:rsidP="004F3D5F">
      <w:pPr>
        <w:pStyle w:val="Cmsor3"/>
        <w:pageBreakBefore/>
        <w:rPr>
          <w:lang w:eastAsia="hu-HU"/>
        </w:rPr>
      </w:pPr>
      <w:bookmarkStart w:id="116" w:name="_Toc223080422"/>
      <w:bookmarkStart w:id="117" w:name="_Toc227013265"/>
      <w:r>
        <w:rPr>
          <w:lang w:eastAsia="hu-HU"/>
        </w:rPr>
        <w:lastRenderedPageBreak/>
        <w:t>Login – hibás jelszó</w:t>
      </w:r>
      <w:bookmarkEnd w:id="116"/>
      <w:bookmarkEnd w:id="117"/>
    </w:p>
    <w:p w14:paraId="765CAE0E" w14:textId="77777777" w:rsidR="00B14E8F" w:rsidRDefault="00B14E8F" w:rsidP="00B14E8F">
      <w:pPr>
        <w:rPr>
          <w:lang w:eastAsia="hu-HU"/>
        </w:rPr>
      </w:pPr>
      <w:r w:rsidRPr="00B14E8F">
        <w:rPr>
          <w:lang w:eastAsia="hu-HU"/>
        </w:rPr>
        <w:t>A teszteset célja annak ellenőrzése, hogy hibás jelszó megadása esetén a rendszer megtagadja a bejelentkezést.</w:t>
      </w:r>
    </w:p>
    <w:p w14:paraId="47CAB49E" w14:textId="77777777" w:rsidR="00B14E8F" w:rsidRDefault="00B14E8F" w:rsidP="00B14E8F">
      <w:pPr>
        <w:rPr>
          <w:lang w:eastAsia="hu-HU"/>
        </w:rPr>
      </w:pPr>
      <w:r w:rsidRPr="00B14E8F">
        <w:rPr>
          <w:lang w:eastAsia="hu-HU"/>
        </w:rPr>
        <w:t>Ez a teszt biztosítja a hitelesítés negatív ágának és a hibakezelésnek a megfelelő működését.</w:t>
      </w:r>
    </w:p>
    <w:p w14:paraId="4878511C" w14:textId="77777777" w:rsidR="00B14E8F" w:rsidRDefault="00B14E8F" w:rsidP="00B14E8F">
      <w:pPr>
        <w:ind w:left="568" w:firstLine="0"/>
        <w:jc w:val="left"/>
        <w:rPr>
          <w:lang w:eastAsia="hu-HU"/>
        </w:rPr>
      </w:pPr>
      <w:r w:rsidRPr="00B14E8F">
        <w:rPr>
          <w:b/>
          <w:bCs/>
          <w:lang w:eastAsia="hu-HU"/>
        </w:rPr>
        <w:t>Teszt futtatása:</w:t>
      </w:r>
    </w:p>
    <w:p w14:paraId="6BCD5F97" w14:textId="39D7C6A1" w:rsidR="00B14E8F" w:rsidRPr="00B14E8F" w:rsidRDefault="00B14E8F" w:rsidP="00B14E8F">
      <w:pPr>
        <w:ind w:left="0"/>
        <w:jc w:val="left"/>
        <w:rPr>
          <w:b/>
          <w:bCs/>
          <w:lang w:eastAsia="hu-HU"/>
        </w:rPr>
      </w:pPr>
      <w:r w:rsidRPr="00B14E8F">
        <w:rPr>
          <w:b/>
          <w:bCs/>
          <w:lang w:eastAsia="hu-HU"/>
        </w:rPr>
        <w:t>POST /</w:t>
      </w:r>
      <w:proofErr w:type="spellStart"/>
      <w:r w:rsidRPr="00B14E8F">
        <w:rPr>
          <w:b/>
          <w:bCs/>
          <w:lang w:eastAsia="hu-HU"/>
        </w:rPr>
        <w:t>api</w:t>
      </w:r>
      <w:proofErr w:type="spellEnd"/>
      <w:r w:rsidRPr="00B14E8F">
        <w:rPr>
          <w:b/>
          <w:bCs/>
          <w:lang w:eastAsia="hu-HU"/>
        </w:rPr>
        <w:t>/</w:t>
      </w:r>
      <w:r w:rsidR="00995FF3">
        <w:rPr>
          <w:b/>
          <w:bCs/>
          <w:lang w:eastAsia="hu-HU"/>
        </w:rPr>
        <w:t>login</w:t>
      </w:r>
      <w:r w:rsidRPr="00B14E8F">
        <w:rPr>
          <w:lang w:eastAsia="hu-HU"/>
        </w:rPr>
        <w:t xml:space="preserve"> </w:t>
      </w:r>
      <w:r w:rsidR="00995FF3" w:rsidRPr="00995FF3">
        <w:rPr>
          <w:lang w:eastAsia="hu-HU"/>
        </w:rPr>
        <w:t>hívás létező emaillel és hibás jelszóval.</w:t>
      </w:r>
    </w:p>
    <w:p w14:paraId="3405219C" w14:textId="207C4313" w:rsidR="00B14E8F" w:rsidRPr="00B14E8F" w:rsidRDefault="00B14E8F" w:rsidP="00B14E8F">
      <w:pPr>
        <w:ind w:left="568" w:firstLine="0"/>
        <w:jc w:val="left"/>
        <w:rPr>
          <w:lang w:eastAsia="hu-HU"/>
        </w:rPr>
      </w:pPr>
      <w:r w:rsidRPr="00B14E8F">
        <w:rPr>
          <w:lang w:eastAsia="hu-HU"/>
        </w:rPr>
        <w:t>Elvárt eredmény: 401, megfelelő hibaüzenet.</w:t>
      </w:r>
    </w:p>
    <w:p w14:paraId="7D14C680" w14:textId="77777777" w:rsidR="002B020D" w:rsidRDefault="002B020D" w:rsidP="00995FF3">
      <w:pPr>
        <w:ind w:left="0" w:firstLine="0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0BC17184" wp14:editId="172C8EE0">
            <wp:extent cx="6029325" cy="6181725"/>
            <wp:effectExtent l="0" t="0" r="9525" b="9525"/>
            <wp:docPr id="201614385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018A9" w14:textId="77777777" w:rsidR="002B020D" w:rsidRDefault="002B020D" w:rsidP="00B14E8F">
      <w:pPr>
        <w:pStyle w:val="Cmsor3"/>
        <w:pageBreakBefore/>
        <w:rPr>
          <w:lang w:eastAsia="hu-HU"/>
        </w:rPr>
      </w:pPr>
      <w:bookmarkStart w:id="118" w:name="_Toc223080423"/>
      <w:bookmarkStart w:id="119" w:name="_Toc227013266"/>
      <w:r>
        <w:rPr>
          <w:lang w:eastAsia="hu-HU"/>
        </w:rPr>
        <w:lastRenderedPageBreak/>
        <w:t>Logout – token nélkül</w:t>
      </w:r>
      <w:bookmarkEnd w:id="118"/>
      <w:bookmarkEnd w:id="119"/>
    </w:p>
    <w:p w14:paraId="584FF466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 xml:space="preserve">A teszteset célja annak ellenőrzése, hogy a védett kijelentkezési végpont </w:t>
      </w:r>
      <w:proofErr w:type="spellStart"/>
      <w:r w:rsidRPr="00995FF3">
        <w:rPr>
          <w:lang w:eastAsia="hu-HU"/>
        </w:rPr>
        <w:t>token</w:t>
      </w:r>
      <w:proofErr w:type="spellEnd"/>
      <w:r w:rsidRPr="00995FF3">
        <w:rPr>
          <w:lang w:eastAsia="hu-HU"/>
        </w:rPr>
        <w:t xml:space="preserve"> nélkül nem érhető el.</w:t>
      </w:r>
    </w:p>
    <w:p w14:paraId="08D740A0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 xml:space="preserve">Ez a teszt biztosítja az </w:t>
      </w:r>
      <w:proofErr w:type="spellStart"/>
      <w:r w:rsidRPr="00995FF3">
        <w:rPr>
          <w:lang w:eastAsia="hu-HU"/>
        </w:rPr>
        <w:t>auth</w:t>
      </w:r>
      <w:proofErr w:type="spellEnd"/>
      <w:r w:rsidRPr="00995FF3">
        <w:rPr>
          <w:lang w:eastAsia="hu-HU"/>
        </w:rPr>
        <w:t xml:space="preserve"> </w:t>
      </w:r>
      <w:proofErr w:type="spellStart"/>
      <w:r w:rsidRPr="00995FF3">
        <w:rPr>
          <w:lang w:eastAsia="hu-HU"/>
        </w:rPr>
        <w:t>middleware</w:t>
      </w:r>
      <w:proofErr w:type="spellEnd"/>
      <w:r w:rsidRPr="00995FF3">
        <w:rPr>
          <w:lang w:eastAsia="hu-HU"/>
        </w:rPr>
        <w:t xml:space="preserve"> helyes működését.</w:t>
      </w:r>
    </w:p>
    <w:p w14:paraId="282F7C71" w14:textId="77777777" w:rsidR="00995FF3" w:rsidRPr="00995FF3" w:rsidRDefault="00995FF3" w:rsidP="00995FF3">
      <w:pPr>
        <w:rPr>
          <w:b/>
          <w:bCs/>
          <w:lang w:eastAsia="hu-HU"/>
        </w:rPr>
      </w:pPr>
      <w:r w:rsidRPr="00995FF3">
        <w:rPr>
          <w:b/>
          <w:bCs/>
          <w:lang w:eastAsia="hu-HU"/>
        </w:rPr>
        <w:t>Teszt futtatása:</w:t>
      </w:r>
    </w:p>
    <w:p w14:paraId="2FC40107" w14:textId="77777777" w:rsidR="00995FF3" w:rsidRDefault="00995FF3" w:rsidP="00995FF3">
      <w:pPr>
        <w:ind w:left="0"/>
        <w:rPr>
          <w:lang w:eastAsia="hu-HU"/>
        </w:rPr>
      </w:pPr>
      <w:r w:rsidRPr="00995FF3">
        <w:rPr>
          <w:b/>
          <w:bCs/>
          <w:lang w:eastAsia="hu-HU"/>
        </w:rPr>
        <w:t>DELETE /</w:t>
      </w:r>
      <w:proofErr w:type="spellStart"/>
      <w:r w:rsidRPr="00995FF3">
        <w:rPr>
          <w:b/>
          <w:bCs/>
          <w:lang w:eastAsia="hu-HU"/>
        </w:rPr>
        <w:t>api</w:t>
      </w:r>
      <w:proofErr w:type="spellEnd"/>
      <w:r w:rsidRPr="00995FF3">
        <w:rPr>
          <w:b/>
          <w:bCs/>
          <w:lang w:eastAsia="hu-HU"/>
        </w:rPr>
        <w:t>/logout</w:t>
      </w:r>
      <w:r w:rsidRPr="00995FF3">
        <w:rPr>
          <w:lang w:eastAsia="hu-HU"/>
        </w:rPr>
        <w:t xml:space="preserve"> </w:t>
      </w:r>
      <w:proofErr w:type="spellStart"/>
      <w:r w:rsidRPr="00995FF3">
        <w:rPr>
          <w:lang w:eastAsia="hu-HU"/>
        </w:rPr>
        <w:t>Authorization</w:t>
      </w:r>
      <w:proofErr w:type="spellEnd"/>
      <w:r w:rsidRPr="00995FF3">
        <w:rPr>
          <w:lang w:eastAsia="hu-HU"/>
        </w:rPr>
        <w:t xml:space="preserve"> fejléc nélkül.</w:t>
      </w:r>
    </w:p>
    <w:p w14:paraId="0413743E" w14:textId="7B0FFF59" w:rsidR="00995FF3" w:rsidRPr="00995FF3" w:rsidRDefault="00995FF3" w:rsidP="00995FF3">
      <w:pPr>
        <w:rPr>
          <w:lang w:eastAsia="hu-HU"/>
        </w:rPr>
      </w:pPr>
      <w:r w:rsidRPr="00995FF3">
        <w:rPr>
          <w:lang w:eastAsia="hu-HU"/>
        </w:rPr>
        <w:t>Elvárt eredmény: 401.</w:t>
      </w:r>
    </w:p>
    <w:p w14:paraId="018EBE20" w14:textId="77777777" w:rsidR="002B020D" w:rsidRDefault="002B020D" w:rsidP="00995FF3">
      <w:pPr>
        <w:ind w:left="0" w:firstLine="0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2371EA83" wp14:editId="643E73D6">
            <wp:extent cx="6029325" cy="5753100"/>
            <wp:effectExtent l="0" t="0" r="9525" b="0"/>
            <wp:docPr id="179688240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83FA" w14:textId="77777777" w:rsidR="002B020D" w:rsidRDefault="002B020D" w:rsidP="00B14E8F">
      <w:pPr>
        <w:pStyle w:val="Cmsor3"/>
        <w:pageBreakBefore/>
        <w:rPr>
          <w:lang w:eastAsia="hu-HU"/>
        </w:rPr>
      </w:pPr>
      <w:bookmarkStart w:id="120" w:name="_Toc223080424"/>
      <w:bookmarkStart w:id="121" w:name="_Toc227013267"/>
      <w:r>
        <w:rPr>
          <w:lang w:eastAsia="hu-HU"/>
        </w:rPr>
        <w:lastRenderedPageBreak/>
        <w:t>Régió keresés</w:t>
      </w:r>
      <w:bookmarkEnd w:id="120"/>
      <w:bookmarkEnd w:id="121"/>
    </w:p>
    <w:p w14:paraId="5EC7C243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 xml:space="preserve">A teszteset célja annak ellenőrzése, hogy a régió kereső végpont megfelelően szűr a </w:t>
      </w:r>
      <w:proofErr w:type="spellStart"/>
      <w:r w:rsidRPr="00995FF3">
        <w:rPr>
          <w:lang w:eastAsia="hu-HU"/>
        </w:rPr>
        <w:t>query</w:t>
      </w:r>
      <w:proofErr w:type="spellEnd"/>
      <w:r w:rsidRPr="00995FF3">
        <w:rPr>
          <w:lang w:eastAsia="hu-HU"/>
        </w:rPr>
        <w:t xml:space="preserve"> paraméter alapján.</w:t>
      </w:r>
    </w:p>
    <w:p w14:paraId="3DBA9463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>Ez a teszt biztosítja a lista-visszaadás, keresés és tartalmi helyesség működését.</w:t>
      </w:r>
    </w:p>
    <w:p w14:paraId="2AD11B4C" w14:textId="77777777" w:rsidR="00995FF3" w:rsidRPr="00995FF3" w:rsidRDefault="00995FF3" w:rsidP="00995FF3">
      <w:pPr>
        <w:rPr>
          <w:b/>
          <w:bCs/>
          <w:lang w:eastAsia="hu-HU"/>
        </w:rPr>
      </w:pPr>
      <w:r w:rsidRPr="00995FF3">
        <w:rPr>
          <w:b/>
          <w:bCs/>
          <w:lang w:eastAsia="hu-HU"/>
        </w:rPr>
        <w:t>Teszt futtatása:</w:t>
      </w:r>
    </w:p>
    <w:p w14:paraId="32AE678F" w14:textId="77777777" w:rsidR="00995FF3" w:rsidRDefault="00995FF3" w:rsidP="00995FF3">
      <w:pPr>
        <w:ind w:left="0"/>
        <w:rPr>
          <w:lang w:eastAsia="hu-HU"/>
        </w:rPr>
      </w:pPr>
      <w:r w:rsidRPr="00995FF3">
        <w:rPr>
          <w:b/>
          <w:bCs/>
          <w:lang w:eastAsia="hu-HU"/>
        </w:rPr>
        <w:t>GET /</w:t>
      </w:r>
      <w:proofErr w:type="spellStart"/>
      <w:r w:rsidRPr="00995FF3">
        <w:rPr>
          <w:b/>
          <w:bCs/>
          <w:lang w:eastAsia="hu-HU"/>
        </w:rPr>
        <w:t>api</w:t>
      </w:r>
      <w:proofErr w:type="spellEnd"/>
      <w:r w:rsidRPr="00995FF3">
        <w:rPr>
          <w:b/>
          <w:bCs/>
          <w:lang w:eastAsia="hu-HU"/>
        </w:rPr>
        <w:t>/</w:t>
      </w:r>
      <w:proofErr w:type="spellStart"/>
      <w:r w:rsidRPr="00995FF3">
        <w:rPr>
          <w:b/>
          <w:bCs/>
          <w:lang w:eastAsia="hu-HU"/>
        </w:rPr>
        <w:t>regions?search</w:t>
      </w:r>
      <w:proofErr w:type="spellEnd"/>
      <w:r w:rsidRPr="00995FF3">
        <w:rPr>
          <w:b/>
          <w:bCs/>
          <w:lang w:eastAsia="hu-HU"/>
        </w:rPr>
        <w:t>=B</w:t>
      </w:r>
      <w:r w:rsidRPr="00995FF3">
        <w:rPr>
          <w:lang w:eastAsia="hu-HU"/>
        </w:rPr>
        <w:t>.</w:t>
      </w:r>
    </w:p>
    <w:p w14:paraId="73A8DB60" w14:textId="2FBE4D76" w:rsidR="00995FF3" w:rsidRPr="00995FF3" w:rsidRDefault="00995FF3" w:rsidP="00995FF3">
      <w:pPr>
        <w:rPr>
          <w:lang w:eastAsia="hu-HU"/>
        </w:rPr>
      </w:pPr>
      <w:r w:rsidRPr="00995FF3">
        <w:rPr>
          <w:lang w:eastAsia="hu-HU"/>
        </w:rPr>
        <w:t>Elvárt eredmény: 200, releváns, rendezett találati lista.</w:t>
      </w:r>
    </w:p>
    <w:p w14:paraId="6673EA0E" w14:textId="77777777" w:rsidR="002B020D" w:rsidRDefault="002B020D" w:rsidP="00995FF3">
      <w:pPr>
        <w:ind w:left="0" w:firstLine="0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4AEEC730" wp14:editId="455C4C3C">
            <wp:extent cx="6029325" cy="5514975"/>
            <wp:effectExtent l="0" t="0" r="9525" b="9525"/>
            <wp:docPr id="174822371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1765" w14:textId="77777777" w:rsidR="002B020D" w:rsidRDefault="002B020D" w:rsidP="00B14E8F">
      <w:pPr>
        <w:pStyle w:val="Cmsor3"/>
        <w:pageBreakBefore/>
        <w:rPr>
          <w:lang w:eastAsia="hu-HU"/>
        </w:rPr>
      </w:pPr>
      <w:bookmarkStart w:id="122" w:name="_Toc223080425"/>
      <w:bookmarkStart w:id="123" w:name="_Toc227013268"/>
      <w:r>
        <w:rPr>
          <w:lang w:eastAsia="hu-HU"/>
        </w:rPr>
        <w:lastRenderedPageBreak/>
        <w:t>Intézmény létrehozás – sikeres</w:t>
      </w:r>
      <w:bookmarkEnd w:id="122"/>
      <w:bookmarkEnd w:id="123"/>
    </w:p>
    <w:p w14:paraId="1ECF0349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 xml:space="preserve">A teszteset célja annak ellenőrzése, hogy </w:t>
      </w:r>
      <w:proofErr w:type="spellStart"/>
      <w:r w:rsidRPr="00995FF3">
        <w:rPr>
          <w:lang w:eastAsia="hu-HU"/>
        </w:rPr>
        <w:t>admin</w:t>
      </w:r>
      <w:proofErr w:type="spellEnd"/>
      <w:r w:rsidRPr="00995FF3">
        <w:rPr>
          <w:lang w:eastAsia="hu-HU"/>
        </w:rPr>
        <w:t xml:space="preserve"> jogosultsággal és érvényes adatokkal új intézmény hozható létre.</w:t>
      </w:r>
    </w:p>
    <w:p w14:paraId="2142EEE0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>Ez a teszt biztosítja az intézmény létrehozási folyamat és az adatok mentésének helyes működését.</w:t>
      </w:r>
    </w:p>
    <w:p w14:paraId="730496E7" w14:textId="77777777" w:rsidR="00995FF3" w:rsidRPr="00995FF3" w:rsidRDefault="00995FF3" w:rsidP="00995FF3">
      <w:pPr>
        <w:rPr>
          <w:b/>
          <w:bCs/>
          <w:lang w:eastAsia="hu-HU"/>
        </w:rPr>
      </w:pPr>
      <w:r w:rsidRPr="00995FF3">
        <w:rPr>
          <w:b/>
          <w:bCs/>
          <w:lang w:eastAsia="hu-HU"/>
        </w:rPr>
        <w:t>Teszt futtatása:</w:t>
      </w:r>
    </w:p>
    <w:p w14:paraId="6CC1A552" w14:textId="77777777" w:rsidR="00995FF3" w:rsidRDefault="00995FF3" w:rsidP="00995FF3">
      <w:pPr>
        <w:ind w:left="0"/>
        <w:rPr>
          <w:lang w:eastAsia="hu-HU"/>
        </w:rPr>
      </w:pPr>
      <w:r w:rsidRPr="00995FF3">
        <w:rPr>
          <w:b/>
          <w:bCs/>
          <w:lang w:eastAsia="hu-HU"/>
        </w:rPr>
        <w:t>POST /</w:t>
      </w:r>
      <w:proofErr w:type="spellStart"/>
      <w:r w:rsidRPr="00995FF3">
        <w:rPr>
          <w:b/>
          <w:bCs/>
          <w:lang w:eastAsia="hu-HU"/>
        </w:rPr>
        <w:t>api</w:t>
      </w:r>
      <w:proofErr w:type="spellEnd"/>
      <w:r w:rsidRPr="00995FF3">
        <w:rPr>
          <w:b/>
          <w:bCs/>
          <w:lang w:eastAsia="hu-HU"/>
        </w:rPr>
        <w:t>/establishment/</w:t>
      </w:r>
      <w:proofErr w:type="spellStart"/>
      <w:r w:rsidRPr="00995FF3">
        <w:rPr>
          <w:b/>
          <w:bCs/>
          <w:lang w:eastAsia="hu-HU"/>
        </w:rPr>
        <w:t>create</w:t>
      </w:r>
      <w:proofErr w:type="spellEnd"/>
      <w:r w:rsidRPr="00995FF3">
        <w:rPr>
          <w:lang w:eastAsia="hu-HU"/>
        </w:rPr>
        <w:t xml:space="preserve"> érvényes </w:t>
      </w:r>
      <w:proofErr w:type="spellStart"/>
      <w:r w:rsidRPr="00995FF3">
        <w:rPr>
          <w:lang w:eastAsia="hu-HU"/>
        </w:rPr>
        <w:t>Bearer</w:t>
      </w:r>
      <w:proofErr w:type="spellEnd"/>
      <w:r w:rsidRPr="00995FF3">
        <w:rPr>
          <w:lang w:eastAsia="hu-HU"/>
        </w:rPr>
        <w:t xml:space="preserve"> </w:t>
      </w:r>
      <w:proofErr w:type="spellStart"/>
      <w:r w:rsidRPr="00995FF3">
        <w:rPr>
          <w:lang w:eastAsia="hu-HU"/>
        </w:rPr>
        <w:t>tokennel</w:t>
      </w:r>
      <w:proofErr w:type="spellEnd"/>
      <w:r w:rsidRPr="00995FF3">
        <w:rPr>
          <w:lang w:eastAsia="hu-HU"/>
        </w:rPr>
        <w:t xml:space="preserve"> és kötelező mezőkkel.</w:t>
      </w:r>
    </w:p>
    <w:p w14:paraId="6FA7A925" w14:textId="24BFCA53" w:rsidR="00995FF3" w:rsidRPr="00995FF3" w:rsidRDefault="00995FF3" w:rsidP="00995FF3">
      <w:pPr>
        <w:rPr>
          <w:lang w:eastAsia="hu-HU"/>
        </w:rPr>
      </w:pPr>
      <w:r w:rsidRPr="00995FF3">
        <w:rPr>
          <w:lang w:eastAsia="hu-HU"/>
        </w:rPr>
        <w:t>Elvárt eredmény: 201, sikeres válasz, létrehozott intézmény azonosítóval.</w:t>
      </w:r>
    </w:p>
    <w:p w14:paraId="47793E48" w14:textId="77777777" w:rsidR="002B020D" w:rsidRDefault="002B020D" w:rsidP="00995FF3">
      <w:pPr>
        <w:ind w:left="0" w:firstLine="0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00E584CC" wp14:editId="00244846">
            <wp:extent cx="6029325" cy="5876925"/>
            <wp:effectExtent l="0" t="0" r="9525" b="9525"/>
            <wp:docPr id="102727446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19AA" w14:textId="77777777" w:rsidR="002B020D" w:rsidRDefault="002B020D" w:rsidP="00B14E8F">
      <w:pPr>
        <w:pStyle w:val="Cmsor3"/>
        <w:pageBreakBefore/>
        <w:rPr>
          <w:lang w:eastAsia="hu-HU"/>
        </w:rPr>
      </w:pPr>
      <w:bookmarkStart w:id="124" w:name="_Toc223080426"/>
      <w:bookmarkStart w:id="125" w:name="_Toc227013269"/>
      <w:r>
        <w:rPr>
          <w:lang w:eastAsia="hu-HU"/>
        </w:rPr>
        <w:lastRenderedPageBreak/>
        <w:t>Osztály létrehozás – hiányzó név</w:t>
      </w:r>
      <w:bookmarkEnd w:id="124"/>
      <w:bookmarkEnd w:id="125"/>
    </w:p>
    <w:p w14:paraId="6AF06D42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>A teszteset célja annak ellenőrzése, hogy kötelező mező hiánya esetén a rendszer validációs hibát ad.</w:t>
      </w:r>
    </w:p>
    <w:p w14:paraId="1FE3A994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>Ez a teszt biztosítja a backend input validáció megfelelő működését.</w:t>
      </w:r>
    </w:p>
    <w:p w14:paraId="27582145" w14:textId="77777777" w:rsidR="00995FF3" w:rsidRPr="00995FF3" w:rsidRDefault="00995FF3" w:rsidP="00995FF3">
      <w:pPr>
        <w:rPr>
          <w:b/>
          <w:bCs/>
          <w:lang w:eastAsia="hu-HU"/>
        </w:rPr>
      </w:pPr>
      <w:r w:rsidRPr="00995FF3">
        <w:rPr>
          <w:b/>
          <w:bCs/>
          <w:lang w:eastAsia="hu-HU"/>
        </w:rPr>
        <w:t>Teszt futtatása:</w:t>
      </w:r>
    </w:p>
    <w:p w14:paraId="7BF13082" w14:textId="372574AD" w:rsidR="00995FF3" w:rsidRDefault="00995FF3" w:rsidP="00995FF3">
      <w:pPr>
        <w:ind w:left="0"/>
        <w:rPr>
          <w:lang w:eastAsia="hu-HU"/>
        </w:rPr>
      </w:pPr>
      <w:r w:rsidRPr="00995FF3">
        <w:rPr>
          <w:b/>
          <w:bCs/>
          <w:lang w:eastAsia="hu-HU"/>
        </w:rPr>
        <w:t>POST</w:t>
      </w:r>
      <w:r>
        <w:rPr>
          <w:b/>
          <w:bCs/>
          <w:lang w:eastAsia="hu-HU"/>
        </w:rPr>
        <w:t xml:space="preserve"> </w:t>
      </w:r>
      <w:r w:rsidRPr="00995FF3">
        <w:rPr>
          <w:b/>
          <w:bCs/>
          <w:lang w:eastAsia="hu-HU"/>
        </w:rPr>
        <w:t>/</w:t>
      </w:r>
      <w:proofErr w:type="spellStart"/>
      <w:r w:rsidRPr="00995FF3">
        <w:rPr>
          <w:b/>
          <w:bCs/>
          <w:lang w:eastAsia="hu-HU"/>
        </w:rPr>
        <w:t>api</w:t>
      </w:r>
      <w:proofErr w:type="spellEnd"/>
      <w:r w:rsidRPr="00995FF3">
        <w:rPr>
          <w:b/>
          <w:bCs/>
          <w:lang w:eastAsia="hu-HU"/>
        </w:rPr>
        <w:t>/establishment/</w:t>
      </w:r>
      <w:proofErr w:type="spellStart"/>
      <w:r w:rsidRPr="00995FF3">
        <w:rPr>
          <w:b/>
          <w:bCs/>
          <w:lang w:eastAsia="hu-HU"/>
        </w:rPr>
        <w:t>classes</w:t>
      </w:r>
      <w:proofErr w:type="spellEnd"/>
      <w:r w:rsidRPr="00995FF3">
        <w:rPr>
          <w:b/>
          <w:bCs/>
          <w:lang w:eastAsia="hu-HU"/>
        </w:rPr>
        <w:t>/</w:t>
      </w:r>
      <w:proofErr w:type="spellStart"/>
      <w:r w:rsidRPr="00995FF3">
        <w:rPr>
          <w:b/>
          <w:bCs/>
          <w:lang w:eastAsia="hu-HU"/>
        </w:rPr>
        <w:t>create</w:t>
      </w:r>
      <w:proofErr w:type="spellEnd"/>
      <w:r w:rsidRPr="00995FF3">
        <w:rPr>
          <w:lang w:eastAsia="hu-HU"/>
        </w:rPr>
        <w:t xml:space="preserve"> </w:t>
      </w:r>
      <w:proofErr w:type="spellStart"/>
      <w:r w:rsidRPr="00995FF3">
        <w:rPr>
          <w:lang w:eastAsia="hu-HU"/>
        </w:rPr>
        <w:t>name</w:t>
      </w:r>
      <w:proofErr w:type="spellEnd"/>
      <w:r w:rsidRPr="00995FF3">
        <w:rPr>
          <w:lang w:eastAsia="hu-HU"/>
        </w:rPr>
        <w:t xml:space="preserve"> mező nélkül.</w:t>
      </w:r>
    </w:p>
    <w:p w14:paraId="27E64D1C" w14:textId="721DCA92" w:rsidR="00995FF3" w:rsidRPr="00995FF3" w:rsidRDefault="00995FF3" w:rsidP="00995FF3">
      <w:pPr>
        <w:rPr>
          <w:lang w:eastAsia="hu-HU"/>
        </w:rPr>
      </w:pPr>
      <w:r w:rsidRPr="00995FF3">
        <w:rPr>
          <w:lang w:eastAsia="hu-HU"/>
        </w:rPr>
        <w:t>Elvárt eredmény: 422, validációs hiba.</w:t>
      </w:r>
    </w:p>
    <w:p w14:paraId="55804980" w14:textId="77777777" w:rsidR="002B020D" w:rsidRDefault="002B020D" w:rsidP="00995FF3">
      <w:pPr>
        <w:ind w:left="0" w:firstLine="0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0AF567D2" wp14:editId="039C9FB8">
            <wp:extent cx="6029325" cy="6019800"/>
            <wp:effectExtent l="0" t="0" r="9525" b="0"/>
            <wp:docPr id="163290020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9CED" w14:textId="77777777" w:rsidR="002B020D" w:rsidRDefault="002B020D" w:rsidP="00B14E8F">
      <w:pPr>
        <w:pStyle w:val="Cmsor3"/>
        <w:pageBreakBefore/>
        <w:rPr>
          <w:lang w:eastAsia="hu-HU"/>
        </w:rPr>
      </w:pPr>
      <w:bookmarkStart w:id="126" w:name="_Toc223080427"/>
      <w:bookmarkStart w:id="127" w:name="_Toc227013270"/>
      <w:r>
        <w:rPr>
          <w:lang w:eastAsia="hu-HU"/>
        </w:rPr>
        <w:lastRenderedPageBreak/>
        <w:t>Kérelmek kezelése – elfogadás</w:t>
      </w:r>
      <w:bookmarkEnd w:id="126"/>
      <w:bookmarkEnd w:id="127"/>
    </w:p>
    <w:p w14:paraId="1CA18CCF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 xml:space="preserve">A teszteset célja annak ellenőrzése, hogy </w:t>
      </w:r>
      <w:proofErr w:type="spellStart"/>
      <w:r w:rsidRPr="00995FF3">
        <w:rPr>
          <w:lang w:eastAsia="hu-HU"/>
        </w:rPr>
        <w:t>admin</w:t>
      </w:r>
      <w:proofErr w:type="spellEnd"/>
      <w:r w:rsidRPr="00995FF3">
        <w:rPr>
          <w:lang w:eastAsia="hu-HU"/>
        </w:rPr>
        <w:t xml:space="preserve"> jogosultság mellett a rendszer képes több intézményi kérelmet elfogadni.</w:t>
      </w:r>
    </w:p>
    <w:p w14:paraId="20ED26FF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>Ez a teszt biztosítja a kérelmek tömeges feldolgozásának helyes működését.</w:t>
      </w:r>
    </w:p>
    <w:p w14:paraId="3FC0B8E5" w14:textId="77777777" w:rsidR="00995FF3" w:rsidRPr="00995FF3" w:rsidRDefault="00995FF3" w:rsidP="00995FF3">
      <w:pPr>
        <w:rPr>
          <w:b/>
          <w:bCs/>
          <w:lang w:eastAsia="hu-HU"/>
        </w:rPr>
      </w:pPr>
      <w:r w:rsidRPr="00995FF3">
        <w:rPr>
          <w:b/>
          <w:bCs/>
          <w:lang w:eastAsia="hu-HU"/>
        </w:rPr>
        <w:t>Teszt futtatása:</w:t>
      </w:r>
    </w:p>
    <w:p w14:paraId="3DEB9E49" w14:textId="748D0459" w:rsidR="00995FF3" w:rsidRDefault="00995FF3" w:rsidP="00995FF3">
      <w:pPr>
        <w:ind w:firstLine="0"/>
        <w:rPr>
          <w:lang w:eastAsia="hu-HU"/>
        </w:rPr>
      </w:pPr>
      <w:r w:rsidRPr="00995FF3">
        <w:rPr>
          <w:b/>
          <w:bCs/>
          <w:lang w:eastAsia="hu-HU"/>
        </w:rPr>
        <w:t>POST</w:t>
      </w:r>
      <w:r>
        <w:rPr>
          <w:b/>
          <w:bCs/>
          <w:lang w:eastAsia="hu-HU"/>
        </w:rPr>
        <w:t xml:space="preserve"> </w:t>
      </w:r>
      <w:r w:rsidRPr="00995FF3">
        <w:rPr>
          <w:b/>
          <w:bCs/>
          <w:lang w:eastAsia="hu-HU"/>
        </w:rPr>
        <w:t>/</w:t>
      </w:r>
      <w:proofErr w:type="spellStart"/>
      <w:r w:rsidRPr="00995FF3">
        <w:rPr>
          <w:b/>
          <w:bCs/>
          <w:lang w:eastAsia="hu-HU"/>
        </w:rPr>
        <w:t>api</w:t>
      </w:r>
      <w:proofErr w:type="spellEnd"/>
      <w:r w:rsidRPr="00995FF3">
        <w:rPr>
          <w:b/>
          <w:bCs/>
          <w:lang w:eastAsia="hu-HU"/>
        </w:rPr>
        <w:t>/establishment/</w:t>
      </w:r>
      <w:proofErr w:type="spellStart"/>
      <w:r w:rsidRPr="00995FF3">
        <w:rPr>
          <w:b/>
          <w:bCs/>
          <w:lang w:eastAsia="hu-HU"/>
        </w:rPr>
        <w:t>requests</w:t>
      </w:r>
      <w:proofErr w:type="spellEnd"/>
      <w:r w:rsidRPr="00995FF3">
        <w:rPr>
          <w:b/>
          <w:bCs/>
          <w:lang w:eastAsia="hu-HU"/>
        </w:rPr>
        <w:t>/</w:t>
      </w:r>
      <w:proofErr w:type="spellStart"/>
      <w:r w:rsidRPr="00995FF3">
        <w:rPr>
          <w:b/>
          <w:bCs/>
          <w:lang w:eastAsia="hu-HU"/>
        </w:rPr>
        <w:t>handle</w:t>
      </w:r>
      <w:proofErr w:type="spellEnd"/>
      <w:r w:rsidRPr="00995FF3">
        <w:rPr>
          <w:lang w:eastAsia="hu-HU"/>
        </w:rPr>
        <w:t xml:space="preserve"> </w:t>
      </w:r>
      <w:proofErr w:type="spellStart"/>
      <w:r w:rsidRPr="00995FF3">
        <w:rPr>
          <w:lang w:eastAsia="hu-HU"/>
        </w:rPr>
        <w:t>admin</w:t>
      </w:r>
      <w:proofErr w:type="spellEnd"/>
      <w:r w:rsidRPr="00995FF3">
        <w:rPr>
          <w:lang w:eastAsia="hu-HU"/>
        </w:rPr>
        <w:t xml:space="preserve"> </w:t>
      </w:r>
      <w:proofErr w:type="spellStart"/>
      <w:r w:rsidRPr="00995FF3">
        <w:rPr>
          <w:lang w:eastAsia="hu-HU"/>
        </w:rPr>
        <w:t>tokennel</w:t>
      </w:r>
      <w:proofErr w:type="spellEnd"/>
      <w:r w:rsidRPr="00995FF3">
        <w:rPr>
          <w:lang w:eastAsia="hu-HU"/>
        </w:rPr>
        <w:t xml:space="preserve">, </w:t>
      </w:r>
      <w:proofErr w:type="spellStart"/>
      <w:r w:rsidRPr="00995FF3">
        <w:rPr>
          <w:lang w:eastAsia="hu-HU"/>
        </w:rPr>
        <w:t>action</w:t>
      </w:r>
      <w:proofErr w:type="spellEnd"/>
      <w:r w:rsidRPr="00995FF3">
        <w:rPr>
          <w:lang w:eastAsia="hu-HU"/>
        </w:rPr>
        <w:t>=</w:t>
      </w:r>
      <w:proofErr w:type="spellStart"/>
      <w:r w:rsidRPr="00995FF3">
        <w:rPr>
          <w:lang w:eastAsia="hu-HU"/>
        </w:rPr>
        <w:t>accept</w:t>
      </w:r>
      <w:proofErr w:type="spellEnd"/>
      <w:r w:rsidRPr="00995FF3">
        <w:rPr>
          <w:lang w:eastAsia="hu-HU"/>
        </w:rPr>
        <w:t xml:space="preserve">, </w:t>
      </w:r>
      <w:proofErr w:type="spellStart"/>
      <w:r w:rsidRPr="00995FF3">
        <w:rPr>
          <w:lang w:eastAsia="hu-HU"/>
        </w:rPr>
        <w:t>request_id</w:t>
      </w:r>
      <w:proofErr w:type="spellEnd"/>
      <w:r w:rsidRPr="00995FF3">
        <w:rPr>
          <w:lang w:eastAsia="hu-HU"/>
        </w:rPr>
        <w:t xml:space="preserve"> lista megadásával.</w:t>
      </w:r>
    </w:p>
    <w:p w14:paraId="756895D5" w14:textId="1A8A1245" w:rsidR="00995FF3" w:rsidRPr="00995FF3" w:rsidRDefault="00995FF3" w:rsidP="00995FF3">
      <w:pPr>
        <w:rPr>
          <w:lang w:eastAsia="hu-HU"/>
        </w:rPr>
      </w:pPr>
      <w:r w:rsidRPr="00995FF3">
        <w:rPr>
          <w:lang w:eastAsia="hu-HU"/>
        </w:rPr>
        <w:t xml:space="preserve">Elvárt eredmény: 200, </w:t>
      </w:r>
      <w:proofErr w:type="spellStart"/>
      <w:r w:rsidRPr="00995FF3">
        <w:rPr>
          <w:lang w:eastAsia="hu-HU"/>
        </w:rPr>
        <w:t>accepted</w:t>
      </w:r>
      <w:proofErr w:type="spellEnd"/>
      <w:r w:rsidRPr="00995FF3">
        <w:rPr>
          <w:lang w:eastAsia="hu-HU"/>
        </w:rPr>
        <w:t xml:space="preserve"> számláló visszaadása.</w:t>
      </w:r>
    </w:p>
    <w:p w14:paraId="07E0F962" w14:textId="77777777" w:rsidR="002B020D" w:rsidRDefault="002B020D" w:rsidP="00995FF3">
      <w:pPr>
        <w:ind w:left="0" w:firstLine="0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2AA81B4E" wp14:editId="0E2C416D">
            <wp:extent cx="6029325" cy="5981700"/>
            <wp:effectExtent l="0" t="0" r="9525" b="0"/>
            <wp:docPr id="121908991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CA70" w14:textId="77777777" w:rsidR="002B020D" w:rsidRDefault="002B020D" w:rsidP="00B14E8F">
      <w:pPr>
        <w:pStyle w:val="Cmsor3"/>
        <w:pageBreakBefore/>
        <w:rPr>
          <w:lang w:eastAsia="hu-HU"/>
        </w:rPr>
      </w:pPr>
      <w:bookmarkStart w:id="128" w:name="_Toc223080428"/>
      <w:bookmarkStart w:id="129" w:name="_Toc227013271"/>
      <w:r>
        <w:rPr>
          <w:lang w:eastAsia="hu-HU"/>
        </w:rPr>
        <w:lastRenderedPageBreak/>
        <w:t>Kérelmek kezelése – nem admin felhasználó</w:t>
      </w:r>
      <w:bookmarkEnd w:id="128"/>
      <w:bookmarkEnd w:id="129"/>
    </w:p>
    <w:p w14:paraId="21499618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 xml:space="preserve">A teszteset célja annak ellenőrzése, hogy nem </w:t>
      </w:r>
      <w:proofErr w:type="spellStart"/>
      <w:r w:rsidRPr="00995FF3">
        <w:rPr>
          <w:lang w:eastAsia="hu-HU"/>
        </w:rPr>
        <w:t>admin</w:t>
      </w:r>
      <w:proofErr w:type="spellEnd"/>
      <w:r w:rsidRPr="00995FF3">
        <w:rPr>
          <w:lang w:eastAsia="hu-HU"/>
        </w:rPr>
        <w:t xml:space="preserve"> felhasználó nem kezelhet intézményi kérelmeket.</w:t>
      </w:r>
    </w:p>
    <w:p w14:paraId="7CFAE1ED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>Ez a teszt biztosítja a jogosultságkezelés helyes működését.</w:t>
      </w:r>
    </w:p>
    <w:p w14:paraId="01A97EED" w14:textId="77777777" w:rsidR="00995FF3" w:rsidRPr="00995FF3" w:rsidRDefault="00995FF3" w:rsidP="00995FF3">
      <w:pPr>
        <w:rPr>
          <w:b/>
          <w:bCs/>
          <w:lang w:eastAsia="hu-HU"/>
        </w:rPr>
      </w:pPr>
      <w:r w:rsidRPr="00995FF3">
        <w:rPr>
          <w:b/>
          <w:bCs/>
          <w:lang w:eastAsia="hu-HU"/>
        </w:rPr>
        <w:t>Teszt futtatása:</w:t>
      </w:r>
    </w:p>
    <w:p w14:paraId="6C495608" w14:textId="77777777" w:rsidR="00995FF3" w:rsidRDefault="00995FF3" w:rsidP="00995FF3">
      <w:pPr>
        <w:ind w:left="0"/>
        <w:rPr>
          <w:lang w:eastAsia="hu-HU"/>
        </w:rPr>
      </w:pPr>
      <w:r w:rsidRPr="00995FF3">
        <w:rPr>
          <w:b/>
          <w:bCs/>
          <w:lang w:eastAsia="hu-HU"/>
        </w:rPr>
        <w:t>POST /</w:t>
      </w:r>
      <w:proofErr w:type="spellStart"/>
      <w:r w:rsidRPr="00995FF3">
        <w:rPr>
          <w:b/>
          <w:bCs/>
          <w:lang w:eastAsia="hu-HU"/>
        </w:rPr>
        <w:t>api</w:t>
      </w:r>
      <w:proofErr w:type="spellEnd"/>
      <w:r w:rsidRPr="00995FF3">
        <w:rPr>
          <w:b/>
          <w:bCs/>
          <w:lang w:eastAsia="hu-HU"/>
        </w:rPr>
        <w:t>/establishment/</w:t>
      </w:r>
      <w:proofErr w:type="spellStart"/>
      <w:r w:rsidRPr="00995FF3">
        <w:rPr>
          <w:b/>
          <w:bCs/>
          <w:lang w:eastAsia="hu-HU"/>
        </w:rPr>
        <w:t>requests</w:t>
      </w:r>
      <w:proofErr w:type="spellEnd"/>
      <w:r w:rsidRPr="00995FF3">
        <w:rPr>
          <w:b/>
          <w:bCs/>
          <w:lang w:eastAsia="hu-HU"/>
        </w:rPr>
        <w:t>/</w:t>
      </w:r>
      <w:proofErr w:type="spellStart"/>
      <w:r w:rsidRPr="00995FF3">
        <w:rPr>
          <w:b/>
          <w:bCs/>
          <w:lang w:eastAsia="hu-HU"/>
        </w:rPr>
        <w:t>handle</w:t>
      </w:r>
      <w:proofErr w:type="spellEnd"/>
      <w:r w:rsidRPr="00995FF3">
        <w:rPr>
          <w:lang w:eastAsia="hu-HU"/>
        </w:rPr>
        <w:t xml:space="preserve"> nem </w:t>
      </w:r>
      <w:proofErr w:type="spellStart"/>
      <w:r w:rsidRPr="00995FF3">
        <w:rPr>
          <w:lang w:eastAsia="hu-HU"/>
        </w:rPr>
        <w:t>admin</w:t>
      </w:r>
      <w:proofErr w:type="spellEnd"/>
      <w:r w:rsidRPr="00995FF3">
        <w:rPr>
          <w:lang w:eastAsia="hu-HU"/>
        </w:rPr>
        <w:t xml:space="preserve"> </w:t>
      </w:r>
      <w:proofErr w:type="spellStart"/>
      <w:r w:rsidRPr="00995FF3">
        <w:rPr>
          <w:lang w:eastAsia="hu-HU"/>
        </w:rPr>
        <w:t>tokennel</w:t>
      </w:r>
      <w:proofErr w:type="spellEnd"/>
      <w:r w:rsidRPr="00995FF3">
        <w:rPr>
          <w:lang w:eastAsia="hu-HU"/>
        </w:rPr>
        <w:t>.</w:t>
      </w:r>
    </w:p>
    <w:p w14:paraId="762B86A3" w14:textId="14DC8E3C" w:rsidR="00995FF3" w:rsidRPr="00995FF3" w:rsidRDefault="00995FF3" w:rsidP="00995FF3">
      <w:pPr>
        <w:rPr>
          <w:lang w:eastAsia="hu-HU"/>
        </w:rPr>
      </w:pPr>
      <w:r w:rsidRPr="00995FF3">
        <w:rPr>
          <w:lang w:eastAsia="hu-HU"/>
        </w:rPr>
        <w:t>Elvárt eredmény: 403, jogosultsági hibaüzenet.</w:t>
      </w:r>
    </w:p>
    <w:p w14:paraId="1122207A" w14:textId="77777777" w:rsidR="002B020D" w:rsidRDefault="002B020D" w:rsidP="00995FF3">
      <w:pPr>
        <w:ind w:left="0" w:firstLine="0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52D6AE04" wp14:editId="10DEAADE">
            <wp:extent cx="6029325" cy="5829300"/>
            <wp:effectExtent l="0" t="0" r="9525" b="0"/>
            <wp:docPr id="165018565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B079" w14:textId="77777777" w:rsidR="002B020D" w:rsidRDefault="002B020D" w:rsidP="00B14E8F">
      <w:pPr>
        <w:pStyle w:val="Cmsor3"/>
        <w:pageBreakBefore/>
        <w:rPr>
          <w:lang w:eastAsia="hu-HU"/>
        </w:rPr>
      </w:pPr>
      <w:bookmarkStart w:id="130" w:name="_Toc223080429"/>
      <w:bookmarkStart w:id="131" w:name="_Toc227013272"/>
      <w:r>
        <w:rPr>
          <w:lang w:eastAsia="hu-HU"/>
        </w:rPr>
        <w:lastRenderedPageBreak/>
        <w:t>Diáklista – nem létező intézmény</w:t>
      </w:r>
      <w:bookmarkEnd w:id="130"/>
      <w:bookmarkEnd w:id="131"/>
    </w:p>
    <w:p w14:paraId="7C0867CD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>A teszteset célja annak ellenőrzése, hogy a rendszer megfelelő hibát ad vissza nem létező intézmény azonosító esetén.</w:t>
      </w:r>
    </w:p>
    <w:p w14:paraId="31DB5E2A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>Ez a teszt biztosítja a hibás erőforrás-hivatkozások kezelését.</w:t>
      </w:r>
    </w:p>
    <w:p w14:paraId="5FB4B76D" w14:textId="77777777" w:rsidR="00995FF3" w:rsidRPr="00995FF3" w:rsidRDefault="00995FF3" w:rsidP="00995FF3">
      <w:pPr>
        <w:rPr>
          <w:b/>
          <w:bCs/>
          <w:lang w:eastAsia="hu-HU"/>
        </w:rPr>
      </w:pPr>
      <w:r w:rsidRPr="00995FF3">
        <w:rPr>
          <w:b/>
          <w:bCs/>
          <w:lang w:eastAsia="hu-HU"/>
        </w:rPr>
        <w:t>Teszt futtatása:</w:t>
      </w:r>
    </w:p>
    <w:p w14:paraId="5210B3A0" w14:textId="77777777" w:rsidR="00995FF3" w:rsidRDefault="00995FF3" w:rsidP="00995FF3">
      <w:pPr>
        <w:ind w:left="0"/>
        <w:rPr>
          <w:lang w:eastAsia="hu-HU"/>
        </w:rPr>
      </w:pPr>
      <w:r w:rsidRPr="00995FF3">
        <w:rPr>
          <w:b/>
          <w:bCs/>
          <w:lang w:eastAsia="hu-HU"/>
        </w:rPr>
        <w:t>GET /</w:t>
      </w:r>
      <w:proofErr w:type="spellStart"/>
      <w:r w:rsidRPr="00995FF3">
        <w:rPr>
          <w:b/>
          <w:bCs/>
          <w:lang w:eastAsia="hu-HU"/>
        </w:rPr>
        <w:t>api</w:t>
      </w:r>
      <w:proofErr w:type="spellEnd"/>
      <w:r w:rsidRPr="00995FF3">
        <w:rPr>
          <w:b/>
          <w:bCs/>
          <w:lang w:eastAsia="hu-HU"/>
        </w:rPr>
        <w:t>/</w:t>
      </w:r>
      <w:proofErr w:type="spellStart"/>
      <w:r w:rsidRPr="00995FF3">
        <w:rPr>
          <w:b/>
          <w:bCs/>
          <w:lang w:eastAsia="hu-HU"/>
        </w:rPr>
        <w:t>members</w:t>
      </w:r>
      <w:proofErr w:type="spellEnd"/>
      <w:r w:rsidRPr="00995FF3">
        <w:rPr>
          <w:b/>
          <w:bCs/>
          <w:lang w:eastAsia="hu-HU"/>
        </w:rPr>
        <w:t>/</w:t>
      </w:r>
      <w:proofErr w:type="spellStart"/>
      <w:r w:rsidRPr="00995FF3">
        <w:rPr>
          <w:b/>
          <w:bCs/>
          <w:lang w:eastAsia="hu-HU"/>
        </w:rPr>
        <w:t>students</w:t>
      </w:r>
      <w:proofErr w:type="spellEnd"/>
      <w:r w:rsidRPr="00995FF3">
        <w:rPr>
          <w:b/>
          <w:bCs/>
          <w:lang w:eastAsia="hu-HU"/>
        </w:rPr>
        <w:t>/{establishment}</w:t>
      </w:r>
      <w:r w:rsidRPr="00995FF3">
        <w:rPr>
          <w:lang w:eastAsia="hu-HU"/>
        </w:rPr>
        <w:t xml:space="preserve"> nem létező azonosítóval.</w:t>
      </w:r>
    </w:p>
    <w:p w14:paraId="5C65AD5E" w14:textId="63F53C21" w:rsidR="00995FF3" w:rsidRPr="00995FF3" w:rsidRDefault="00995FF3" w:rsidP="00995FF3">
      <w:pPr>
        <w:rPr>
          <w:lang w:eastAsia="hu-HU"/>
        </w:rPr>
      </w:pPr>
      <w:r w:rsidRPr="00995FF3">
        <w:rPr>
          <w:lang w:eastAsia="hu-HU"/>
        </w:rPr>
        <w:t>Elvárt eredmény: 400 vagy 404 (a specifikációtok szerint), megfelelő hibaüzenet.</w:t>
      </w:r>
    </w:p>
    <w:p w14:paraId="17330F17" w14:textId="77777777" w:rsidR="002B020D" w:rsidRDefault="002B020D" w:rsidP="00995FF3">
      <w:pPr>
        <w:ind w:left="0" w:firstLine="0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494DD134" wp14:editId="495F8777">
            <wp:extent cx="6029325" cy="6076950"/>
            <wp:effectExtent l="0" t="0" r="9525" b="0"/>
            <wp:docPr id="186977442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A5DF" w14:textId="77777777" w:rsidR="002B020D" w:rsidRDefault="002B020D" w:rsidP="00B14E8F">
      <w:pPr>
        <w:pStyle w:val="Cmsor3"/>
        <w:pageBreakBefore/>
        <w:rPr>
          <w:lang w:eastAsia="hu-HU"/>
        </w:rPr>
      </w:pPr>
      <w:bookmarkStart w:id="132" w:name="_Toc223080430"/>
      <w:bookmarkStart w:id="133" w:name="_Toc227013273"/>
      <w:r>
        <w:rPr>
          <w:lang w:eastAsia="hu-HU"/>
        </w:rPr>
        <w:lastRenderedPageBreak/>
        <w:t>Esemény létrehozás – hibás dátumtartomány</w:t>
      </w:r>
      <w:bookmarkEnd w:id="132"/>
      <w:bookmarkEnd w:id="133"/>
    </w:p>
    <w:p w14:paraId="5676171B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 xml:space="preserve">A teszteset célja annak ellenőrzése, hogy a rendszer elutasítja azt az eseményt, ahol az </w:t>
      </w:r>
      <w:proofErr w:type="spellStart"/>
      <w:r w:rsidRPr="00995FF3">
        <w:rPr>
          <w:lang w:eastAsia="hu-HU"/>
        </w:rPr>
        <w:t>end_date</w:t>
      </w:r>
      <w:proofErr w:type="spellEnd"/>
      <w:r w:rsidRPr="00995FF3">
        <w:rPr>
          <w:lang w:eastAsia="hu-HU"/>
        </w:rPr>
        <w:t xml:space="preserve"> korábbi, mint a </w:t>
      </w:r>
      <w:proofErr w:type="spellStart"/>
      <w:r w:rsidRPr="00995FF3">
        <w:rPr>
          <w:lang w:eastAsia="hu-HU"/>
        </w:rPr>
        <w:t>start_date</w:t>
      </w:r>
      <w:proofErr w:type="spellEnd"/>
      <w:r w:rsidRPr="00995FF3">
        <w:rPr>
          <w:lang w:eastAsia="hu-HU"/>
        </w:rPr>
        <w:t>.</w:t>
      </w:r>
    </w:p>
    <w:p w14:paraId="702B7B75" w14:textId="77777777" w:rsidR="00995FF3" w:rsidRDefault="00995FF3" w:rsidP="00995FF3">
      <w:pPr>
        <w:rPr>
          <w:lang w:eastAsia="hu-HU"/>
        </w:rPr>
      </w:pPr>
      <w:r w:rsidRPr="00995FF3">
        <w:rPr>
          <w:lang w:eastAsia="hu-HU"/>
        </w:rPr>
        <w:t>Ez a teszt biztosítja az időintervallum validáció és üzleti szabályok helyes működését.</w:t>
      </w:r>
    </w:p>
    <w:p w14:paraId="6F16E52F" w14:textId="77777777" w:rsidR="00995FF3" w:rsidRPr="00995FF3" w:rsidRDefault="00995FF3" w:rsidP="00995FF3">
      <w:pPr>
        <w:rPr>
          <w:b/>
          <w:bCs/>
          <w:lang w:eastAsia="hu-HU"/>
        </w:rPr>
      </w:pPr>
      <w:r w:rsidRPr="00995FF3">
        <w:rPr>
          <w:b/>
          <w:bCs/>
          <w:lang w:eastAsia="hu-HU"/>
        </w:rPr>
        <w:t>Teszt futtatása:</w:t>
      </w:r>
    </w:p>
    <w:p w14:paraId="1AD48D3E" w14:textId="77777777" w:rsidR="00995FF3" w:rsidRDefault="00995FF3" w:rsidP="00995FF3">
      <w:pPr>
        <w:ind w:left="0"/>
        <w:rPr>
          <w:lang w:eastAsia="hu-HU"/>
        </w:rPr>
      </w:pPr>
      <w:r w:rsidRPr="00995FF3">
        <w:rPr>
          <w:b/>
          <w:bCs/>
          <w:lang w:eastAsia="hu-HU"/>
        </w:rPr>
        <w:t>POST /</w:t>
      </w:r>
      <w:proofErr w:type="spellStart"/>
      <w:r w:rsidRPr="00995FF3">
        <w:rPr>
          <w:b/>
          <w:bCs/>
          <w:lang w:eastAsia="hu-HU"/>
        </w:rPr>
        <w:t>api</w:t>
      </w:r>
      <w:proofErr w:type="spellEnd"/>
      <w:r w:rsidRPr="00995FF3">
        <w:rPr>
          <w:b/>
          <w:bCs/>
          <w:lang w:eastAsia="hu-HU"/>
        </w:rPr>
        <w:t>/</w:t>
      </w:r>
      <w:proofErr w:type="spellStart"/>
      <w:r w:rsidRPr="00995FF3">
        <w:rPr>
          <w:b/>
          <w:bCs/>
          <w:lang w:eastAsia="hu-HU"/>
        </w:rPr>
        <w:t>events</w:t>
      </w:r>
      <w:proofErr w:type="spellEnd"/>
      <w:r w:rsidRPr="00995FF3">
        <w:rPr>
          <w:lang w:eastAsia="hu-HU"/>
        </w:rPr>
        <w:t xml:space="preserve"> érvényes </w:t>
      </w:r>
      <w:proofErr w:type="spellStart"/>
      <w:r w:rsidRPr="00995FF3">
        <w:rPr>
          <w:lang w:eastAsia="hu-HU"/>
        </w:rPr>
        <w:t>tokennel</w:t>
      </w:r>
      <w:proofErr w:type="spellEnd"/>
      <w:r w:rsidRPr="00995FF3">
        <w:rPr>
          <w:lang w:eastAsia="hu-HU"/>
        </w:rPr>
        <w:t>, hibás dátumtartománnyal.</w:t>
      </w:r>
    </w:p>
    <w:p w14:paraId="402ABBC3" w14:textId="65DE439B" w:rsidR="00995FF3" w:rsidRPr="00995FF3" w:rsidRDefault="00995FF3" w:rsidP="00995FF3">
      <w:pPr>
        <w:rPr>
          <w:lang w:eastAsia="hu-HU"/>
        </w:rPr>
      </w:pPr>
      <w:r w:rsidRPr="00995FF3">
        <w:rPr>
          <w:lang w:eastAsia="hu-HU"/>
        </w:rPr>
        <w:t xml:space="preserve">Elvárt eredmény: 422, </w:t>
      </w:r>
      <w:proofErr w:type="spellStart"/>
      <w:r w:rsidRPr="00995FF3">
        <w:rPr>
          <w:lang w:eastAsia="hu-HU"/>
        </w:rPr>
        <w:t>end_date</w:t>
      </w:r>
      <w:proofErr w:type="spellEnd"/>
      <w:r w:rsidRPr="00995FF3">
        <w:rPr>
          <w:lang w:eastAsia="hu-HU"/>
        </w:rPr>
        <w:t xml:space="preserve"> mezőre vonatkozó validációs hiba.</w:t>
      </w:r>
    </w:p>
    <w:p w14:paraId="71A61E8C" w14:textId="77777777" w:rsidR="002B020D" w:rsidRDefault="002B020D" w:rsidP="00995FF3">
      <w:pPr>
        <w:ind w:left="0" w:firstLine="0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70DCB652" wp14:editId="5E4B5CAD">
            <wp:extent cx="6029325" cy="6438900"/>
            <wp:effectExtent l="0" t="0" r="9525" b="0"/>
            <wp:docPr id="376335376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70AB" w14:textId="34440F58" w:rsidR="00C84EB1" w:rsidRDefault="00C84EB1" w:rsidP="00C84EB1">
      <w:pPr>
        <w:pStyle w:val="Cmsor1"/>
        <w:rPr>
          <w:lang w:eastAsia="hu-HU"/>
        </w:rPr>
      </w:pPr>
      <w:bookmarkStart w:id="134" w:name="_Toc227013274"/>
      <w:r>
        <w:rPr>
          <w:lang w:eastAsia="hu-HU"/>
        </w:rPr>
        <w:lastRenderedPageBreak/>
        <w:t>Felhasználói dokumentáció</w:t>
      </w:r>
      <w:bookmarkEnd w:id="134"/>
    </w:p>
    <w:p w14:paraId="16A2F0EC" w14:textId="52E5EEE9" w:rsidR="00C76CD9" w:rsidRDefault="00C76CD9" w:rsidP="00C76CD9">
      <w:pPr>
        <w:pStyle w:val="Cmsor2"/>
        <w:rPr>
          <w:lang w:eastAsia="hu-HU"/>
        </w:rPr>
      </w:pPr>
      <w:bookmarkStart w:id="135" w:name="_Toc227013275"/>
      <w:r>
        <w:rPr>
          <w:lang w:eastAsia="hu-HU"/>
        </w:rPr>
        <w:t>A rendszer rövid bemutatása</w:t>
      </w:r>
      <w:bookmarkEnd w:id="135"/>
    </w:p>
    <w:p w14:paraId="7A5F8945" w14:textId="66C1C3A5" w:rsidR="00C76CD9" w:rsidRDefault="00C76CD9" w:rsidP="00C76CD9">
      <w:pPr>
        <w:rPr>
          <w:lang w:eastAsia="hu-HU"/>
        </w:rPr>
      </w:pPr>
      <w:r w:rsidRPr="00C76CD9">
        <w:rPr>
          <w:lang w:eastAsia="hu-HU"/>
        </w:rPr>
        <w:t xml:space="preserve">Az </w:t>
      </w:r>
      <w:proofErr w:type="spellStart"/>
      <w:r w:rsidRPr="00C76CD9">
        <w:rPr>
          <w:lang w:eastAsia="hu-HU"/>
        </w:rPr>
        <w:t>EseményTér</w:t>
      </w:r>
      <w:proofErr w:type="spellEnd"/>
      <w:r w:rsidRPr="00C76CD9">
        <w:rPr>
          <w:lang w:eastAsia="hu-HU"/>
        </w:rPr>
        <w:t xml:space="preserve"> egy webes felület, amely az iskolai események szervezését és kommunikációját támogatja. A rendszerben a felhasználók szerepkör alapján férnek hozzá az egyes funkciókhoz.</w:t>
      </w:r>
    </w:p>
    <w:p w14:paraId="0D474A4C" w14:textId="77777777" w:rsidR="00C76CD9" w:rsidRDefault="00C76CD9" w:rsidP="00C76CD9">
      <w:pPr>
        <w:rPr>
          <w:lang w:eastAsia="hu-HU"/>
        </w:rPr>
      </w:pPr>
    </w:p>
    <w:p w14:paraId="49ECBD24" w14:textId="4D1934A4" w:rsidR="00C76CD9" w:rsidRDefault="00C76CD9" w:rsidP="00C76CD9">
      <w:pPr>
        <w:rPr>
          <w:b/>
          <w:bCs/>
          <w:lang w:eastAsia="hu-HU"/>
        </w:rPr>
      </w:pPr>
      <w:r w:rsidRPr="00C76CD9">
        <w:rPr>
          <w:b/>
          <w:bCs/>
          <w:lang w:eastAsia="hu-HU"/>
        </w:rPr>
        <w:t>Támogatott szerepkörök:</w:t>
      </w:r>
    </w:p>
    <w:p w14:paraId="6F649117" w14:textId="23FCDB33" w:rsidR="00C76CD9" w:rsidRDefault="00C76CD9" w:rsidP="00C76CD9">
      <w:pPr>
        <w:pStyle w:val="Listaszerbekezds"/>
        <w:numPr>
          <w:ilvl w:val="0"/>
          <w:numId w:val="34"/>
        </w:numPr>
        <w:rPr>
          <w:lang w:eastAsia="hu-HU"/>
        </w:rPr>
      </w:pPr>
      <w:r w:rsidRPr="00C76CD9">
        <w:rPr>
          <w:lang w:eastAsia="hu-HU"/>
        </w:rPr>
        <w:t>vendég (nem bejelentkezett felhasználó)</w:t>
      </w:r>
    </w:p>
    <w:p w14:paraId="1E5783B1" w14:textId="07107EA5" w:rsidR="00C76CD9" w:rsidRDefault="00C76CD9" w:rsidP="00C76CD9">
      <w:pPr>
        <w:pStyle w:val="Listaszerbekezds"/>
        <w:numPr>
          <w:ilvl w:val="0"/>
          <w:numId w:val="34"/>
        </w:numPr>
        <w:rPr>
          <w:lang w:eastAsia="hu-HU"/>
        </w:rPr>
      </w:pPr>
      <w:r w:rsidRPr="00C76CD9">
        <w:rPr>
          <w:lang w:eastAsia="hu-HU"/>
        </w:rPr>
        <w:t>diák</w:t>
      </w:r>
    </w:p>
    <w:p w14:paraId="4675165F" w14:textId="0FAA7031" w:rsidR="00C76CD9" w:rsidRDefault="00C76CD9" w:rsidP="00C76CD9">
      <w:pPr>
        <w:pStyle w:val="Listaszerbekezds"/>
        <w:numPr>
          <w:ilvl w:val="0"/>
          <w:numId w:val="34"/>
        </w:numPr>
        <w:rPr>
          <w:lang w:eastAsia="hu-HU"/>
        </w:rPr>
      </w:pPr>
      <w:r>
        <w:rPr>
          <w:lang w:eastAsia="hu-HU"/>
        </w:rPr>
        <w:t>tanár</w:t>
      </w:r>
    </w:p>
    <w:p w14:paraId="1C7AC4DB" w14:textId="1C418220" w:rsidR="00C76CD9" w:rsidRDefault="00C76CD9" w:rsidP="00C76CD9">
      <w:pPr>
        <w:pStyle w:val="Listaszerbekezds"/>
        <w:numPr>
          <w:ilvl w:val="0"/>
          <w:numId w:val="34"/>
        </w:numPr>
        <w:rPr>
          <w:lang w:eastAsia="hu-HU"/>
        </w:rPr>
      </w:pPr>
      <w:r w:rsidRPr="00C76CD9">
        <w:rPr>
          <w:lang w:eastAsia="hu-HU"/>
        </w:rPr>
        <w:t>adminisztrátor</w:t>
      </w:r>
    </w:p>
    <w:p w14:paraId="3FCC5DE5" w14:textId="5EF15418" w:rsidR="00C76CD9" w:rsidRDefault="00C76CD9" w:rsidP="00C76CD9">
      <w:pPr>
        <w:pStyle w:val="Cmsor2"/>
        <w:rPr>
          <w:lang w:eastAsia="hu-HU"/>
        </w:rPr>
      </w:pPr>
      <w:bookmarkStart w:id="136" w:name="_Toc227013276"/>
      <w:r w:rsidRPr="00C76CD9">
        <w:rPr>
          <w:lang w:eastAsia="hu-HU"/>
        </w:rPr>
        <w:t>Belépés és fiókhasználat</w:t>
      </w:r>
      <w:bookmarkEnd w:id="136"/>
    </w:p>
    <w:p w14:paraId="07FDDD0D" w14:textId="0BA96D5A" w:rsidR="00C76CD9" w:rsidRDefault="00C76CD9" w:rsidP="00C76CD9">
      <w:pPr>
        <w:pStyle w:val="Cmsor3"/>
        <w:rPr>
          <w:lang w:eastAsia="hu-HU"/>
        </w:rPr>
      </w:pPr>
      <w:bookmarkStart w:id="137" w:name="_Toc227013277"/>
      <w:r w:rsidRPr="00C76CD9">
        <w:rPr>
          <w:lang w:eastAsia="hu-HU"/>
        </w:rPr>
        <w:t>Regisztráció</w:t>
      </w:r>
      <w:bookmarkEnd w:id="137"/>
    </w:p>
    <w:p w14:paraId="5364A6A6" w14:textId="30314C77" w:rsidR="00C76CD9" w:rsidRDefault="00C76CD9" w:rsidP="00C76CD9">
      <w:pPr>
        <w:pStyle w:val="Listaszerbekezds"/>
        <w:numPr>
          <w:ilvl w:val="0"/>
          <w:numId w:val="35"/>
        </w:numPr>
        <w:rPr>
          <w:lang w:eastAsia="hu-HU"/>
        </w:rPr>
      </w:pPr>
      <w:r w:rsidRPr="00C76CD9">
        <w:rPr>
          <w:lang w:eastAsia="hu-HU"/>
        </w:rPr>
        <w:t>Nyisd meg a Regisztráció oldalt</w:t>
      </w:r>
      <w:r>
        <w:rPr>
          <w:lang w:eastAsia="hu-HU"/>
        </w:rPr>
        <w:t>.</w:t>
      </w:r>
    </w:p>
    <w:p w14:paraId="6F28AF70" w14:textId="36266EDD" w:rsidR="00C76CD9" w:rsidRDefault="00C76CD9" w:rsidP="00C76CD9">
      <w:pPr>
        <w:pStyle w:val="Listaszerbekezds"/>
        <w:numPr>
          <w:ilvl w:val="0"/>
          <w:numId w:val="35"/>
        </w:numPr>
        <w:rPr>
          <w:lang w:eastAsia="hu-HU"/>
        </w:rPr>
      </w:pPr>
      <w:r w:rsidRPr="00C76CD9">
        <w:rPr>
          <w:lang w:eastAsia="hu-HU"/>
        </w:rPr>
        <w:t>Add meg a nevedet, email címedet és jelszavadat.</w:t>
      </w:r>
    </w:p>
    <w:p w14:paraId="1F34B6EA" w14:textId="62AD20C9" w:rsidR="00C76CD9" w:rsidRDefault="00C76CD9" w:rsidP="00C76CD9">
      <w:pPr>
        <w:pStyle w:val="Listaszerbekezds"/>
        <w:numPr>
          <w:ilvl w:val="0"/>
          <w:numId w:val="35"/>
        </w:numPr>
        <w:rPr>
          <w:lang w:eastAsia="hu-HU"/>
        </w:rPr>
      </w:pPr>
      <w:r w:rsidRPr="00C76CD9">
        <w:rPr>
          <w:lang w:eastAsia="hu-HU"/>
        </w:rPr>
        <w:t>Erősítsd meg a jelszót.</w:t>
      </w:r>
    </w:p>
    <w:p w14:paraId="7C596FD7" w14:textId="0C9B8A4F" w:rsidR="00C76CD9" w:rsidRDefault="00C76CD9" w:rsidP="00C76CD9">
      <w:pPr>
        <w:pStyle w:val="Listaszerbekezds"/>
        <w:numPr>
          <w:ilvl w:val="0"/>
          <w:numId w:val="35"/>
        </w:numPr>
        <w:rPr>
          <w:lang w:eastAsia="hu-HU"/>
        </w:rPr>
      </w:pPr>
      <w:r w:rsidRPr="00C76CD9">
        <w:rPr>
          <w:lang w:eastAsia="hu-HU"/>
        </w:rPr>
        <w:t>Fogadd el az ÁSZF-et és az adatvédelmi nyilatkozatot.</w:t>
      </w:r>
    </w:p>
    <w:p w14:paraId="563B6220" w14:textId="522C213D" w:rsidR="00C76CD9" w:rsidRDefault="00C76CD9" w:rsidP="00C76CD9">
      <w:pPr>
        <w:pStyle w:val="Listaszerbekezds"/>
        <w:numPr>
          <w:ilvl w:val="0"/>
          <w:numId w:val="35"/>
        </w:numPr>
        <w:rPr>
          <w:lang w:eastAsia="hu-HU"/>
        </w:rPr>
      </w:pPr>
      <w:r w:rsidRPr="00C76CD9">
        <w:rPr>
          <w:lang w:eastAsia="hu-HU"/>
        </w:rPr>
        <w:t>Kattints a Regisztráció gombra.</w:t>
      </w:r>
    </w:p>
    <w:p w14:paraId="23B7B35B" w14:textId="3029AFB0" w:rsidR="00C76CD9" w:rsidRDefault="00C76CD9" w:rsidP="00C76CD9">
      <w:pPr>
        <w:pStyle w:val="Cmsor3"/>
        <w:rPr>
          <w:lang w:eastAsia="hu-HU"/>
        </w:rPr>
      </w:pPr>
      <w:bookmarkStart w:id="138" w:name="_Toc227013278"/>
      <w:r w:rsidRPr="00C76CD9">
        <w:rPr>
          <w:lang w:eastAsia="hu-HU"/>
        </w:rPr>
        <w:t>Email megerősítés</w:t>
      </w:r>
      <w:bookmarkEnd w:id="138"/>
    </w:p>
    <w:p w14:paraId="0BF3A27D" w14:textId="417B5FB8" w:rsidR="00C76CD9" w:rsidRDefault="00C76CD9" w:rsidP="00C76CD9">
      <w:pPr>
        <w:pStyle w:val="Listaszerbekezds"/>
        <w:numPr>
          <w:ilvl w:val="0"/>
          <w:numId w:val="36"/>
        </w:numPr>
        <w:rPr>
          <w:lang w:eastAsia="hu-HU"/>
        </w:rPr>
      </w:pPr>
      <w:r w:rsidRPr="00C76CD9">
        <w:rPr>
          <w:lang w:eastAsia="hu-HU"/>
        </w:rPr>
        <w:t>A rendszer megerősítő emailt küld a megadott címre.</w:t>
      </w:r>
    </w:p>
    <w:p w14:paraId="7AACCB9E" w14:textId="680AF467" w:rsidR="00C76CD9" w:rsidRDefault="00C76CD9" w:rsidP="00C76CD9">
      <w:pPr>
        <w:pStyle w:val="Listaszerbekezds"/>
        <w:numPr>
          <w:ilvl w:val="0"/>
          <w:numId w:val="36"/>
        </w:numPr>
        <w:rPr>
          <w:lang w:eastAsia="hu-HU"/>
        </w:rPr>
      </w:pPr>
      <w:r w:rsidRPr="00C76CD9">
        <w:rPr>
          <w:lang w:eastAsia="hu-HU"/>
        </w:rPr>
        <w:t>Az emailben található linkre kattintva hitelesítsd a fiókot.</w:t>
      </w:r>
    </w:p>
    <w:p w14:paraId="1936B9ED" w14:textId="4542794A" w:rsidR="00C76CD9" w:rsidRDefault="00C76CD9" w:rsidP="00C76CD9">
      <w:pPr>
        <w:pStyle w:val="Listaszerbekezds"/>
        <w:numPr>
          <w:ilvl w:val="0"/>
          <w:numId w:val="36"/>
        </w:numPr>
        <w:rPr>
          <w:lang w:eastAsia="hu-HU"/>
        </w:rPr>
      </w:pPr>
      <w:r w:rsidRPr="00C76CD9">
        <w:rPr>
          <w:lang w:eastAsia="hu-HU"/>
        </w:rPr>
        <w:t>Sikeres megerősítés után be tudsz jelentkezni és teljes hozzáférést kapsz.</w:t>
      </w:r>
    </w:p>
    <w:p w14:paraId="19851363" w14:textId="43FF8410" w:rsidR="00C76CD9" w:rsidRDefault="00C76CD9" w:rsidP="00C76CD9">
      <w:pPr>
        <w:pStyle w:val="Cmsor3"/>
        <w:rPr>
          <w:lang w:eastAsia="hu-HU"/>
        </w:rPr>
      </w:pPr>
      <w:bookmarkStart w:id="139" w:name="_Toc227013279"/>
      <w:r w:rsidRPr="00C76CD9">
        <w:rPr>
          <w:lang w:eastAsia="hu-HU"/>
        </w:rPr>
        <w:t>Bejelentkezés</w:t>
      </w:r>
      <w:bookmarkEnd w:id="139"/>
    </w:p>
    <w:p w14:paraId="724B3D22" w14:textId="7C8F7E1B" w:rsidR="00C76CD9" w:rsidRDefault="00C76CD9" w:rsidP="00C76CD9">
      <w:pPr>
        <w:pStyle w:val="Listaszerbekezds"/>
        <w:numPr>
          <w:ilvl w:val="0"/>
          <w:numId w:val="37"/>
        </w:numPr>
        <w:rPr>
          <w:lang w:eastAsia="hu-HU"/>
        </w:rPr>
      </w:pPr>
      <w:r w:rsidRPr="00C76CD9">
        <w:rPr>
          <w:lang w:eastAsia="hu-HU"/>
        </w:rPr>
        <w:t>A Bejelentkezés oldalon add meg email címedet és jelszavadat.</w:t>
      </w:r>
    </w:p>
    <w:p w14:paraId="14F46537" w14:textId="27ABA6F8" w:rsidR="00C76CD9" w:rsidRDefault="00C76CD9" w:rsidP="00C76CD9">
      <w:pPr>
        <w:pStyle w:val="Listaszerbekezds"/>
        <w:numPr>
          <w:ilvl w:val="0"/>
          <w:numId w:val="37"/>
        </w:numPr>
        <w:rPr>
          <w:lang w:eastAsia="hu-HU"/>
        </w:rPr>
      </w:pPr>
      <w:r w:rsidRPr="00C76CD9">
        <w:rPr>
          <w:lang w:eastAsia="hu-HU"/>
        </w:rPr>
        <w:t>Igény szerint használd az Emlékezz rám opciót.</w:t>
      </w:r>
    </w:p>
    <w:p w14:paraId="22511456" w14:textId="21A232F9" w:rsidR="00C76CD9" w:rsidRDefault="00C76CD9" w:rsidP="00C76CD9">
      <w:pPr>
        <w:pStyle w:val="Listaszerbekezds"/>
        <w:numPr>
          <w:ilvl w:val="0"/>
          <w:numId w:val="37"/>
        </w:numPr>
        <w:rPr>
          <w:lang w:eastAsia="hu-HU"/>
        </w:rPr>
      </w:pPr>
      <w:r w:rsidRPr="00C76CD9">
        <w:rPr>
          <w:lang w:eastAsia="hu-HU"/>
        </w:rPr>
        <w:t>Sikeres bejelentkezés után a rendszer a megfelelő irányítópultra navigál.</w:t>
      </w:r>
    </w:p>
    <w:p w14:paraId="7EC2BBFB" w14:textId="0F47BACC" w:rsidR="00C76CD9" w:rsidRDefault="00C76CD9" w:rsidP="00C76CD9">
      <w:pPr>
        <w:pStyle w:val="Cmsor3"/>
        <w:pageBreakBefore/>
        <w:rPr>
          <w:lang w:eastAsia="hu-HU"/>
        </w:rPr>
      </w:pPr>
      <w:bookmarkStart w:id="140" w:name="_Toc227013280"/>
      <w:r>
        <w:rPr>
          <w:lang w:eastAsia="hu-HU"/>
        </w:rPr>
        <w:lastRenderedPageBreak/>
        <w:t>Bejelentkezés szerepkör szerint (diák, tanár, admin)</w:t>
      </w:r>
      <w:bookmarkEnd w:id="140"/>
    </w:p>
    <w:p w14:paraId="604A8BE6" w14:textId="78513991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A regisztráció után a felhasználó kiválasztja, milyen szerepkörben szeretné használni a rendszert.</w:t>
      </w:r>
    </w:p>
    <w:p w14:paraId="3AA83FFE" w14:textId="77777777" w:rsidR="00F776DD" w:rsidRDefault="00F776DD" w:rsidP="00F776DD">
      <w:pPr>
        <w:rPr>
          <w:lang w:eastAsia="hu-HU"/>
        </w:rPr>
      </w:pPr>
    </w:p>
    <w:p w14:paraId="6CA9B925" w14:textId="5F5C3D97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Diák jelentkezés:</w:t>
      </w:r>
    </w:p>
    <w:p w14:paraId="2BC6EAE5" w14:textId="46CCE58B" w:rsidR="00F776DD" w:rsidRDefault="00F776DD" w:rsidP="00F776DD">
      <w:pPr>
        <w:pStyle w:val="Listaszerbekezds"/>
        <w:numPr>
          <w:ilvl w:val="0"/>
          <w:numId w:val="40"/>
        </w:numPr>
        <w:rPr>
          <w:lang w:eastAsia="hu-HU"/>
        </w:rPr>
      </w:pPr>
      <w:r w:rsidRPr="00F776DD">
        <w:rPr>
          <w:lang w:eastAsia="hu-HU"/>
        </w:rPr>
        <w:t>Válaszd a diák szerepkört a profilbeállítás során.</w:t>
      </w:r>
    </w:p>
    <w:p w14:paraId="6A99BCF9" w14:textId="44EDCF78" w:rsidR="00F776DD" w:rsidRDefault="00F776DD" w:rsidP="00F776DD">
      <w:pPr>
        <w:pStyle w:val="Listaszerbekezds"/>
        <w:numPr>
          <w:ilvl w:val="0"/>
          <w:numId w:val="40"/>
        </w:numPr>
        <w:rPr>
          <w:lang w:eastAsia="hu-HU"/>
        </w:rPr>
      </w:pPr>
      <w:r w:rsidRPr="00F776DD">
        <w:rPr>
          <w:lang w:eastAsia="hu-HU"/>
        </w:rPr>
        <w:t>Add meg az intézményi adatokat (régió, település, intézmény).</w:t>
      </w:r>
    </w:p>
    <w:p w14:paraId="1E9E9649" w14:textId="5A3F4DF2" w:rsidR="00F776DD" w:rsidRDefault="00F776DD" w:rsidP="00F776DD">
      <w:pPr>
        <w:pStyle w:val="Listaszerbekezds"/>
        <w:numPr>
          <w:ilvl w:val="0"/>
          <w:numId w:val="40"/>
        </w:numPr>
        <w:rPr>
          <w:lang w:eastAsia="hu-HU"/>
        </w:rPr>
      </w:pPr>
      <w:r w:rsidRPr="00F776DD">
        <w:rPr>
          <w:lang w:eastAsia="hu-HU"/>
        </w:rPr>
        <w:t>Küldd be az intézményi csatlakozási kérelmet diák szerepkörrel.</w:t>
      </w:r>
    </w:p>
    <w:p w14:paraId="41E1E149" w14:textId="50E526DA" w:rsidR="00F776DD" w:rsidRDefault="00F776DD" w:rsidP="00F776DD">
      <w:pPr>
        <w:pStyle w:val="Listaszerbekezds"/>
        <w:numPr>
          <w:ilvl w:val="0"/>
          <w:numId w:val="40"/>
        </w:numPr>
        <w:rPr>
          <w:lang w:eastAsia="hu-HU"/>
        </w:rPr>
      </w:pPr>
      <w:r w:rsidRPr="00F776DD">
        <w:rPr>
          <w:lang w:eastAsia="hu-HU"/>
        </w:rPr>
        <w:t>Az intézményi admin jóváhagyása után aktiválódik a diák tagság.</w:t>
      </w:r>
    </w:p>
    <w:p w14:paraId="6C7543CF" w14:textId="77777777" w:rsidR="00F776DD" w:rsidRDefault="00F776DD" w:rsidP="00F776DD">
      <w:pPr>
        <w:ind w:left="928" w:firstLine="0"/>
        <w:rPr>
          <w:lang w:eastAsia="hu-HU"/>
        </w:rPr>
      </w:pPr>
    </w:p>
    <w:p w14:paraId="4EA0373B" w14:textId="459D73C4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Tanár jelentkezés:</w:t>
      </w:r>
    </w:p>
    <w:p w14:paraId="51A37ACD" w14:textId="7F4B5989" w:rsidR="00F776DD" w:rsidRDefault="00F776DD" w:rsidP="00F776DD">
      <w:pPr>
        <w:pStyle w:val="Listaszerbekezds"/>
        <w:numPr>
          <w:ilvl w:val="0"/>
          <w:numId w:val="41"/>
        </w:numPr>
        <w:rPr>
          <w:lang w:eastAsia="hu-HU"/>
        </w:rPr>
      </w:pPr>
      <w:r w:rsidRPr="00F776DD">
        <w:rPr>
          <w:lang w:eastAsia="hu-HU"/>
        </w:rPr>
        <w:t>Válaszd a tanár szerepkört a profilbeállítás során.</w:t>
      </w:r>
    </w:p>
    <w:p w14:paraId="06D892BD" w14:textId="697A9A29" w:rsidR="00F776DD" w:rsidRDefault="00F776DD" w:rsidP="00F776DD">
      <w:pPr>
        <w:pStyle w:val="Listaszerbekezds"/>
        <w:numPr>
          <w:ilvl w:val="0"/>
          <w:numId w:val="41"/>
        </w:numPr>
        <w:rPr>
          <w:lang w:eastAsia="hu-HU"/>
        </w:rPr>
      </w:pPr>
      <w:r w:rsidRPr="00F776DD">
        <w:rPr>
          <w:lang w:eastAsia="hu-HU"/>
        </w:rPr>
        <w:t>Add meg az intézményi adatokat (régió, település, intézmény).</w:t>
      </w:r>
    </w:p>
    <w:p w14:paraId="1F422C1C" w14:textId="78B88B8F" w:rsidR="00F776DD" w:rsidRDefault="00F776DD" w:rsidP="00F776DD">
      <w:pPr>
        <w:pStyle w:val="Listaszerbekezds"/>
        <w:numPr>
          <w:ilvl w:val="0"/>
          <w:numId w:val="41"/>
        </w:numPr>
        <w:rPr>
          <w:lang w:eastAsia="hu-HU"/>
        </w:rPr>
      </w:pPr>
      <w:r w:rsidRPr="00F776DD">
        <w:rPr>
          <w:lang w:eastAsia="hu-HU"/>
        </w:rPr>
        <w:t>Küldd be az intézményi csatlakozási kérelmet tanár szerepkörrel.</w:t>
      </w:r>
    </w:p>
    <w:p w14:paraId="77355477" w14:textId="7285B853" w:rsidR="00F776DD" w:rsidRDefault="00F776DD" w:rsidP="00F776DD">
      <w:pPr>
        <w:pStyle w:val="Listaszerbekezds"/>
        <w:numPr>
          <w:ilvl w:val="0"/>
          <w:numId w:val="41"/>
        </w:numPr>
        <w:rPr>
          <w:lang w:eastAsia="hu-HU"/>
        </w:rPr>
      </w:pPr>
      <w:r w:rsidRPr="00F776DD">
        <w:rPr>
          <w:lang w:eastAsia="hu-HU"/>
        </w:rPr>
        <w:t>Jóváhagyás után a rendszer tanári jogosultságokat biztosít.</w:t>
      </w:r>
    </w:p>
    <w:p w14:paraId="6E2E3184" w14:textId="77777777" w:rsidR="00F776DD" w:rsidRDefault="00F776DD" w:rsidP="00F776DD">
      <w:pPr>
        <w:rPr>
          <w:lang w:eastAsia="hu-HU"/>
        </w:rPr>
      </w:pPr>
    </w:p>
    <w:p w14:paraId="72EECF00" w14:textId="7ED093E6" w:rsidR="00F776DD" w:rsidRDefault="00F776DD" w:rsidP="00F776DD">
      <w:pPr>
        <w:rPr>
          <w:lang w:eastAsia="hu-HU"/>
        </w:rPr>
      </w:pPr>
      <w:proofErr w:type="spellStart"/>
      <w:r w:rsidRPr="00F776DD">
        <w:rPr>
          <w:lang w:eastAsia="hu-HU"/>
        </w:rPr>
        <w:t>Admin</w:t>
      </w:r>
      <w:proofErr w:type="spellEnd"/>
      <w:r w:rsidRPr="00F776DD">
        <w:rPr>
          <w:lang w:eastAsia="hu-HU"/>
        </w:rPr>
        <w:t xml:space="preserve"> jelentkezés:</w:t>
      </w:r>
    </w:p>
    <w:p w14:paraId="2A49F753" w14:textId="513E6225" w:rsidR="00F776DD" w:rsidRDefault="00F776DD" w:rsidP="00F776DD">
      <w:pPr>
        <w:pStyle w:val="Listaszerbekezds"/>
        <w:numPr>
          <w:ilvl w:val="0"/>
          <w:numId w:val="42"/>
        </w:numPr>
        <w:rPr>
          <w:lang w:eastAsia="hu-HU"/>
        </w:rPr>
      </w:pPr>
      <w:r w:rsidRPr="00F776DD">
        <w:rPr>
          <w:lang w:eastAsia="hu-HU"/>
        </w:rPr>
        <w:t>Válaszd az admin/intézményvezetői irányt a profilbeállítás során.</w:t>
      </w:r>
    </w:p>
    <w:p w14:paraId="31D3729E" w14:textId="2960F692" w:rsidR="00F776DD" w:rsidRDefault="00F776DD" w:rsidP="00F776DD">
      <w:pPr>
        <w:pStyle w:val="Listaszerbekezds"/>
        <w:numPr>
          <w:ilvl w:val="0"/>
          <w:numId w:val="42"/>
        </w:numPr>
        <w:rPr>
          <w:lang w:eastAsia="hu-HU"/>
        </w:rPr>
      </w:pPr>
      <w:r w:rsidRPr="00F776DD">
        <w:rPr>
          <w:lang w:eastAsia="hu-HU"/>
        </w:rPr>
        <w:t>Add meg az intézményhez tartozó kötelező adatokat.</w:t>
      </w:r>
    </w:p>
    <w:p w14:paraId="461838F4" w14:textId="0F93D454" w:rsidR="00F776DD" w:rsidRDefault="00F776DD" w:rsidP="00F776DD">
      <w:pPr>
        <w:pStyle w:val="Listaszerbekezds"/>
        <w:numPr>
          <w:ilvl w:val="0"/>
          <w:numId w:val="42"/>
        </w:numPr>
        <w:rPr>
          <w:lang w:eastAsia="hu-HU"/>
        </w:rPr>
      </w:pPr>
      <w:r w:rsidRPr="00F776DD">
        <w:rPr>
          <w:lang w:eastAsia="hu-HU"/>
        </w:rPr>
        <w:t>Hozd létre az intézményi profilt.</w:t>
      </w:r>
    </w:p>
    <w:p w14:paraId="3260EFA2" w14:textId="4257AE08" w:rsidR="00F776DD" w:rsidRPr="00F776DD" w:rsidRDefault="00F776DD" w:rsidP="00F776DD">
      <w:pPr>
        <w:pStyle w:val="Listaszerbekezds"/>
        <w:numPr>
          <w:ilvl w:val="0"/>
          <w:numId w:val="42"/>
        </w:numPr>
        <w:rPr>
          <w:lang w:eastAsia="hu-HU"/>
        </w:rPr>
      </w:pPr>
      <w:r w:rsidRPr="00F776DD">
        <w:rPr>
          <w:lang w:eastAsia="hu-HU"/>
        </w:rPr>
        <w:t>Sikeres mentés után elérhetővé válik az intézményvezetői irányítópult.</w:t>
      </w:r>
    </w:p>
    <w:p w14:paraId="419D3150" w14:textId="2590E772" w:rsidR="00C76CD9" w:rsidRDefault="00C76CD9" w:rsidP="00F776DD">
      <w:pPr>
        <w:pStyle w:val="Cmsor2"/>
        <w:pageBreakBefore/>
        <w:rPr>
          <w:lang w:eastAsia="hu-HU"/>
        </w:rPr>
      </w:pPr>
      <w:bookmarkStart w:id="141" w:name="_Toc227013281"/>
      <w:r w:rsidRPr="00C76CD9">
        <w:rPr>
          <w:lang w:eastAsia="hu-HU"/>
        </w:rPr>
        <w:lastRenderedPageBreak/>
        <w:t>Navigáció és fő oldalak</w:t>
      </w:r>
      <w:bookmarkEnd w:id="141"/>
    </w:p>
    <w:p w14:paraId="3DE30A00" w14:textId="583D6245" w:rsidR="00C76CD9" w:rsidRDefault="00C76CD9" w:rsidP="00C76CD9">
      <w:pPr>
        <w:rPr>
          <w:lang w:eastAsia="hu-HU"/>
        </w:rPr>
      </w:pPr>
      <w:r w:rsidRPr="00C76CD9">
        <w:rPr>
          <w:lang w:eastAsia="hu-HU"/>
        </w:rPr>
        <w:t>Bejelentkezés után a fő menüből elérhetők:</w:t>
      </w:r>
    </w:p>
    <w:p w14:paraId="4929724C" w14:textId="57E4730A" w:rsidR="00C76CD9" w:rsidRDefault="00C76CD9" w:rsidP="00C76CD9">
      <w:pPr>
        <w:pStyle w:val="Listaszerbekezds"/>
        <w:numPr>
          <w:ilvl w:val="0"/>
          <w:numId w:val="38"/>
        </w:numPr>
        <w:rPr>
          <w:lang w:eastAsia="hu-HU"/>
        </w:rPr>
      </w:pPr>
      <w:r w:rsidRPr="00C76CD9">
        <w:rPr>
          <w:lang w:eastAsia="hu-HU"/>
        </w:rPr>
        <w:t>Felhasználói irányítópult</w:t>
      </w:r>
    </w:p>
    <w:p w14:paraId="70A232C2" w14:textId="4D756A2D" w:rsidR="00C76CD9" w:rsidRDefault="00C76CD9" w:rsidP="00C76CD9">
      <w:pPr>
        <w:pStyle w:val="Listaszerbekezds"/>
        <w:numPr>
          <w:ilvl w:val="0"/>
          <w:numId w:val="38"/>
        </w:numPr>
        <w:rPr>
          <w:lang w:eastAsia="hu-HU"/>
        </w:rPr>
      </w:pPr>
      <w:r w:rsidRPr="00C76CD9">
        <w:rPr>
          <w:lang w:eastAsia="hu-HU"/>
        </w:rPr>
        <w:t>Események listája</w:t>
      </w:r>
    </w:p>
    <w:p w14:paraId="54218506" w14:textId="0F227191" w:rsidR="00C76CD9" w:rsidRDefault="00C76CD9" w:rsidP="00C76CD9">
      <w:pPr>
        <w:pStyle w:val="Listaszerbekezds"/>
        <w:numPr>
          <w:ilvl w:val="0"/>
          <w:numId w:val="38"/>
        </w:numPr>
        <w:rPr>
          <w:lang w:eastAsia="hu-HU"/>
        </w:rPr>
      </w:pPr>
      <w:r w:rsidRPr="00C76CD9">
        <w:rPr>
          <w:lang w:eastAsia="hu-HU"/>
        </w:rPr>
        <w:t>Eseménynaptár</w:t>
      </w:r>
    </w:p>
    <w:p w14:paraId="328B4B64" w14:textId="341449F0" w:rsidR="00C76CD9" w:rsidRDefault="00C76CD9" w:rsidP="00C76CD9">
      <w:pPr>
        <w:pStyle w:val="Listaszerbekezds"/>
        <w:numPr>
          <w:ilvl w:val="0"/>
          <w:numId w:val="38"/>
        </w:numPr>
        <w:rPr>
          <w:lang w:eastAsia="hu-HU"/>
        </w:rPr>
      </w:pPr>
      <w:r w:rsidRPr="00C76CD9">
        <w:rPr>
          <w:lang w:eastAsia="hu-HU"/>
        </w:rPr>
        <w:t>Profil</w:t>
      </w:r>
    </w:p>
    <w:p w14:paraId="10853200" w14:textId="5AD0874D" w:rsidR="00C76CD9" w:rsidRDefault="00C76CD9" w:rsidP="00C76CD9">
      <w:pPr>
        <w:pStyle w:val="Listaszerbekezds"/>
        <w:numPr>
          <w:ilvl w:val="0"/>
          <w:numId w:val="38"/>
        </w:numPr>
        <w:rPr>
          <w:lang w:eastAsia="hu-HU"/>
        </w:rPr>
      </w:pPr>
      <w:r w:rsidRPr="00C76CD9">
        <w:rPr>
          <w:lang w:eastAsia="hu-HU"/>
        </w:rPr>
        <w:t>Kijelentkezés</w:t>
      </w:r>
    </w:p>
    <w:p w14:paraId="7F86F3F3" w14:textId="77777777" w:rsidR="00C76CD9" w:rsidRDefault="00C76CD9" w:rsidP="00C76CD9">
      <w:pPr>
        <w:rPr>
          <w:lang w:eastAsia="hu-HU"/>
        </w:rPr>
      </w:pPr>
    </w:p>
    <w:p w14:paraId="5454B068" w14:textId="07A3C967" w:rsidR="00C76CD9" w:rsidRDefault="00C76CD9" w:rsidP="00C76CD9">
      <w:pPr>
        <w:rPr>
          <w:lang w:eastAsia="hu-HU"/>
        </w:rPr>
      </w:pPr>
      <w:r w:rsidRPr="00C76CD9">
        <w:rPr>
          <w:lang w:eastAsia="hu-HU"/>
        </w:rPr>
        <w:t>A rendszer reszponzív, ezért asztali gépen és mobil eszközön is használható.</w:t>
      </w:r>
    </w:p>
    <w:p w14:paraId="1EFAF405" w14:textId="25E7E742" w:rsidR="00C76CD9" w:rsidRDefault="00C76CD9" w:rsidP="00C76CD9">
      <w:pPr>
        <w:pStyle w:val="Cmsor2"/>
        <w:rPr>
          <w:lang w:eastAsia="hu-HU"/>
        </w:rPr>
      </w:pPr>
      <w:bookmarkStart w:id="142" w:name="_Toc227013282"/>
      <w:r w:rsidRPr="00C76CD9">
        <w:rPr>
          <w:lang w:eastAsia="hu-HU"/>
        </w:rPr>
        <w:t>Események kezelése felhasználóként</w:t>
      </w:r>
      <w:bookmarkEnd w:id="142"/>
    </w:p>
    <w:p w14:paraId="1DA8C609" w14:textId="008BA328" w:rsidR="00C76CD9" w:rsidRDefault="00C76CD9" w:rsidP="00C76CD9">
      <w:pPr>
        <w:pStyle w:val="Cmsor3"/>
        <w:rPr>
          <w:lang w:eastAsia="hu-HU"/>
        </w:rPr>
      </w:pPr>
      <w:bookmarkStart w:id="143" w:name="_Toc227013283"/>
      <w:r w:rsidRPr="00C76CD9">
        <w:rPr>
          <w:lang w:eastAsia="hu-HU"/>
        </w:rPr>
        <w:t>Eseménylista</w:t>
      </w:r>
      <w:bookmarkEnd w:id="143"/>
    </w:p>
    <w:p w14:paraId="5C3BB721" w14:textId="40267405" w:rsidR="00C76CD9" w:rsidRDefault="00C76CD9" w:rsidP="00C76CD9">
      <w:pPr>
        <w:rPr>
          <w:lang w:eastAsia="hu-HU"/>
        </w:rPr>
      </w:pPr>
      <w:r w:rsidRPr="00C76CD9">
        <w:rPr>
          <w:lang w:eastAsia="hu-HU"/>
        </w:rPr>
        <w:t>Az Események oldalon a felhasználó:</w:t>
      </w:r>
    </w:p>
    <w:p w14:paraId="0067CB3C" w14:textId="62E960B5" w:rsidR="00C76CD9" w:rsidRDefault="00C76CD9" w:rsidP="00C76CD9">
      <w:pPr>
        <w:pStyle w:val="Listaszerbekezds"/>
        <w:numPr>
          <w:ilvl w:val="0"/>
          <w:numId w:val="39"/>
        </w:numPr>
        <w:rPr>
          <w:lang w:eastAsia="hu-HU"/>
        </w:rPr>
      </w:pPr>
      <w:r w:rsidRPr="00C76CD9">
        <w:rPr>
          <w:lang w:eastAsia="hu-HU"/>
        </w:rPr>
        <w:t>áttekintheti a számára elérhető eseményeket</w:t>
      </w:r>
    </w:p>
    <w:p w14:paraId="09648DE8" w14:textId="7B7EA34B" w:rsidR="00C76CD9" w:rsidRDefault="00C76CD9" w:rsidP="00C76CD9">
      <w:pPr>
        <w:pStyle w:val="Listaszerbekezds"/>
        <w:numPr>
          <w:ilvl w:val="0"/>
          <w:numId w:val="39"/>
        </w:numPr>
        <w:rPr>
          <w:lang w:eastAsia="hu-HU"/>
        </w:rPr>
      </w:pPr>
      <w:r w:rsidRPr="00C76CD9">
        <w:rPr>
          <w:lang w:eastAsia="hu-HU"/>
        </w:rPr>
        <w:t>gyors összesítést lát az aktív eseményekről</w:t>
      </w:r>
    </w:p>
    <w:p w14:paraId="6B1A9539" w14:textId="1E35B264" w:rsidR="00C76CD9" w:rsidRDefault="00C76CD9" w:rsidP="00C76CD9">
      <w:pPr>
        <w:pStyle w:val="Listaszerbekezds"/>
        <w:numPr>
          <w:ilvl w:val="0"/>
          <w:numId w:val="39"/>
        </w:numPr>
        <w:rPr>
          <w:lang w:eastAsia="hu-HU"/>
        </w:rPr>
      </w:pPr>
      <w:r w:rsidRPr="00C76CD9">
        <w:rPr>
          <w:lang w:eastAsia="hu-HU"/>
        </w:rPr>
        <w:t>naptár nézetbe válthat</w:t>
      </w:r>
    </w:p>
    <w:p w14:paraId="6670D7DC" w14:textId="0D753C4B" w:rsidR="00C76CD9" w:rsidRDefault="00C76CD9" w:rsidP="00C76CD9">
      <w:pPr>
        <w:pStyle w:val="Cmsor3"/>
        <w:rPr>
          <w:lang w:eastAsia="hu-HU"/>
        </w:rPr>
      </w:pPr>
      <w:bookmarkStart w:id="144" w:name="_Toc227013284"/>
      <w:r w:rsidRPr="00C76CD9">
        <w:rPr>
          <w:lang w:eastAsia="hu-HU"/>
        </w:rPr>
        <w:t>Esemény részletek</w:t>
      </w:r>
      <w:bookmarkEnd w:id="144"/>
    </w:p>
    <w:p w14:paraId="15EFCCD8" w14:textId="7D6F6B7F" w:rsidR="00C76CD9" w:rsidRDefault="00C76CD9" w:rsidP="00C76CD9">
      <w:pPr>
        <w:rPr>
          <w:lang w:eastAsia="hu-HU"/>
        </w:rPr>
      </w:pPr>
      <w:r w:rsidRPr="00C76CD9">
        <w:rPr>
          <w:lang w:eastAsia="hu-HU"/>
        </w:rPr>
        <w:t>Az esemény adatlapja tartalmazza:</w:t>
      </w:r>
    </w:p>
    <w:p w14:paraId="6FE37063" w14:textId="573A6B77" w:rsidR="00C76CD9" w:rsidRDefault="00C76CD9" w:rsidP="00C76CD9">
      <w:pPr>
        <w:pStyle w:val="Listaszerbekezds"/>
        <w:rPr>
          <w:lang w:eastAsia="hu-HU"/>
        </w:rPr>
      </w:pPr>
      <w:r w:rsidRPr="00C76CD9">
        <w:rPr>
          <w:lang w:eastAsia="hu-HU"/>
        </w:rPr>
        <w:t>esemény címét és leírását</w:t>
      </w:r>
    </w:p>
    <w:p w14:paraId="569D41EF" w14:textId="7E005DD5" w:rsidR="00C76CD9" w:rsidRDefault="00C76CD9" w:rsidP="00C76CD9">
      <w:pPr>
        <w:pStyle w:val="Listaszerbekezds"/>
        <w:rPr>
          <w:lang w:eastAsia="hu-HU"/>
        </w:rPr>
      </w:pPr>
      <w:r w:rsidRPr="00C76CD9">
        <w:rPr>
          <w:lang w:eastAsia="hu-HU"/>
        </w:rPr>
        <w:t>típusát és állapotát</w:t>
      </w:r>
    </w:p>
    <w:p w14:paraId="2FCABFF3" w14:textId="0E63EF28" w:rsidR="00C76CD9" w:rsidRDefault="00C76CD9" w:rsidP="00C76CD9">
      <w:pPr>
        <w:pStyle w:val="Listaszerbekezds"/>
        <w:rPr>
          <w:lang w:eastAsia="hu-HU"/>
        </w:rPr>
      </w:pPr>
      <w:r w:rsidRPr="00C76CD9">
        <w:rPr>
          <w:lang w:eastAsia="hu-HU"/>
        </w:rPr>
        <w:t>szervezői adatokat</w:t>
      </w:r>
    </w:p>
    <w:p w14:paraId="7890E818" w14:textId="106C235E" w:rsidR="00C76CD9" w:rsidRDefault="00C76CD9" w:rsidP="00C76CD9">
      <w:pPr>
        <w:pStyle w:val="Listaszerbekezds"/>
        <w:rPr>
          <w:lang w:eastAsia="hu-HU"/>
        </w:rPr>
      </w:pPr>
      <w:r w:rsidRPr="00C76CD9">
        <w:rPr>
          <w:lang w:eastAsia="hu-HU"/>
        </w:rPr>
        <w:t>időpontokat</w:t>
      </w:r>
    </w:p>
    <w:p w14:paraId="7EDCE808" w14:textId="0DB6B342" w:rsidR="00C76CD9" w:rsidRDefault="00C76CD9" w:rsidP="00C76CD9">
      <w:pPr>
        <w:pStyle w:val="Listaszerbekezds"/>
        <w:rPr>
          <w:lang w:eastAsia="hu-HU"/>
        </w:rPr>
      </w:pPr>
      <w:r w:rsidRPr="00C76CD9">
        <w:rPr>
          <w:lang w:eastAsia="hu-HU"/>
        </w:rPr>
        <w:t>felhasználói műveleteket (pl. jelentkezés, kedvencek, megosztás)</w:t>
      </w:r>
    </w:p>
    <w:p w14:paraId="31649B4D" w14:textId="05CE8688" w:rsidR="00F776DD" w:rsidRDefault="00F776DD" w:rsidP="00F776DD">
      <w:pPr>
        <w:pStyle w:val="Cmsor3"/>
        <w:rPr>
          <w:lang w:eastAsia="hu-HU"/>
        </w:rPr>
      </w:pPr>
      <w:bookmarkStart w:id="145" w:name="_Toc227013285"/>
      <w:r w:rsidRPr="00F776DD">
        <w:rPr>
          <w:lang w:eastAsia="hu-HU"/>
        </w:rPr>
        <w:t>Részvételi visszajelzés</w:t>
      </w:r>
      <w:bookmarkEnd w:id="145"/>
    </w:p>
    <w:p w14:paraId="1DD5993D" w14:textId="665B4F47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A felhasználó az esemény adatlapján tud visszajelzést adni arról, hogy részt vesz-e az eseményen.</w:t>
      </w:r>
    </w:p>
    <w:p w14:paraId="516431F1" w14:textId="4DB51F66" w:rsidR="00F776DD" w:rsidRDefault="00F776DD" w:rsidP="00F776DD">
      <w:pPr>
        <w:pStyle w:val="Cmsor3"/>
        <w:rPr>
          <w:lang w:eastAsia="hu-HU"/>
        </w:rPr>
      </w:pPr>
      <w:bookmarkStart w:id="146" w:name="_Toc227013286"/>
      <w:r w:rsidRPr="00F776DD">
        <w:rPr>
          <w:lang w:eastAsia="hu-HU"/>
        </w:rPr>
        <w:t>Kedvenc jelölés</w:t>
      </w:r>
      <w:bookmarkEnd w:id="146"/>
    </w:p>
    <w:p w14:paraId="2E3EB235" w14:textId="75A90570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Az esemény kedvencként jelölhető, illetve a jelölés visszavonható.</w:t>
      </w:r>
    </w:p>
    <w:p w14:paraId="1B0F6581" w14:textId="12F51C32" w:rsidR="00F776DD" w:rsidRDefault="00F776DD" w:rsidP="00F776DD">
      <w:pPr>
        <w:pStyle w:val="Cmsor3"/>
        <w:rPr>
          <w:lang w:eastAsia="hu-HU"/>
        </w:rPr>
      </w:pPr>
      <w:bookmarkStart w:id="147" w:name="_Toc227013287"/>
      <w:r w:rsidRPr="00F776DD">
        <w:rPr>
          <w:lang w:eastAsia="hu-HU"/>
        </w:rPr>
        <w:lastRenderedPageBreak/>
        <w:t>Kommentelés</w:t>
      </w:r>
      <w:bookmarkEnd w:id="147"/>
    </w:p>
    <w:p w14:paraId="1C3056BB" w14:textId="52010D3D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Bejelentkezett felhasználók hozzászólást írhatnak az eseményekhez. A rendszer a túl hosszú kommentet nem engedi menteni.</w:t>
      </w:r>
    </w:p>
    <w:p w14:paraId="405AB441" w14:textId="50D45360" w:rsidR="00F776DD" w:rsidRDefault="00F776DD" w:rsidP="00F776DD">
      <w:pPr>
        <w:pStyle w:val="Cmsor2"/>
        <w:rPr>
          <w:lang w:eastAsia="hu-HU"/>
        </w:rPr>
      </w:pPr>
      <w:bookmarkStart w:id="148" w:name="_Toc227013288"/>
      <w:r w:rsidRPr="00F776DD">
        <w:rPr>
          <w:lang w:eastAsia="hu-HU"/>
        </w:rPr>
        <w:t>Eseménynaptár használata</w:t>
      </w:r>
      <w:bookmarkEnd w:id="148"/>
    </w:p>
    <w:p w14:paraId="687163B9" w14:textId="63B6CF07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A Naptár nézetben a felhasználó:</w:t>
      </w:r>
    </w:p>
    <w:p w14:paraId="3BB5004D" w14:textId="5F1B2868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havi bontásban látja az eseményeket</w:t>
      </w:r>
    </w:p>
    <w:p w14:paraId="2239D41E" w14:textId="5632705E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válthat az előző és a következő hónapok között</w:t>
      </w:r>
    </w:p>
    <w:p w14:paraId="27CE5F59" w14:textId="4F899081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a napi mezőkben rövid eseménylistát kap</w:t>
      </w:r>
    </w:p>
    <w:p w14:paraId="36D44BB7" w14:textId="41537D99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egy eseményre kattintva megnyithatja annak részletes oldalát</w:t>
      </w:r>
    </w:p>
    <w:p w14:paraId="39E2E578" w14:textId="77777777" w:rsidR="00F776DD" w:rsidRDefault="00F776DD" w:rsidP="00F776DD">
      <w:pPr>
        <w:rPr>
          <w:lang w:eastAsia="hu-HU"/>
        </w:rPr>
      </w:pPr>
    </w:p>
    <w:p w14:paraId="58070CAD" w14:textId="1EBBF0B4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 xml:space="preserve">Az ismétlődő események alkalmai és a </w:t>
      </w:r>
      <w:proofErr w:type="spellStart"/>
      <w:r w:rsidRPr="00F776DD">
        <w:rPr>
          <w:lang w:eastAsia="hu-HU"/>
        </w:rPr>
        <w:t>törölt</w:t>
      </w:r>
      <w:proofErr w:type="spellEnd"/>
      <w:r w:rsidRPr="00F776DD">
        <w:rPr>
          <w:lang w:eastAsia="hu-HU"/>
        </w:rPr>
        <w:t xml:space="preserve"> alkalmak jelölése is megjelenik.</w:t>
      </w:r>
    </w:p>
    <w:p w14:paraId="42A8676E" w14:textId="2FA0CD93" w:rsidR="00F776DD" w:rsidRDefault="00F776DD" w:rsidP="00F776DD">
      <w:pPr>
        <w:pStyle w:val="Cmsor2"/>
        <w:rPr>
          <w:lang w:eastAsia="hu-HU"/>
        </w:rPr>
      </w:pPr>
      <w:bookmarkStart w:id="149" w:name="_Toc227013289"/>
      <w:r w:rsidRPr="00F776DD">
        <w:rPr>
          <w:lang w:eastAsia="hu-HU"/>
        </w:rPr>
        <w:t>Esemény létrehozása</w:t>
      </w:r>
      <w:bookmarkEnd w:id="149"/>
    </w:p>
    <w:p w14:paraId="2AB6236D" w14:textId="2D184955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Az esemény létrehozás funkció jogosultsághoz kötött.</w:t>
      </w:r>
    </w:p>
    <w:p w14:paraId="0BF91BAB" w14:textId="77777777" w:rsidR="00F776DD" w:rsidRDefault="00F776DD" w:rsidP="00F776DD">
      <w:pPr>
        <w:rPr>
          <w:lang w:eastAsia="hu-HU"/>
        </w:rPr>
      </w:pPr>
    </w:p>
    <w:p w14:paraId="6370F790" w14:textId="5C9F3E8F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A folyamat fő lépései:</w:t>
      </w:r>
    </w:p>
    <w:p w14:paraId="16661631" w14:textId="19FC2DF3" w:rsidR="00F776DD" w:rsidRDefault="00F776DD" w:rsidP="00F776DD">
      <w:pPr>
        <w:pStyle w:val="Listaszerbekezds"/>
        <w:numPr>
          <w:ilvl w:val="0"/>
          <w:numId w:val="43"/>
        </w:numPr>
        <w:rPr>
          <w:lang w:eastAsia="hu-HU"/>
        </w:rPr>
      </w:pPr>
      <w:r w:rsidRPr="00F776DD">
        <w:rPr>
          <w:lang w:eastAsia="hu-HU"/>
        </w:rPr>
        <w:t>Esemény szintjének kiválasztása (iskolai vagy globális).</w:t>
      </w:r>
    </w:p>
    <w:p w14:paraId="2CBE0137" w14:textId="00B31379" w:rsidR="00F776DD" w:rsidRDefault="00F776DD" w:rsidP="00F776DD">
      <w:pPr>
        <w:pStyle w:val="Listaszerbekezds"/>
        <w:numPr>
          <w:ilvl w:val="0"/>
          <w:numId w:val="43"/>
        </w:numPr>
        <w:rPr>
          <w:lang w:eastAsia="hu-HU"/>
        </w:rPr>
      </w:pPr>
      <w:r w:rsidRPr="00F776DD">
        <w:rPr>
          <w:lang w:eastAsia="hu-HU"/>
        </w:rPr>
        <w:t>Célcsoport vagy érintett terület megadása.</w:t>
      </w:r>
    </w:p>
    <w:p w14:paraId="5DD82B35" w14:textId="657FE5AA" w:rsidR="00F776DD" w:rsidRDefault="00F776DD" w:rsidP="00F776DD">
      <w:pPr>
        <w:pStyle w:val="Listaszerbekezds"/>
        <w:numPr>
          <w:ilvl w:val="0"/>
          <w:numId w:val="43"/>
        </w:numPr>
        <w:rPr>
          <w:lang w:eastAsia="hu-HU"/>
        </w:rPr>
      </w:pPr>
      <w:r w:rsidRPr="00F776DD">
        <w:rPr>
          <w:lang w:eastAsia="hu-HU"/>
        </w:rPr>
        <w:t>Esemény alapadatainak kitöltése.</w:t>
      </w:r>
    </w:p>
    <w:p w14:paraId="63ADF995" w14:textId="1A41E51C" w:rsidR="00F776DD" w:rsidRDefault="00F776DD" w:rsidP="00F776DD">
      <w:pPr>
        <w:pStyle w:val="Listaszerbekezds"/>
        <w:numPr>
          <w:ilvl w:val="0"/>
          <w:numId w:val="43"/>
        </w:numPr>
        <w:rPr>
          <w:lang w:eastAsia="hu-HU"/>
        </w:rPr>
      </w:pPr>
      <w:r w:rsidRPr="00F776DD">
        <w:rPr>
          <w:lang w:eastAsia="hu-HU"/>
        </w:rPr>
        <w:t>Időzítés és opcionális ismétlődés beállítása.</w:t>
      </w:r>
    </w:p>
    <w:p w14:paraId="4EC1A3A9" w14:textId="56654401" w:rsidR="00C76CD9" w:rsidRDefault="00F776DD" w:rsidP="00F776DD">
      <w:pPr>
        <w:pStyle w:val="Listaszerbekezds"/>
        <w:numPr>
          <w:ilvl w:val="0"/>
          <w:numId w:val="43"/>
        </w:numPr>
        <w:rPr>
          <w:lang w:eastAsia="hu-HU"/>
        </w:rPr>
      </w:pPr>
      <w:r w:rsidRPr="00F776DD">
        <w:rPr>
          <w:lang w:eastAsia="hu-HU"/>
        </w:rPr>
        <w:t>Mentés és közzététel.</w:t>
      </w:r>
    </w:p>
    <w:p w14:paraId="31086620" w14:textId="77777777" w:rsidR="00F776DD" w:rsidRDefault="00F776DD" w:rsidP="00F776DD">
      <w:pPr>
        <w:rPr>
          <w:lang w:eastAsia="hu-HU"/>
        </w:rPr>
      </w:pPr>
    </w:p>
    <w:p w14:paraId="48F66373" w14:textId="2F0A89E5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Ha a felhasználó nem jogosult eseményt létrehozni, a rendszer figyelmeztető üzenetet jelenít meg.</w:t>
      </w:r>
    </w:p>
    <w:p w14:paraId="73FC0C49" w14:textId="6D164884" w:rsidR="00F776DD" w:rsidRDefault="00F776DD" w:rsidP="00F776DD">
      <w:pPr>
        <w:pStyle w:val="Cmsor2"/>
        <w:rPr>
          <w:lang w:eastAsia="hu-HU"/>
        </w:rPr>
      </w:pPr>
      <w:bookmarkStart w:id="150" w:name="_Toc227013290"/>
      <w:r w:rsidRPr="00F776DD">
        <w:rPr>
          <w:lang w:eastAsia="hu-HU"/>
        </w:rPr>
        <w:t>Profilkezelés</w:t>
      </w:r>
      <w:bookmarkEnd w:id="150"/>
    </w:p>
    <w:p w14:paraId="1D87FC85" w14:textId="318EE763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A Profil oldalon a felhasználó:</w:t>
      </w:r>
    </w:p>
    <w:p w14:paraId="78D22FA8" w14:textId="579BCFEC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megtekintheti saját adatait</w:t>
      </w:r>
    </w:p>
    <w:p w14:paraId="1583EA7E" w14:textId="683C17B4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szerkesztheti a profilinformációit</w:t>
      </w:r>
    </w:p>
    <w:p w14:paraId="7BBA7C78" w14:textId="55882FCD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ellenőrizheti aktuális szerepkörét</w:t>
      </w:r>
    </w:p>
    <w:p w14:paraId="423C3F6C" w14:textId="1DBBB9F3" w:rsidR="00F776DD" w:rsidRDefault="00F776DD" w:rsidP="00F776DD">
      <w:pPr>
        <w:pStyle w:val="Cmsor2"/>
        <w:rPr>
          <w:lang w:eastAsia="hu-HU"/>
        </w:rPr>
      </w:pPr>
      <w:bookmarkStart w:id="151" w:name="_Toc227013291"/>
      <w:r w:rsidRPr="00F776DD">
        <w:rPr>
          <w:lang w:eastAsia="hu-HU"/>
        </w:rPr>
        <w:lastRenderedPageBreak/>
        <w:t>Intézményvezetői funkciók</w:t>
      </w:r>
      <w:bookmarkEnd w:id="151"/>
    </w:p>
    <w:p w14:paraId="314FB6A5" w14:textId="2A39904F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Az intézményvezetői irányítópult az alábbi funkciókat tartalmazza:</w:t>
      </w:r>
    </w:p>
    <w:p w14:paraId="2EE79368" w14:textId="28C9D00F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intézményi statisztikák megtekintése</w:t>
      </w:r>
    </w:p>
    <w:p w14:paraId="3C008960" w14:textId="44ADF7E5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globális esemény meghívások elfogadása vagy elutasítása</w:t>
      </w:r>
    </w:p>
    <w:p w14:paraId="24A48538" w14:textId="40784E56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tanári és diák csatlakozási kérelmek kezelése</w:t>
      </w:r>
    </w:p>
    <w:p w14:paraId="57E28344" w14:textId="111623F4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kérelmek keresése és tömeges feldolgozása</w:t>
      </w:r>
    </w:p>
    <w:p w14:paraId="7A2DCB20" w14:textId="0026F025" w:rsidR="00F776DD" w:rsidRDefault="00F776DD" w:rsidP="00F776DD">
      <w:pPr>
        <w:pStyle w:val="Cmsor2"/>
        <w:rPr>
          <w:lang w:eastAsia="hu-HU"/>
        </w:rPr>
      </w:pPr>
      <w:bookmarkStart w:id="152" w:name="_Toc227013292"/>
      <w:r w:rsidRPr="00F776DD">
        <w:rPr>
          <w:lang w:eastAsia="hu-HU"/>
        </w:rPr>
        <w:t>Függő jóváhagyás állapot</w:t>
      </w:r>
      <w:bookmarkEnd w:id="152"/>
    </w:p>
    <w:p w14:paraId="5FC6B71B" w14:textId="3800F3DB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Ha a felhasználó intézményi kérelem elbírálására vár, a rendszer külön oldalon jelzi, hogy a kérelem feldolgozás alatt áll.</w:t>
      </w:r>
    </w:p>
    <w:p w14:paraId="2C47970B" w14:textId="78B34357" w:rsidR="00F776DD" w:rsidRDefault="00F776DD" w:rsidP="00F776DD">
      <w:pPr>
        <w:pStyle w:val="Cmsor2"/>
        <w:rPr>
          <w:lang w:eastAsia="hu-HU"/>
        </w:rPr>
      </w:pPr>
      <w:bookmarkStart w:id="153" w:name="_Toc227013293"/>
      <w:r w:rsidRPr="00F776DD">
        <w:rPr>
          <w:lang w:eastAsia="hu-HU"/>
        </w:rPr>
        <w:t>Jogszabályi tájékoztatók</w:t>
      </w:r>
      <w:bookmarkEnd w:id="153"/>
    </w:p>
    <w:p w14:paraId="3DA68350" w14:textId="3B388C9C" w:rsidR="00F776DD" w:rsidRDefault="00F776DD" w:rsidP="00F776DD">
      <w:pPr>
        <w:rPr>
          <w:lang w:eastAsia="hu-HU"/>
        </w:rPr>
      </w:pPr>
      <w:r w:rsidRPr="00F776DD">
        <w:rPr>
          <w:lang w:eastAsia="hu-HU"/>
        </w:rPr>
        <w:t>A rendszerben külön oldalon érhető el:</w:t>
      </w:r>
    </w:p>
    <w:p w14:paraId="1E317E17" w14:textId="3EDD40F4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Általános Szerződési Feltételek (ÁSZF)</w:t>
      </w:r>
    </w:p>
    <w:p w14:paraId="3A51F79C" w14:textId="00F72E7C" w:rsidR="00F776DD" w:rsidRDefault="00F776DD" w:rsidP="00F776DD">
      <w:pPr>
        <w:pStyle w:val="Listaszerbekezds"/>
        <w:rPr>
          <w:lang w:eastAsia="hu-HU"/>
        </w:rPr>
      </w:pPr>
      <w:r w:rsidRPr="00F776DD">
        <w:rPr>
          <w:lang w:eastAsia="hu-HU"/>
        </w:rPr>
        <w:t>Adatvédelmi nyilatkozat</w:t>
      </w:r>
    </w:p>
    <w:p w14:paraId="7352F60E" w14:textId="45A5CDC8" w:rsidR="007B6ED7" w:rsidRDefault="00CB0DD6" w:rsidP="00CB0DD6">
      <w:pPr>
        <w:pStyle w:val="Cmsor2"/>
        <w:rPr>
          <w:lang w:eastAsia="hu-HU"/>
        </w:rPr>
      </w:pPr>
      <w:bookmarkStart w:id="154" w:name="_Toc227013294"/>
      <w:r w:rsidRPr="00CB0DD6">
        <w:rPr>
          <w:lang w:eastAsia="hu-HU"/>
        </w:rPr>
        <w:t>Rövid felhasználói folyamatok</w:t>
      </w:r>
      <w:bookmarkEnd w:id="154"/>
    </w:p>
    <w:p w14:paraId="12769459" w14:textId="11C47447" w:rsidR="00CB0DD6" w:rsidRDefault="00CB0DD6" w:rsidP="00CB0DD6">
      <w:pPr>
        <w:pStyle w:val="Cmsor3"/>
        <w:rPr>
          <w:lang w:eastAsia="hu-HU"/>
        </w:rPr>
      </w:pPr>
      <w:bookmarkStart w:id="155" w:name="_Toc227013295"/>
      <w:r w:rsidRPr="00CB0DD6">
        <w:rPr>
          <w:lang w:eastAsia="hu-HU"/>
        </w:rPr>
        <w:t>Diák</w:t>
      </w:r>
      <w:bookmarkEnd w:id="155"/>
    </w:p>
    <w:p w14:paraId="3E58BDF7" w14:textId="6F8CD7FE" w:rsidR="00CB0DD6" w:rsidRDefault="00CB0DD6" w:rsidP="00CB0DD6">
      <w:pPr>
        <w:pStyle w:val="Listaszerbekezds"/>
        <w:numPr>
          <w:ilvl w:val="0"/>
          <w:numId w:val="44"/>
        </w:numPr>
        <w:rPr>
          <w:lang w:eastAsia="hu-HU"/>
        </w:rPr>
      </w:pPr>
      <w:r w:rsidRPr="00CB0DD6">
        <w:rPr>
          <w:lang w:eastAsia="hu-HU"/>
        </w:rPr>
        <w:t>Regisztráció és email megerősítés.</w:t>
      </w:r>
    </w:p>
    <w:p w14:paraId="7A296881" w14:textId="3026CA78" w:rsidR="00CB0DD6" w:rsidRDefault="00CB0DD6" w:rsidP="00CB0DD6">
      <w:pPr>
        <w:pStyle w:val="Listaszerbekezds"/>
        <w:numPr>
          <w:ilvl w:val="0"/>
          <w:numId w:val="44"/>
        </w:numPr>
        <w:rPr>
          <w:lang w:eastAsia="hu-HU"/>
        </w:rPr>
      </w:pPr>
      <w:r w:rsidRPr="00CB0DD6">
        <w:rPr>
          <w:lang w:eastAsia="hu-HU"/>
        </w:rPr>
        <w:t>Bejelentkezés.</w:t>
      </w:r>
    </w:p>
    <w:p w14:paraId="583B7F47" w14:textId="3BB49067" w:rsidR="00CB0DD6" w:rsidRDefault="00CB0DD6" w:rsidP="00CB0DD6">
      <w:pPr>
        <w:pStyle w:val="Listaszerbekezds"/>
        <w:numPr>
          <w:ilvl w:val="0"/>
          <w:numId w:val="44"/>
        </w:numPr>
        <w:rPr>
          <w:lang w:eastAsia="hu-HU"/>
        </w:rPr>
      </w:pPr>
      <w:r w:rsidRPr="00CB0DD6">
        <w:rPr>
          <w:lang w:eastAsia="hu-HU"/>
        </w:rPr>
        <w:t>Események böngészése.</w:t>
      </w:r>
    </w:p>
    <w:p w14:paraId="3A19C8A8" w14:textId="0423736B" w:rsidR="00CB0DD6" w:rsidRDefault="00CB0DD6" w:rsidP="00CB0DD6">
      <w:pPr>
        <w:pStyle w:val="Listaszerbekezds"/>
        <w:numPr>
          <w:ilvl w:val="0"/>
          <w:numId w:val="44"/>
        </w:numPr>
        <w:rPr>
          <w:lang w:eastAsia="hu-HU"/>
        </w:rPr>
      </w:pPr>
      <w:r w:rsidRPr="00CB0DD6">
        <w:rPr>
          <w:lang w:eastAsia="hu-HU"/>
        </w:rPr>
        <w:t>Részvételi visszajelzés és kommentelés.</w:t>
      </w:r>
    </w:p>
    <w:p w14:paraId="5178951E" w14:textId="7E615E88" w:rsidR="00CB0DD6" w:rsidRDefault="00CB0DD6" w:rsidP="00CB0DD6">
      <w:pPr>
        <w:pStyle w:val="Listaszerbekezds"/>
        <w:numPr>
          <w:ilvl w:val="0"/>
          <w:numId w:val="44"/>
        </w:numPr>
        <w:rPr>
          <w:lang w:eastAsia="hu-HU"/>
        </w:rPr>
      </w:pPr>
      <w:r w:rsidRPr="00CB0DD6">
        <w:rPr>
          <w:lang w:eastAsia="hu-HU"/>
        </w:rPr>
        <w:t>Naptár rendszeres követése.</w:t>
      </w:r>
    </w:p>
    <w:p w14:paraId="43C0D125" w14:textId="51A8BDC6" w:rsidR="00CB0DD6" w:rsidRDefault="00CB0DD6" w:rsidP="00CB0DD6">
      <w:pPr>
        <w:pStyle w:val="Cmsor3"/>
        <w:rPr>
          <w:lang w:eastAsia="hu-HU"/>
        </w:rPr>
      </w:pPr>
      <w:bookmarkStart w:id="156" w:name="_Toc227013296"/>
      <w:r w:rsidRPr="00CB0DD6">
        <w:rPr>
          <w:lang w:eastAsia="hu-HU"/>
        </w:rPr>
        <w:t>Tanár</w:t>
      </w:r>
      <w:bookmarkEnd w:id="156"/>
    </w:p>
    <w:p w14:paraId="1B017A09" w14:textId="6A9C5F0E" w:rsidR="009479F9" w:rsidRDefault="009479F9" w:rsidP="009479F9">
      <w:pPr>
        <w:pStyle w:val="Listaszerbekezds"/>
        <w:numPr>
          <w:ilvl w:val="0"/>
          <w:numId w:val="45"/>
        </w:numPr>
        <w:rPr>
          <w:lang w:eastAsia="hu-HU"/>
        </w:rPr>
      </w:pPr>
      <w:r w:rsidRPr="009479F9">
        <w:rPr>
          <w:lang w:eastAsia="hu-HU"/>
        </w:rPr>
        <w:t>Bejelentkezés.</w:t>
      </w:r>
    </w:p>
    <w:p w14:paraId="34EE1A80" w14:textId="60CE7132" w:rsidR="009479F9" w:rsidRDefault="009479F9" w:rsidP="009479F9">
      <w:pPr>
        <w:pStyle w:val="Listaszerbekezds"/>
        <w:numPr>
          <w:ilvl w:val="0"/>
          <w:numId w:val="45"/>
        </w:numPr>
        <w:rPr>
          <w:lang w:eastAsia="hu-HU"/>
        </w:rPr>
      </w:pPr>
      <w:r w:rsidRPr="009479F9">
        <w:rPr>
          <w:lang w:eastAsia="hu-HU"/>
        </w:rPr>
        <w:t>Események kezelése és kommunikáció.</w:t>
      </w:r>
    </w:p>
    <w:p w14:paraId="1EBCF589" w14:textId="7A6AB673" w:rsidR="009479F9" w:rsidRDefault="009479F9" w:rsidP="009479F9">
      <w:pPr>
        <w:pStyle w:val="Listaszerbekezds"/>
        <w:numPr>
          <w:ilvl w:val="0"/>
          <w:numId w:val="45"/>
        </w:numPr>
        <w:rPr>
          <w:lang w:eastAsia="hu-HU"/>
        </w:rPr>
      </w:pPr>
      <w:r w:rsidRPr="009479F9">
        <w:rPr>
          <w:lang w:eastAsia="hu-HU"/>
        </w:rPr>
        <w:t>Jogosultság esetén esemény létrehozása.</w:t>
      </w:r>
    </w:p>
    <w:p w14:paraId="27FE6652" w14:textId="10D4C65A" w:rsidR="009479F9" w:rsidRDefault="009479F9" w:rsidP="009479F9">
      <w:pPr>
        <w:pStyle w:val="Listaszerbekezds"/>
        <w:numPr>
          <w:ilvl w:val="0"/>
          <w:numId w:val="45"/>
        </w:numPr>
        <w:rPr>
          <w:lang w:eastAsia="hu-HU"/>
        </w:rPr>
      </w:pPr>
      <w:r w:rsidRPr="009479F9">
        <w:rPr>
          <w:lang w:eastAsia="hu-HU"/>
        </w:rPr>
        <w:t>Naptár alapú követés.</w:t>
      </w:r>
    </w:p>
    <w:p w14:paraId="29A7A765" w14:textId="74EDB401" w:rsidR="009479F9" w:rsidRPr="009479F9" w:rsidRDefault="009479F9" w:rsidP="009479F9">
      <w:pPr>
        <w:pStyle w:val="Cmsor3"/>
        <w:pageBreakBefore/>
        <w:rPr>
          <w:lang w:eastAsia="hu-HU"/>
        </w:rPr>
      </w:pPr>
      <w:bookmarkStart w:id="157" w:name="_Toc227013297"/>
      <w:r w:rsidRPr="009479F9">
        <w:rPr>
          <w:lang w:eastAsia="hu-HU"/>
        </w:rPr>
        <w:lastRenderedPageBreak/>
        <w:t>Adminisztrátor</w:t>
      </w:r>
      <w:bookmarkEnd w:id="157"/>
    </w:p>
    <w:p w14:paraId="3C686714" w14:textId="62A97612" w:rsidR="00CB0DD6" w:rsidRDefault="009479F9" w:rsidP="009479F9">
      <w:pPr>
        <w:pStyle w:val="Listaszerbekezds"/>
        <w:numPr>
          <w:ilvl w:val="0"/>
          <w:numId w:val="46"/>
        </w:numPr>
        <w:rPr>
          <w:lang w:eastAsia="hu-HU"/>
        </w:rPr>
      </w:pPr>
      <w:r w:rsidRPr="009479F9">
        <w:rPr>
          <w:lang w:eastAsia="hu-HU"/>
        </w:rPr>
        <w:t>Intézményvezetői irányítópult használata.</w:t>
      </w:r>
    </w:p>
    <w:p w14:paraId="2F809810" w14:textId="69D281B3" w:rsidR="009479F9" w:rsidRDefault="009479F9" w:rsidP="009479F9">
      <w:pPr>
        <w:pStyle w:val="Listaszerbekezds"/>
        <w:numPr>
          <w:ilvl w:val="0"/>
          <w:numId w:val="46"/>
        </w:numPr>
        <w:rPr>
          <w:lang w:eastAsia="hu-HU"/>
        </w:rPr>
      </w:pPr>
      <w:r w:rsidRPr="009479F9">
        <w:rPr>
          <w:lang w:eastAsia="hu-HU"/>
        </w:rPr>
        <w:t>Csatlakozási kérelmek kezelése.</w:t>
      </w:r>
    </w:p>
    <w:p w14:paraId="195C6BD3" w14:textId="460607FF" w:rsidR="009479F9" w:rsidRDefault="009479F9" w:rsidP="009479F9">
      <w:pPr>
        <w:pStyle w:val="Listaszerbekezds"/>
        <w:numPr>
          <w:ilvl w:val="0"/>
          <w:numId w:val="46"/>
        </w:numPr>
        <w:rPr>
          <w:lang w:eastAsia="hu-HU"/>
        </w:rPr>
      </w:pPr>
      <w:r w:rsidRPr="009479F9">
        <w:rPr>
          <w:lang w:eastAsia="hu-HU"/>
        </w:rPr>
        <w:t>Globális meghívások feldolgozása.</w:t>
      </w:r>
    </w:p>
    <w:p w14:paraId="7852D046" w14:textId="7E7D0AD8" w:rsidR="009479F9" w:rsidRPr="00CB0DD6" w:rsidRDefault="009479F9" w:rsidP="009479F9">
      <w:pPr>
        <w:pStyle w:val="Listaszerbekezds"/>
        <w:numPr>
          <w:ilvl w:val="0"/>
          <w:numId w:val="46"/>
        </w:numPr>
        <w:rPr>
          <w:lang w:eastAsia="hu-HU"/>
        </w:rPr>
      </w:pPr>
      <w:r w:rsidRPr="009479F9">
        <w:rPr>
          <w:lang w:eastAsia="hu-HU"/>
        </w:rPr>
        <w:t>Intézményi események felügyelete.</w:t>
      </w:r>
    </w:p>
    <w:sectPr w:rsidR="009479F9" w:rsidRPr="00CB0DD6" w:rsidSect="00056C7F">
      <w:headerReference w:type="default" r:id="rId50"/>
      <w:footerReference w:type="default" r:id="rId51"/>
      <w:pgSz w:w="11906" w:h="16838" w:code="9"/>
      <w:pgMar w:top="1735" w:right="1276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D38EB" w14:textId="77777777" w:rsidR="00313AB0" w:rsidRDefault="00313AB0" w:rsidP="00C102FA">
      <w:r>
        <w:separator/>
      </w:r>
    </w:p>
  </w:endnote>
  <w:endnote w:type="continuationSeparator" w:id="0">
    <w:p w14:paraId="1F26E1CE" w14:textId="77777777" w:rsidR="00313AB0" w:rsidRDefault="00313AB0" w:rsidP="00C1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Merriweather">
    <w:charset w:val="EE"/>
    <w:family w:val="auto"/>
    <w:pitch w:val="variable"/>
    <w:sig w:usb0="20000207" w:usb1="00000002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6593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E86B259" w14:textId="4389797B" w:rsidR="00903412" w:rsidRDefault="0046589C" w:rsidP="00333BF0">
            <w:pPr>
              <w:pStyle w:val="llb"/>
              <w:ind w:left="0" w:firstLine="0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47A1B" w14:textId="77777777" w:rsidR="00313AB0" w:rsidRDefault="00313AB0" w:rsidP="00C102FA">
      <w:r>
        <w:separator/>
      </w:r>
    </w:p>
  </w:footnote>
  <w:footnote w:type="continuationSeparator" w:id="0">
    <w:p w14:paraId="440E32AB" w14:textId="77777777" w:rsidR="00313AB0" w:rsidRDefault="00313AB0" w:rsidP="00C1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D766" w14:textId="18836F4B" w:rsidR="007B0D64" w:rsidRDefault="00983C9D" w:rsidP="002E03E3">
    <w:pPr>
      <w:pStyle w:val="lfej"/>
      <w:pBdr>
        <w:bottom w:val="double" w:sz="12" w:space="1" w:color="2F5496" w:themeColor="accent1" w:themeShade="BF"/>
      </w:pBdr>
      <w:tabs>
        <w:tab w:val="clear" w:pos="4536"/>
        <w:tab w:val="clear" w:pos="9072"/>
        <w:tab w:val="right" w:pos="9356"/>
      </w:tabs>
      <w:ind w:left="0" w:firstLine="0"/>
    </w:pPr>
    <w:r>
      <w:rPr>
        <w:noProof/>
      </w:rPr>
      <w:drawing>
        <wp:inline distT="0" distB="0" distL="0" distR="0" wp14:anchorId="0911F914" wp14:editId="57FE5065">
          <wp:extent cx="1656271" cy="458422"/>
          <wp:effectExtent l="0" t="0" r="1270" b="0"/>
          <wp:docPr id="20" name="Ábra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Ábra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590" cy="483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03E3">
      <w:tab/>
    </w:r>
    <w:r w:rsidR="00F8224B">
      <w:t>Dokumentáció</w:t>
    </w:r>
    <w:r w:rsidR="002E03E3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002A"/>
    <w:multiLevelType w:val="hybridMultilevel"/>
    <w:tmpl w:val="E1F2899A"/>
    <w:lvl w:ilvl="0" w:tplc="6BF4C8F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0C52586A"/>
    <w:multiLevelType w:val="multilevel"/>
    <w:tmpl w:val="23FCF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B4152"/>
    <w:multiLevelType w:val="hybridMultilevel"/>
    <w:tmpl w:val="303821D2"/>
    <w:lvl w:ilvl="0" w:tplc="040E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" w15:restartNumberingAfterBreak="0">
    <w:nsid w:val="0F404827"/>
    <w:multiLevelType w:val="hybridMultilevel"/>
    <w:tmpl w:val="A386C624"/>
    <w:lvl w:ilvl="0" w:tplc="040E000F">
      <w:start w:val="1"/>
      <w:numFmt w:val="decimal"/>
      <w:lvlText w:val="%1."/>
      <w:lvlJc w:val="left"/>
      <w:pPr>
        <w:ind w:left="1288" w:hanging="360"/>
      </w:p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A47E0A"/>
    <w:multiLevelType w:val="hybridMultilevel"/>
    <w:tmpl w:val="5156CFB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6173426"/>
    <w:multiLevelType w:val="hybridMultilevel"/>
    <w:tmpl w:val="B588D2F2"/>
    <w:lvl w:ilvl="0" w:tplc="040E000F">
      <w:start w:val="1"/>
      <w:numFmt w:val="decimal"/>
      <w:lvlText w:val="%1."/>
      <w:lvlJc w:val="left"/>
      <w:pPr>
        <w:ind w:left="1288" w:hanging="360"/>
      </w:p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" w15:restartNumberingAfterBreak="0">
    <w:nsid w:val="16F57C33"/>
    <w:multiLevelType w:val="hybridMultilevel"/>
    <w:tmpl w:val="67BAC2DC"/>
    <w:lvl w:ilvl="0" w:tplc="4ED6E3D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1B3D39E1"/>
    <w:multiLevelType w:val="hybridMultilevel"/>
    <w:tmpl w:val="32DC9E68"/>
    <w:lvl w:ilvl="0" w:tplc="040E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9" w15:restartNumberingAfterBreak="0">
    <w:nsid w:val="1D241FB9"/>
    <w:multiLevelType w:val="hybridMultilevel"/>
    <w:tmpl w:val="6DB63E34"/>
    <w:lvl w:ilvl="0" w:tplc="040E000F">
      <w:start w:val="1"/>
      <w:numFmt w:val="decimal"/>
      <w:lvlText w:val="%1."/>
      <w:lvlJc w:val="left"/>
      <w:pPr>
        <w:ind w:left="1288" w:hanging="360"/>
      </w:p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0" w15:restartNumberingAfterBreak="0">
    <w:nsid w:val="1D417533"/>
    <w:multiLevelType w:val="hybridMultilevel"/>
    <w:tmpl w:val="2594F57C"/>
    <w:lvl w:ilvl="0" w:tplc="8B84DC4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" w15:restartNumberingAfterBreak="0">
    <w:nsid w:val="234D7471"/>
    <w:multiLevelType w:val="hybridMultilevel"/>
    <w:tmpl w:val="AF7CB7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D6647"/>
    <w:multiLevelType w:val="hybridMultilevel"/>
    <w:tmpl w:val="0458EB52"/>
    <w:lvl w:ilvl="0" w:tplc="040E000F">
      <w:start w:val="1"/>
      <w:numFmt w:val="decimal"/>
      <w:lvlText w:val="%1."/>
      <w:lvlJc w:val="left"/>
      <w:pPr>
        <w:ind w:left="1288" w:hanging="360"/>
      </w:p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3" w15:restartNumberingAfterBreak="0">
    <w:nsid w:val="2AB802CF"/>
    <w:multiLevelType w:val="hybridMultilevel"/>
    <w:tmpl w:val="6B3AF36A"/>
    <w:lvl w:ilvl="0" w:tplc="B14C301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4" w15:restartNumberingAfterBreak="0">
    <w:nsid w:val="2C487606"/>
    <w:multiLevelType w:val="hybridMultilevel"/>
    <w:tmpl w:val="25DCB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E007D"/>
    <w:multiLevelType w:val="hybridMultilevel"/>
    <w:tmpl w:val="AF003076"/>
    <w:lvl w:ilvl="0" w:tplc="040E000F">
      <w:start w:val="1"/>
      <w:numFmt w:val="decimal"/>
      <w:lvlText w:val="%1."/>
      <w:lvlJc w:val="left"/>
      <w:pPr>
        <w:ind w:left="1288" w:hanging="360"/>
      </w:p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6" w15:restartNumberingAfterBreak="0">
    <w:nsid w:val="2E930716"/>
    <w:multiLevelType w:val="hybridMultilevel"/>
    <w:tmpl w:val="CF4C5104"/>
    <w:lvl w:ilvl="0" w:tplc="ECAE684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2F620CCB"/>
    <w:multiLevelType w:val="hybridMultilevel"/>
    <w:tmpl w:val="F5E01EBC"/>
    <w:lvl w:ilvl="0" w:tplc="AE4E5F6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8" w15:restartNumberingAfterBreak="0">
    <w:nsid w:val="3A5632FE"/>
    <w:multiLevelType w:val="hybridMultilevel"/>
    <w:tmpl w:val="064A8054"/>
    <w:lvl w:ilvl="0" w:tplc="AA588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CD1445"/>
    <w:multiLevelType w:val="hybridMultilevel"/>
    <w:tmpl w:val="6150B02C"/>
    <w:lvl w:ilvl="0" w:tplc="23A4B39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0" w15:restartNumberingAfterBreak="0">
    <w:nsid w:val="3D1624F5"/>
    <w:multiLevelType w:val="hybridMultilevel"/>
    <w:tmpl w:val="4DF66B12"/>
    <w:lvl w:ilvl="0" w:tplc="2CECDB00">
      <w:numFmt w:val="bullet"/>
      <w:lvlText w:val="-"/>
      <w:lvlJc w:val="left"/>
      <w:pPr>
        <w:ind w:left="-66" w:hanging="360"/>
      </w:pPr>
      <w:rPr>
        <w:rFonts w:ascii="Courier New" w:eastAsiaTheme="minorHAnsi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1" w15:restartNumberingAfterBreak="0">
    <w:nsid w:val="3E3C5155"/>
    <w:multiLevelType w:val="hybridMultilevel"/>
    <w:tmpl w:val="F38A9C3A"/>
    <w:lvl w:ilvl="0" w:tplc="844257C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2" w15:restartNumberingAfterBreak="0">
    <w:nsid w:val="429D4955"/>
    <w:multiLevelType w:val="multilevel"/>
    <w:tmpl w:val="21F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E2396"/>
    <w:multiLevelType w:val="hybridMultilevel"/>
    <w:tmpl w:val="C79E8220"/>
    <w:lvl w:ilvl="0" w:tplc="040E000F">
      <w:start w:val="1"/>
      <w:numFmt w:val="decimal"/>
      <w:lvlText w:val="%1."/>
      <w:lvlJc w:val="left"/>
      <w:pPr>
        <w:ind w:left="1288" w:hanging="360"/>
      </w:p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" w15:restartNumberingAfterBreak="0">
    <w:nsid w:val="49FA4C06"/>
    <w:multiLevelType w:val="hybridMultilevel"/>
    <w:tmpl w:val="854A11DA"/>
    <w:lvl w:ilvl="0" w:tplc="A44EEBE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5" w15:restartNumberingAfterBreak="0">
    <w:nsid w:val="4C3B2A94"/>
    <w:multiLevelType w:val="multilevel"/>
    <w:tmpl w:val="693C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493587C"/>
    <w:multiLevelType w:val="hybridMultilevel"/>
    <w:tmpl w:val="9FCE39AA"/>
    <w:lvl w:ilvl="0" w:tplc="040E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7" w15:restartNumberingAfterBreak="0">
    <w:nsid w:val="555725DB"/>
    <w:multiLevelType w:val="hybridMultilevel"/>
    <w:tmpl w:val="60D8DA36"/>
    <w:lvl w:ilvl="0" w:tplc="F67E00A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8" w15:restartNumberingAfterBreak="0">
    <w:nsid w:val="58480EA4"/>
    <w:multiLevelType w:val="hybridMultilevel"/>
    <w:tmpl w:val="98BAB0F2"/>
    <w:lvl w:ilvl="0" w:tplc="040E000F">
      <w:start w:val="1"/>
      <w:numFmt w:val="decimal"/>
      <w:lvlText w:val="%1."/>
      <w:lvlJc w:val="left"/>
      <w:pPr>
        <w:ind w:left="1288" w:hanging="360"/>
      </w:p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9" w15:restartNumberingAfterBreak="0">
    <w:nsid w:val="5CE74B93"/>
    <w:multiLevelType w:val="hybridMultilevel"/>
    <w:tmpl w:val="05803D8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D363C1B"/>
    <w:multiLevelType w:val="hybridMultilevel"/>
    <w:tmpl w:val="82A0D50E"/>
    <w:lvl w:ilvl="0" w:tplc="F20AF09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1" w15:restartNumberingAfterBreak="0">
    <w:nsid w:val="5EBC2AB8"/>
    <w:multiLevelType w:val="hybridMultilevel"/>
    <w:tmpl w:val="8D78A730"/>
    <w:lvl w:ilvl="0" w:tplc="9E60682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2" w15:restartNumberingAfterBreak="0">
    <w:nsid w:val="5FB90A5E"/>
    <w:multiLevelType w:val="hybridMultilevel"/>
    <w:tmpl w:val="418AD984"/>
    <w:lvl w:ilvl="0" w:tplc="19BCAB96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3" w15:restartNumberingAfterBreak="0">
    <w:nsid w:val="62175A0F"/>
    <w:multiLevelType w:val="hybridMultilevel"/>
    <w:tmpl w:val="814E0942"/>
    <w:lvl w:ilvl="0" w:tplc="040E000F">
      <w:start w:val="1"/>
      <w:numFmt w:val="decimal"/>
      <w:lvlText w:val="%1."/>
      <w:lvlJc w:val="left"/>
      <w:pPr>
        <w:ind w:left="1288" w:hanging="360"/>
      </w:p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4" w15:restartNumberingAfterBreak="0">
    <w:nsid w:val="6243682A"/>
    <w:multiLevelType w:val="hybridMultilevel"/>
    <w:tmpl w:val="10B09D84"/>
    <w:lvl w:ilvl="0" w:tplc="6AEAFCB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5" w15:restartNumberingAfterBreak="0">
    <w:nsid w:val="628B3260"/>
    <w:multiLevelType w:val="hybridMultilevel"/>
    <w:tmpl w:val="A4B4218C"/>
    <w:lvl w:ilvl="0" w:tplc="040E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6" w15:restartNumberingAfterBreak="0">
    <w:nsid w:val="63046BA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34651B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4607064"/>
    <w:multiLevelType w:val="hybridMultilevel"/>
    <w:tmpl w:val="48D0A192"/>
    <w:lvl w:ilvl="0" w:tplc="777ADF1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9" w15:restartNumberingAfterBreak="0">
    <w:nsid w:val="6A047BE6"/>
    <w:multiLevelType w:val="hybridMultilevel"/>
    <w:tmpl w:val="D59087BC"/>
    <w:lvl w:ilvl="0" w:tplc="040E000F">
      <w:start w:val="1"/>
      <w:numFmt w:val="decimal"/>
      <w:lvlText w:val="%1."/>
      <w:lvlJc w:val="left"/>
      <w:pPr>
        <w:ind w:left="1288" w:hanging="360"/>
      </w:p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0" w15:restartNumberingAfterBreak="0">
    <w:nsid w:val="6C2B7B22"/>
    <w:multiLevelType w:val="hybridMultilevel"/>
    <w:tmpl w:val="8E0871A2"/>
    <w:lvl w:ilvl="0" w:tplc="CDC6AA58">
      <w:start w:val="1"/>
      <w:numFmt w:val="bullet"/>
      <w:pStyle w:val="Listaszerbekezd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69C2335"/>
    <w:multiLevelType w:val="hybridMultilevel"/>
    <w:tmpl w:val="CCBCC080"/>
    <w:lvl w:ilvl="0" w:tplc="040E000F">
      <w:start w:val="1"/>
      <w:numFmt w:val="decimal"/>
      <w:lvlText w:val="%1."/>
      <w:lvlJc w:val="left"/>
      <w:pPr>
        <w:ind w:left="1288" w:hanging="360"/>
      </w:p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2" w15:restartNumberingAfterBreak="0">
    <w:nsid w:val="787035A4"/>
    <w:multiLevelType w:val="multilevel"/>
    <w:tmpl w:val="3EB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558AC"/>
    <w:multiLevelType w:val="multilevel"/>
    <w:tmpl w:val="21E0DE86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D130323"/>
    <w:multiLevelType w:val="multilevel"/>
    <w:tmpl w:val="268E89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2571866">
    <w:abstractNumId w:val="43"/>
  </w:num>
  <w:num w:numId="2" w16cid:durableId="690761563">
    <w:abstractNumId w:val="4"/>
  </w:num>
  <w:num w:numId="3" w16cid:durableId="2080513835">
    <w:abstractNumId w:val="43"/>
  </w:num>
  <w:num w:numId="4" w16cid:durableId="401024283">
    <w:abstractNumId w:val="18"/>
  </w:num>
  <w:num w:numId="5" w16cid:durableId="1035279011">
    <w:abstractNumId w:val="14"/>
  </w:num>
  <w:num w:numId="6" w16cid:durableId="180510536">
    <w:abstractNumId w:val="11"/>
  </w:num>
  <w:num w:numId="7" w16cid:durableId="967974107">
    <w:abstractNumId w:val="37"/>
  </w:num>
  <w:num w:numId="8" w16cid:durableId="1819225105">
    <w:abstractNumId w:val="36"/>
  </w:num>
  <w:num w:numId="9" w16cid:durableId="1146319877">
    <w:abstractNumId w:val="44"/>
  </w:num>
  <w:num w:numId="10" w16cid:durableId="1156653901">
    <w:abstractNumId w:val="25"/>
  </w:num>
  <w:num w:numId="11" w16cid:durableId="1024936215">
    <w:abstractNumId w:val="1"/>
  </w:num>
  <w:num w:numId="12" w16cid:durableId="854150281">
    <w:abstractNumId w:val="40"/>
  </w:num>
  <w:num w:numId="13" w16cid:durableId="1335913126">
    <w:abstractNumId w:val="29"/>
  </w:num>
  <w:num w:numId="14" w16cid:durableId="116070901">
    <w:abstractNumId w:val="5"/>
  </w:num>
  <w:num w:numId="15" w16cid:durableId="1347638919">
    <w:abstractNumId w:val="22"/>
  </w:num>
  <w:num w:numId="16" w16cid:durableId="1406800822">
    <w:abstractNumId w:val="42"/>
  </w:num>
  <w:num w:numId="17" w16cid:durableId="1546481394">
    <w:abstractNumId w:val="20"/>
  </w:num>
  <w:num w:numId="18" w16cid:durableId="840630474">
    <w:abstractNumId w:val="16"/>
  </w:num>
  <w:num w:numId="19" w16cid:durableId="1209956828">
    <w:abstractNumId w:val="24"/>
  </w:num>
  <w:num w:numId="20" w16cid:durableId="572933971">
    <w:abstractNumId w:val="32"/>
  </w:num>
  <w:num w:numId="21" w16cid:durableId="2070223776">
    <w:abstractNumId w:val="19"/>
  </w:num>
  <w:num w:numId="22" w16cid:durableId="1102913311">
    <w:abstractNumId w:val="7"/>
  </w:num>
  <w:num w:numId="23" w16cid:durableId="1394233864">
    <w:abstractNumId w:val="34"/>
  </w:num>
  <w:num w:numId="24" w16cid:durableId="788857333">
    <w:abstractNumId w:val="21"/>
  </w:num>
  <w:num w:numId="25" w16cid:durableId="1378159454">
    <w:abstractNumId w:val="31"/>
  </w:num>
  <w:num w:numId="26" w16cid:durableId="148450608">
    <w:abstractNumId w:val="17"/>
  </w:num>
  <w:num w:numId="27" w16cid:durableId="1625497521">
    <w:abstractNumId w:val="27"/>
  </w:num>
  <w:num w:numId="28" w16cid:durableId="1001616923">
    <w:abstractNumId w:val="10"/>
  </w:num>
  <w:num w:numId="29" w16cid:durableId="856693139">
    <w:abstractNumId w:val="13"/>
  </w:num>
  <w:num w:numId="30" w16cid:durableId="720132359">
    <w:abstractNumId w:val="38"/>
  </w:num>
  <w:num w:numId="31" w16cid:durableId="1412971268">
    <w:abstractNumId w:val="0"/>
  </w:num>
  <w:num w:numId="32" w16cid:durableId="186531626">
    <w:abstractNumId w:val="30"/>
  </w:num>
  <w:num w:numId="33" w16cid:durableId="60026521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15528613">
    <w:abstractNumId w:val="35"/>
  </w:num>
  <w:num w:numId="35" w16cid:durableId="1256553585">
    <w:abstractNumId w:val="28"/>
  </w:num>
  <w:num w:numId="36" w16cid:durableId="1241712286">
    <w:abstractNumId w:val="6"/>
  </w:num>
  <w:num w:numId="37" w16cid:durableId="26877233">
    <w:abstractNumId w:val="3"/>
  </w:num>
  <w:num w:numId="38" w16cid:durableId="492716970">
    <w:abstractNumId w:val="2"/>
  </w:num>
  <w:num w:numId="39" w16cid:durableId="107703547">
    <w:abstractNumId w:val="8"/>
  </w:num>
  <w:num w:numId="40" w16cid:durableId="354159588">
    <w:abstractNumId w:val="23"/>
  </w:num>
  <w:num w:numId="41" w16cid:durableId="24795604">
    <w:abstractNumId w:val="33"/>
  </w:num>
  <w:num w:numId="42" w16cid:durableId="1863321717">
    <w:abstractNumId w:val="12"/>
  </w:num>
  <w:num w:numId="43" w16cid:durableId="722097949">
    <w:abstractNumId w:val="15"/>
  </w:num>
  <w:num w:numId="44" w16cid:durableId="1618029457">
    <w:abstractNumId w:val="9"/>
  </w:num>
  <w:num w:numId="45" w16cid:durableId="1631936213">
    <w:abstractNumId w:val="39"/>
  </w:num>
  <w:num w:numId="46" w16cid:durableId="765348324">
    <w:abstractNumId w:val="41"/>
  </w:num>
  <w:num w:numId="47" w16cid:durableId="17359276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16"/>
    <w:rsid w:val="00017344"/>
    <w:rsid w:val="0002720C"/>
    <w:rsid w:val="00056C7F"/>
    <w:rsid w:val="000624A6"/>
    <w:rsid w:val="0006485E"/>
    <w:rsid w:val="00073413"/>
    <w:rsid w:val="00076275"/>
    <w:rsid w:val="00077AB6"/>
    <w:rsid w:val="00077B0D"/>
    <w:rsid w:val="000913D7"/>
    <w:rsid w:val="000B5D78"/>
    <w:rsid w:val="00100A6D"/>
    <w:rsid w:val="001011EF"/>
    <w:rsid w:val="00101D67"/>
    <w:rsid w:val="00113D4F"/>
    <w:rsid w:val="00117059"/>
    <w:rsid w:val="001275F6"/>
    <w:rsid w:val="00154299"/>
    <w:rsid w:val="001870A8"/>
    <w:rsid w:val="001B2F68"/>
    <w:rsid w:val="001B4838"/>
    <w:rsid w:val="001B779B"/>
    <w:rsid w:val="001C4DE9"/>
    <w:rsid w:val="001C591C"/>
    <w:rsid w:val="001C5C8F"/>
    <w:rsid w:val="001D20F6"/>
    <w:rsid w:val="001E2915"/>
    <w:rsid w:val="001F02A4"/>
    <w:rsid w:val="002009FC"/>
    <w:rsid w:val="0021484E"/>
    <w:rsid w:val="00224A23"/>
    <w:rsid w:val="00244555"/>
    <w:rsid w:val="00252FD1"/>
    <w:rsid w:val="00260C8B"/>
    <w:rsid w:val="00263243"/>
    <w:rsid w:val="00282871"/>
    <w:rsid w:val="002A3376"/>
    <w:rsid w:val="002B020D"/>
    <w:rsid w:val="002B1DE6"/>
    <w:rsid w:val="002E03E3"/>
    <w:rsid w:val="002E1439"/>
    <w:rsid w:val="002E3F0C"/>
    <w:rsid w:val="002F359F"/>
    <w:rsid w:val="0030117F"/>
    <w:rsid w:val="00313AB0"/>
    <w:rsid w:val="00315C04"/>
    <w:rsid w:val="00322987"/>
    <w:rsid w:val="0032496C"/>
    <w:rsid w:val="00331EE8"/>
    <w:rsid w:val="00333BF0"/>
    <w:rsid w:val="00353249"/>
    <w:rsid w:val="00355A0F"/>
    <w:rsid w:val="00356E95"/>
    <w:rsid w:val="0035797D"/>
    <w:rsid w:val="00367F6A"/>
    <w:rsid w:val="0037360B"/>
    <w:rsid w:val="00375A23"/>
    <w:rsid w:val="00390DAB"/>
    <w:rsid w:val="0039462F"/>
    <w:rsid w:val="00396B0C"/>
    <w:rsid w:val="003C5DA4"/>
    <w:rsid w:val="003D689B"/>
    <w:rsid w:val="003E0C57"/>
    <w:rsid w:val="003E793F"/>
    <w:rsid w:val="003F2107"/>
    <w:rsid w:val="003F2BB4"/>
    <w:rsid w:val="0040317D"/>
    <w:rsid w:val="004121D5"/>
    <w:rsid w:val="00417B54"/>
    <w:rsid w:val="00422EB2"/>
    <w:rsid w:val="0042789C"/>
    <w:rsid w:val="0043147E"/>
    <w:rsid w:val="004327AA"/>
    <w:rsid w:val="00432C33"/>
    <w:rsid w:val="004376FD"/>
    <w:rsid w:val="00440CCD"/>
    <w:rsid w:val="004444FA"/>
    <w:rsid w:val="0045078F"/>
    <w:rsid w:val="0046589C"/>
    <w:rsid w:val="0047477F"/>
    <w:rsid w:val="004804CC"/>
    <w:rsid w:val="00490456"/>
    <w:rsid w:val="00495EA5"/>
    <w:rsid w:val="004A2CBB"/>
    <w:rsid w:val="004A5E02"/>
    <w:rsid w:val="004B1E8D"/>
    <w:rsid w:val="004B6C93"/>
    <w:rsid w:val="004D0A33"/>
    <w:rsid w:val="004D0AA4"/>
    <w:rsid w:val="004F3D5F"/>
    <w:rsid w:val="004F525C"/>
    <w:rsid w:val="0051668F"/>
    <w:rsid w:val="00523BC3"/>
    <w:rsid w:val="00552322"/>
    <w:rsid w:val="00553B41"/>
    <w:rsid w:val="0055411C"/>
    <w:rsid w:val="00565032"/>
    <w:rsid w:val="0057433F"/>
    <w:rsid w:val="005826F0"/>
    <w:rsid w:val="005A554B"/>
    <w:rsid w:val="005B3CB5"/>
    <w:rsid w:val="005D63A3"/>
    <w:rsid w:val="005E03C5"/>
    <w:rsid w:val="006033FE"/>
    <w:rsid w:val="006058C4"/>
    <w:rsid w:val="00676306"/>
    <w:rsid w:val="0068173F"/>
    <w:rsid w:val="0068750F"/>
    <w:rsid w:val="006A6CA0"/>
    <w:rsid w:val="006D08D5"/>
    <w:rsid w:val="006E3C16"/>
    <w:rsid w:val="006E5DAA"/>
    <w:rsid w:val="006E7BE1"/>
    <w:rsid w:val="006F5154"/>
    <w:rsid w:val="00707CD4"/>
    <w:rsid w:val="007260FA"/>
    <w:rsid w:val="00727183"/>
    <w:rsid w:val="00727CE6"/>
    <w:rsid w:val="00742594"/>
    <w:rsid w:val="0074487B"/>
    <w:rsid w:val="0076704C"/>
    <w:rsid w:val="007764C5"/>
    <w:rsid w:val="007A3B4B"/>
    <w:rsid w:val="007A6983"/>
    <w:rsid w:val="007B0D64"/>
    <w:rsid w:val="007B1A59"/>
    <w:rsid w:val="007B676C"/>
    <w:rsid w:val="007B6ED7"/>
    <w:rsid w:val="007C7030"/>
    <w:rsid w:val="007E2552"/>
    <w:rsid w:val="007F0B63"/>
    <w:rsid w:val="007F571A"/>
    <w:rsid w:val="00813665"/>
    <w:rsid w:val="008527DD"/>
    <w:rsid w:val="008531BE"/>
    <w:rsid w:val="008627E4"/>
    <w:rsid w:val="00877085"/>
    <w:rsid w:val="008841D9"/>
    <w:rsid w:val="008958BD"/>
    <w:rsid w:val="00895B2F"/>
    <w:rsid w:val="008A0B5C"/>
    <w:rsid w:val="008C31BA"/>
    <w:rsid w:val="008C37B0"/>
    <w:rsid w:val="008C5669"/>
    <w:rsid w:val="008C750B"/>
    <w:rsid w:val="008D36CD"/>
    <w:rsid w:val="008D6AEC"/>
    <w:rsid w:val="008F2FD4"/>
    <w:rsid w:val="00903412"/>
    <w:rsid w:val="0090461F"/>
    <w:rsid w:val="00920FF1"/>
    <w:rsid w:val="00936366"/>
    <w:rsid w:val="00940C90"/>
    <w:rsid w:val="009479F9"/>
    <w:rsid w:val="009560F3"/>
    <w:rsid w:val="00974EF1"/>
    <w:rsid w:val="00983C9D"/>
    <w:rsid w:val="00995FF3"/>
    <w:rsid w:val="009A0018"/>
    <w:rsid w:val="009A2C56"/>
    <w:rsid w:val="009A3B20"/>
    <w:rsid w:val="009B3C4B"/>
    <w:rsid w:val="009C75E9"/>
    <w:rsid w:val="009D20D1"/>
    <w:rsid w:val="009E30FE"/>
    <w:rsid w:val="00A00532"/>
    <w:rsid w:val="00A2246B"/>
    <w:rsid w:val="00A50C22"/>
    <w:rsid w:val="00A55E1C"/>
    <w:rsid w:val="00A62E72"/>
    <w:rsid w:val="00A8169C"/>
    <w:rsid w:val="00A86DD3"/>
    <w:rsid w:val="00A922BE"/>
    <w:rsid w:val="00AA0C2A"/>
    <w:rsid w:val="00AB7DE2"/>
    <w:rsid w:val="00AC3D4E"/>
    <w:rsid w:val="00AD119A"/>
    <w:rsid w:val="00AF0785"/>
    <w:rsid w:val="00AF2A32"/>
    <w:rsid w:val="00B05669"/>
    <w:rsid w:val="00B07C3E"/>
    <w:rsid w:val="00B14E8F"/>
    <w:rsid w:val="00B33872"/>
    <w:rsid w:val="00B35126"/>
    <w:rsid w:val="00B575CF"/>
    <w:rsid w:val="00B63D34"/>
    <w:rsid w:val="00B63FCE"/>
    <w:rsid w:val="00B65BD6"/>
    <w:rsid w:val="00B712AA"/>
    <w:rsid w:val="00B75880"/>
    <w:rsid w:val="00B81A0A"/>
    <w:rsid w:val="00B8452F"/>
    <w:rsid w:val="00B90FF9"/>
    <w:rsid w:val="00BB0DC1"/>
    <w:rsid w:val="00BC53D4"/>
    <w:rsid w:val="00BD6D8E"/>
    <w:rsid w:val="00BE1AB4"/>
    <w:rsid w:val="00BE476B"/>
    <w:rsid w:val="00BF314B"/>
    <w:rsid w:val="00C0449D"/>
    <w:rsid w:val="00C102FA"/>
    <w:rsid w:val="00C16294"/>
    <w:rsid w:val="00C2791F"/>
    <w:rsid w:val="00C41093"/>
    <w:rsid w:val="00C609E8"/>
    <w:rsid w:val="00C76CD9"/>
    <w:rsid w:val="00C84EB1"/>
    <w:rsid w:val="00C93994"/>
    <w:rsid w:val="00C961D4"/>
    <w:rsid w:val="00CB0DD6"/>
    <w:rsid w:val="00CC29EB"/>
    <w:rsid w:val="00CD744E"/>
    <w:rsid w:val="00CE67F2"/>
    <w:rsid w:val="00D02A85"/>
    <w:rsid w:val="00D05EA2"/>
    <w:rsid w:val="00D07A55"/>
    <w:rsid w:val="00D261B4"/>
    <w:rsid w:val="00D4300E"/>
    <w:rsid w:val="00D4652A"/>
    <w:rsid w:val="00D47354"/>
    <w:rsid w:val="00D54E35"/>
    <w:rsid w:val="00D73F9F"/>
    <w:rsid w:val="00D76630"/>
    <w:rsid w:val="00D9745C"/>
    <w:rsid w:val="00DA4C8A"/>
    <w:rsid w:val="00DB02B5"/>
    <w:rsid w:val="00DB6D87"/>
    <w:rsid w:val="00DD0646"/>
    <w:rsid w:val="00DD4522"/>
    <w:rsid w:val="00DE48F3"/>
    <w:rsid w:val="00DF3846"/>
    <w:rsid w:val="00E0138C"/>
    <w:rsid w:val="00E21C91"/>
    <w:rsid w:val="00E77504"/>
    <w:rsid w:val="00E9452D"/>
    <w:rsid w:val="00EB74F8"/>
    <w:rsid w:val="00EF330C"/>
    <w:rsid w:val="00F37792"/>
    <w:rsid w:val="00F61444"/>
    <w:rsid w:val="00F731A1"/>
    <w:rsid w:val="00F75DFA"/>
    <w:rsid w:val="00F760B9"/>
    <w:rsid w:val="00F7751D"/>
    <w:rsid w:val="00F776DD"/>
    <w:rsid w:val="00F8224B"/>
    <w:rsid w:val="00F87A21"/>
    <w:rsid w:val="00F91242"/>
    <w:rsid w:val="00F932F1"/>
    <w:rsid w:val="00FB2E15"/>
    <w:rsid w:val="00FC44EE"/>
    <w:rsid w:val="00FD114D"/>
    <w:rsid w:val="00FD6489"/>
    <w:rsid w:val="00FF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FE8AE"/>
  <w15:chartTrackingRefBased/>
  <w15:docId w15:val="{86491B41-E7FA-44F1-A3C1-0BBFE670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D0AA4"/>
    <w:pPr>
      <w:keepNext/>
      <w:keepLines/>
      <w:ind w:left="284" w:firstLine="284"/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2009FC"/>
    <w:pPr>
      <w:pageBreakBefore/>
      <w:numPr>
        <w:numId w:val="1"/>
      </w:numPr>
      <w:spacing w:before="240" w:after="240"/>
      <w:ind w:left="357" w:hanging="357"/>
      <w:outlineLvl w:val="0"/>
    </w:pPr>
    <w:rPr>
      <w:b/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Cmsor3"/>
    <w:link w:val="Cmsor2Char"/>
    <w:uiPriority w:val="9"/>
    <w:unhideWhenUsed/>
    <w:qFormat/>
    <w:rsid w:val="00552322"/>
    <w:pPr>
      <w:pageBreakBefore w:val="0"/>
      <w:numPr>
        <w:ilvl w:val="1"/>
      </w:numPr>
      <w:spacing w:before="200" w:after="200"/>
      <w:ind w:left="567" w:hanging="567"/>
      <w:outlineLvl w:val="1"/>
    </w:pPr>
    <w:rPr>
      <w:sz w:val="32"/>
      <w:szCs w:val="32"/>
    </w:rPr>
  </w:style>
  <w:style w:type="paragraph" w:styleId="Cmsor3">
    <w:name w:val="heading 3"/>
    <w:basedOn w:val="Cmsor2"/>
    <w:next w:val="Norml"/>
    <w:link w:val="Cmsor3Char"/>
    <w:uiPriority w:val="9"/>
    <w:unhideWhenUsed/>
    <w:qFormat/>
    <w:rsid w:val="00552322"/>
    <w:pPr>
      <w:numPr>
        <w:ilvl w:val="2"/>
      </w:numPr>
      <w:spacing w:before="120" w:after="120"/>
      <w:ind w:left="1225" w:hanging="505"/>
      <w:outlineLvl w:val="2"/>
    </w:pPr>
    <w:rPr>
      <w:sz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E3C16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552322"/>
    <w:pPr>
      <w:spacing w:before="40" w:after="40"/>
      <w:jc w:val="center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FC44EE"/>
    <w:pPr>
      <w:numPr>
        <w:numId w:val="12"/>
      </w:numPr>
      <w:spacing w:after="0" w:line="360" w:lineRule="auto"/>
      <w:ind w:left="1276" w:hanging="352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2009FC"/>
    <w:rPr>
      <w:rFonts w:ascii="Times New Roman" w:hAnsi="Times New Roman" w:cs="Times New Roman"/>
      <w:b/>
      <w:noProof/>
      <w:color w:val="2F5496" w:themeColor="accent1" w:themeShade="BF"/>
      <w:sz w:val="36"/>
      <w:szCs w:val="36"/>
    </w:rPr>
  </w:style>
  <w:style w:type="paragraph" w:styleId="Cm">
    <w:name w:val="Title"/>
    <w:next w:val="Alcm"/>
    <w:link w:val="CmChar"/>
    <w:uiPriority w:val="10"/>
    <w:qFormat/>
    <w:rsid w:val="0042789C"/>
    <w:pPr>
      <w:jc w:val="center"/>
    </w:pPr>
    <w:rPr>
      <w:rFonts w:ascii="Times New Roman" w:hAnsi="Times New Roman" w:cs="Times New Roman"/>
      <w:color w:val="2F5496" w:themeColor="accent1" w:themeShade="BF"/>
      <w:sz w:val="96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2789C"/>
    <w:rPr>
      <w:rFonts w:ascii="Times New Roman" w:hAnsi="Times New Roman" w:cs="Times New Roman"/>
      <w:color w:val="2F5496" w:themeColor="accent1" w:themeShade="BF"/>
      <w:sz w:val="96"/>
      <w:szCs w:val="72"/>
    </w:rPr>
  </w:style>
  <w:style w:type="paragraph" w:styleId="Alcm">
    <w:name w:val="Subtitle"/>
    <w:basedOn w:val="Cm"/>
    <w:next w:val="Norml"/>
    <w:link w:val="AlcmChar"/>
    <w:uiPriority w:val="11"/>
    <w:qFormat/>
    <w:rsid w:val="00EB74F8"/>
    <w:rPr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EB74F8"/>
    <w:rPr>
      <w:rFonts w:ascii="Times New Roman" w:hAnsi="Times New Roman" w:cs="Times New Roman"/>
      <w:color w:val="2F5496" w:themeColor="accent1" w:themeShade="BF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D0AA4"/>
    <w:pPr>
      <w:tabs>
        <w:tab w:val="left" w:pos="1100"/>
        <w:tab w:val="right" w:leader="dot" w:pos="9344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customStyle="1" w:styleId="Stlusuj">
    <w:name w:val="Stílus uj"/>
    <w:basedOn w:val="Cmsor2"/>
    <w:link w:val="StlusujChar"/>
    <w:qFormat/>
    <w:rsid w:val="006E3C16"/>
    <w:rPr>
      <w:rFonts w:eastAsia="Roboto Mono"/>
      <w:b w:val="0"/>
      <w:sz w:val="24"/>
      <w:szCs w:val="24"/>
    </w:rPr>
  </w:style>
  <w:style w:type="character" w:customStyle="1" w:styleId="StlusujChar">
    <w:name w:val="Stílus uj Char"/>
    <w:basedOn w:val="Bekezdsalapbettpusa"/>
    <w:link w:val="Stlusuj"/>
    <w:rsid w:val="006E3C16"/>
    <w:rPr>
      <w:rFonts w:ascii="Times New Roman" w:eastAsia="Roboto Mono" w:hAnsi="Times New Roman" w:cs="Times New Roman"/>
      <w:noProof/>
      <w:color w:val="2F5496" w:themeColor="accent1" w:themeShade="BF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28"/>
      <w:szCs w:val="32"/>
    </w:rPr>
  </w:style>
  <w:style w:type="character" w:customStyle="1" w:styleId="Cmsor4Char">
    <w:name w:val="Címsor 4 Char"/>
    <w:basedOn w:val="Bekezdsalapbettpusa"/>
    <w:link w:val="Cmsor4"/>
    <w:uiPriority w:val="9"/>
    <w:rsid w:val="006E3C16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Cmsor5Char">
    <w:name w:val="Címsor 5 Char"/>
    <w:basedOn w:val="Bekezdsalapbettpusa"/>
    <w:link w:val="Cmsor5"/>
    <w:uiPriority w:val="9"/>
    <w:rsid w:val="005523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3">
    <w:name w:val="toc 3"/>
    <w:basedOn w:val="Norml"/>
    <w:next w:val="Norml"/>
    <w:autoRedefine/>
    <w:uiPriority w:val="39"/>
    <w:unhideWhenUsed/>
    <w:rsid w:val="00EB74F8"/>
    <w:pPr>
      <w:spacing w:after="100"/>
      <w:ind w:left="520"/>
    </w:pPr>
  </w:style>
  <w:style w:type="character" w:styleId="Mrltotthiperhivatkozs">
    <w:name w:val="FollowedHyperlink"/>
    <w:basedOn w:val="Bekezdsalapbettpusa"/>
    <w:uiPriority w:val="99"/>
    <w:semiHidden/>
    <w:unhideWhenUsed/>
    <w:rsid w:val="00676306"/>
    <w:rPr>
      <w:color w:val="954F72" w:themeColor="followedHyperlink"/>
      <w:u w:val="single"/>
    </w:rPr>
  </w:style>
  <w:style w:type="paragraph" w:customStyle="1" w:styleId="nevek">
    <w:name w:val="nevek"/>
    <w:basedOn w:val="nevekf"/>
    <w:link w:val="nevekChar"/>
    <w:qFormat/>
    <w:rsid w:val="00F760B9"/>
    <w:rPr>
      <w:b w:val="0"/>
    </w:rPr>
  </w:style>
  <w:style w:type="character" w:customStyle="1" w:styleId="nevekChar">
    <w:name w:val="nevek Char"/>
    <w:basedOn w:val="Bekezdsalapbettpusa"/>
    <w:link w:val="nevek"/>
    <w:rsid w:val="00F760B9"/>
    <w:rPr>
      <w:rFonts w:ascii="Times New Roman" w:hAnsi="Times New Roman" w:cs="Times New Roman"/>
      <w:bCs/>
      <w:sz w:val="28"/>
      <w:szCs w:val="28"/>
    </w:rPr>
  </w:style>
  <w:style w:type="paragraph" w:customStyle="1" w:styleId="nevekf">
    <w:name w:val="nevek fö"/>
    <w:next w:val="nevek"/>
    <w:link w:val="nevekfChar"/>
    <w:qFormat/>
    <w:rsid w:val="00F760B9"/>
    <w:pPr>
      <w:spacing w:before="4080" w:after="120"/>
      <w:contextualSpacing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nevekfChar">
    <w:name w:val="nevek fö Char"/>
    <w:basedOn w:val="nevekChar"/>
    <w:link w:val="nevekf"/>
    <w:rsid w:val="00F760B9"/>
    <w:rPr>
      <w:rFonts w:ascii="Times New Roman" w:hAnsi="Times New Roman" w:cs="Times New Roman"/>
      <w:b/>
      <w:bCs/>
      <w:sz w:val="28"/>
      <w:szCs w:val="28"/>
    </w:rPr>
  </w:style>
  <w:style w:type="character" w:styleId="Kiemels2">
    <w:name w:val="Strong"/>
    <w:basedOn w:val="Bekezdsalapbettpusa"/>
    <w:uiPriority w:val="22"/>
    <w:qFormat/>
    <w:rsid w:val="008C566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F3846"/>
    <w:pPr>
      <w:keepNext w:val="0"/>
      <w:spacing w:before="100" w:beforeAutospacing="1" w:after="100" w:afterAutospacing="1" w:line="240" w:lineRule="auto"/>
      <w:ind w:left="0" w:firstLine="0"/>
      <w:jc w:val="left"/>
    </w:pPr>
    <w:rPr>
      <w:rFonts w:eastAsia="Times New Roman"/>
      <w:sz w:val="24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077B0D"/>
    <w:rPr>
      <w:color w:val="605E5C"/>
      <w:shd w:val="clear" w:color="auto" w:fill="E1DFDD"/>
    </w:rPr>
  </w:style>
  <w:style w:type="paragraph" w:customStyle="1" w:styleId="adatlap">
    <w:name w:val="adatlap"/>
    <w:link w:val="adatlapChar"/>
    <w:qFormat/>
    <w:rsid w:val="00A86DD3"/>
    <w:pPr>
      <w:spacing w:before="120"/>
    </w:pPr>
    <w:rPr>
      <w:rFonts w:ascii="Times New Roman" w:hAnsi="Times New Roman" w:cs="Times New Roman"/>
      <w:bCs/>
      <w:sz w:val="28"/>
      <w:szCs w:val="28"/>
    </w:rPr>
  </w:style>
  <w:style w:type="character" w:customStyle="1" w:styleId="adatlapChar">
    <w:name w:val="adatlap Char"/>
    <w:basedOn w:val="nevekChar"/>
    <w:link w:val="adatlap"/>
    <w:rsid w:val="00A86DD3"/>
    <w:rPr>
      <w:rFonts w:ascii="Times New Roman" w:hAnsi="Times New Roman" w:cs="Times New Roman"/>
      <w:bCs/>
      <w:sz w:val="28"/>
      <w:szCs w:val="28"/>
    </w:rPr>
  </w:style>
  <w:style w:type="paragraph" w:customStyle="1" w:styleId="pszeudo">
    <w:name w:val="pszeudo"/>
    <w:basedOn w:val="Norml"/>
    <w:link w:val="pszeudoChar"/>
    <w:qFormat/>
    <w:rsid w:val="00C41093"/>
    <w:pPr>
      <w:spacing w:after="0"/>
      <w:ind w:left="-426" w:right="-284" w:firstLine="0"/>
      <w:jc w:val="left"/>
    </w:pPr>
    <w:rPr>
      <w:rFonts w:ascii="Courier New" w:hAnsi="Courier New" w:cs="Courier New"/>
      <w:sz w:val="22"/>
      <w:szCs w:val="22"/>
    </w:rPr>
  </w:style>
  <w:style w:type="character" w:customStyle="1" w:styleId="pszeudoChar">
    <w:name w:val="pszeudo Char"/>
    <w:basedOn w:val="Bekezdsalapbettpusa"/>
    <w:link w:val="pszeudo"/>
    <w:rsid w:val="00C41093"/>
    <w:rPr>
      <w:rFonts w:ascii="Courier New" w:hAnsi="Courier New" w:cs="Courier New"/>
    </w:rPr>
  </w:style>
  <w:style w:type="paragraph" w:customStyle="1" w:styleId="Kp">
    <w:name w:val="Kép"/>
    <w:link w:val="KpChar"/>
    <w:qFormat/>
    <w:rsid w:val="00076275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KpChar">
    <w:name w:val="Kép Char"/>
    <w:basedOn w:val="Bekezdsalapbettpusa"/>
    <w:link w:val="Kp"/>
    <w:rsid w:val="00076275"/>
    <w:rPr>
      <w:rFonts w:ascii="Times New Roman" w:hAnsi="Times New Roman" w:cs="Times New Roman"/>
      <w:sz w:val="26"/>
      <w:szCs w:val="26"/>
    </w:rPr>
  </w:style>
  <w:style w:type="paragraph" w:styleId="TJ4">
    <w:name w:val="toc 4"/>
    <w:basedOn w:val="Norml"/>
    <w:next w:val="Norml"/>
    <w:autoRedefine/>
    <w:uiPriority w:val="39"/>
    <w:unhideWhenUsed/>
    <w:rsid w:val="0021484E"/>
    <w:pPr>
      <w:keepNext w:val="0"/>
      <w:keepLines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hu-HU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21484E"/>
    <w:pPr>
      <w:keepNext w:val="0"/>
      <w:keepLines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hu-HU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21484E"/>
    <w:pPr>
      <w:keepNext w:val="0"/>
      <w:keepLines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hu-HU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21484E"/>
    <w:pPr>
      <w:keepNext w:val="0"/>
      <w:keepLines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hu-HU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21484E"/>
    <w:pPr>
      <w:keepNext w:val="0"/>
      <w:keepLines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hu-HU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21484E"/>
    <w:pPr>
      <w:keepNext w:val="0"/>
      <w:keepLines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hu-H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4.svg"/><Relationship Id="rId1" Type="http://schemas.openxmlformats.org/officeDocument/2006/relationships/image" Target="media/image4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GitHub\13_S2_5_vizsgaremek\dokumentumok\Specifik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</Template>
  <TotalTime>323</TotalTime>
  <Pages>61</Pages>
  <Words>5752</Words>
  <Characters>39694</Characters>
  <Application>Microsoft Office Word</Application>
  <DocSecurity>0</DocSecurity>
  <Lines>330</Lines>
  <Paragraphs>90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Tamás</dc:creator>
  <cp:keywords/>
  <dc:description/>
  <cp:lastModifiedBy>O365 felhasználó</cp:lastModifiedBy>
  <cp:revision>152</cp:revision>
  <cp:lastPrinted>2025-10-07T09:41:00Z</cp:lastPrinted>
  <dcterms:created xsi:type="dcterms:W3CDTF">2025-09-12T17:22:00Z</dcterms:created>
  <dcterms:modified xsi:type="dcterms:W3CDTF">2026-04-13T20:51:00Z</dcterms:modified>
</cp:coreProperties>
</file>