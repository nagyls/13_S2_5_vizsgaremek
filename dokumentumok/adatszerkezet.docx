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67BB" w14:textId="77777777" w:rsidR="00F760B9" w:rsidRPr="0042789C" w:rsidRDefault="00F760B9" w:rsidP="00F760B9">
      <w:pPr>
        <w:pStyle w:val="Cm"/>
        <w:spacing w:before="4080"/>
      </w:pPr>
      <w:r w:rsidRPr="0042789C">
        <w:t>ESEMÉNYTÉR</w:t>
      </w:r>
    </w:p>
    <w:p w14:paraId="4F564334" w14:textId="1D8FCDAC" w:rsidR="00F760B9" w:rsidRPr="00EB74F8" w:rsidRDefault="00C639C8" w:rsidP="00F760B9">
      <w:pPr>
        <w:pStyle w:val="Alcm"/>
      </w:pPr>
      <w:r>
        <w:t>Adatszerkezet</w:t>
      </w:r>
      <w:r w:rsidR="00B02B5B">
        <w:t xml:space="preserve"> dokumentáció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Levéd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/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52EBDD38" w14:textId="726D41A3" w:rsidR="007E2F7C" w:rsidRDefault="001C5C8F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24870" w:history="1">
            <w:r w:rsidR="007E2F7C" w:rsidRPr="00CB7C0F">
              <w:rPr>
                <w:rStyle w:val="Hiperhivatkozs"/>
                <w:noProof/>
              </w:rPr>
              <w:t>1</w:t>
            </w:r>
            <w:r w:rsidR="007E2F7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7E2F7C" w:rsidRPr="00CB7C0F">
              <w:rPr>
                <w:rStyle w:val="Hiperhivatkozs"/>
                <w:noProof/>
              </w:rPr>
              <w:t>Adatbázis táblái és mezői</w:t>
            </w:r>
            <w:r w:rsidR="007E2F7C">
              <w:rPr>
                <w:noProof/>
                <w:webHidden/>
              </w:rPr>
              <w:tab/>
            </w:r>
            <w:r w:rsidR="007E2F7C">
              <w:rPr>
                <w:noProof/>
                <w:webHidden/>
              </w:rPr>
              <w:fldChar w:fldCharType="begin"/>
            </w:r>
            <w:r w:rsidR="007E2F7C">
              <w:rPr>
                <w:noProof/>
                <w:webHidden/>
              </w:rPr>
              <w:instrText xml:space="preserve"> PAGEREF _Toc213824870 \h </w:instrText>
            </w:r>
            <w:r w:rsidR="007E2F7C">
              <w:rPr>
                <w:noProof/>
                <w:webHidden/>
              </w:rPr>
            </w:r>
            <w:r w:rsidR="007E2F7C">
              <w:rPr>
                <w:noProof/>
                <w:webHidden/>
              </w:rPr>
              <w:fldChar w:fldCharType="separate"/>
            </w:r>
            <w:r w:rsidR="007E2F7C">
              <w:rPr>
                <w:noProof/>
                <w:webHidden/>
              </w:rPr>
              <w:t>3</w:t>
            </w:r>
            <w:r w:rsidR="007E2F7C">
              <w:rPr>
                <w:noProof/>
                <w:webHidden/>
              </w:rPr>
              <w:fldChar w:fldCharType="end"/>
            </w:r>
          </w:hyperlink>
        </w:p>
        <w:p w14:paraId="3D929C8A" w14:textId="0626F6EE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1" w:history="1">
            <w:r w:rsidRPr="00CB7C0F">
              <w:rPr>
                <w:rStyle w:val="Hiperhivatkozs"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user (Felhasználók)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22E4" w14:textId="4E523A80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2" w:history="1">
            <w:r w:rsidRPr="00CB7C0F">
              <w:rPr>
                <w:rStyle w:val="Hiperhivatkozs"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establishment (Iskolák)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469D" w14:textId="33C68551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3" w:history="1">
            <w:r w:rsidRPr="00CB7C0F">
              <w:rPr>
                <w:rStyle w:val="Hiperhivatkozs"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class (Osztályok)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E14E" w14:textId="199A85F5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4" w:history="1">
            <w:r w:rsidRPr="00CB7C0F">
              <w:rPr>
                <w:rStyle w:val="Hiperhivatkozs"/>
                <w:b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personnel (Személyzet)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593C" w14:textId="3CDBFDA3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5" w:history="1">
            <w:r w:rsidRPr="00CB7C0F">
              <w:rPr>
                <w:rStyle w:val="Hiperhivatkozs"/>
                <w:bCs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students (Diákok)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1BDA" w14:textId="7735E8C7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6" w:history="1">
            <w:r w:rsidRPr="00CB7C0F">
              <w:rPr>
                <w:rStyle w:val="Hiperhivatkozs"/>
                <w:bCs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event (Események)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57DA" w14:textId="52C8A80F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7" w:history="1">
            <w:r w:rsidRPr="00CB7C0F">
              <w:rPr>
                <w:rStyle w:val="Hiperhivatkozs"/>
                <w:bCs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event_shown_to (Esemény megjelenítés)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4858" w14:textId="28230DF6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8" w:history="1">
            <w:r w:rsidRPr="00CB7C0F">
              <w:rPr>
                <w:rStyle w:val="Hiperhivatkozs"/>
                <w:bCs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event_msg (Esemény üzenetek)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4571" w14:textId="744434BC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79" w:history="1">
            <w:r w:rsidRPr="00CB7C0F">
              <w:rPr>
                <w:rStyle w:val="Hiperhivatkozs"/>
                <w:bCs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event_feedback (Esemény visszajelzések)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8C1FD" w14:textId="02A271E0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0" w:history="1">
            <w:r w:rsidRPr="00CB7C0F">
              <w:rPr>
                <w:rStyle w:val="Hiperhivatkozs"/>
                <w:bCs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event_favourite (Kedvencek)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DAC2" w14:textId="27A16325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1" w:history="1">
            <w:r w:rsidRPr="00CB7C0F">
              <w:rPr>
                <w:rStyle w:val="Hiperhivatkozs"/>
                <w:bCs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poll (Szavazások)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01C5" w14:textId="4C94E7B3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2" w:history="1">
            <w:r w:rsidRPr="00CB7C0F">
              <w:rPr>
                <w:rStyle w:val="Hiperhivatkozs"/>
                <w:bCs/>
                <w:noProof/>
              </w:rPr>
              <w:t>1.12.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poll_option (Szavazási lehetőségek)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7AC60" w14:textId="43E77914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3" w:history="1">
            <w:r w:rsidRPr="00CB7C0F">
              <w:rPr>
                <w:rStyle w:val="Hiperhivatkozs"/>
                <w:bCs/>
                <w:noProof/>
              </w:rPr>
              <w:t>1.13.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poll_answer (Szavazatok)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8F22" w14:textId="4899D6C5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4" w:history="1">
            <w:r w:rsidRPr="00CB7C0F">
              <w:rPr>
                <w:rStyle w:val="Hiperhivatkozs"/>
                <w:bCs/>
                <w:noProof/>
              </w:rPr>
              <w:t>1.14.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bCs/>
                <w:noProof/>
              </w:rPr>
              <w:t>region (Megyék)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BDED" w14:textId="0230E725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5" w:history="1">
            <w:r w:rsidRPr="00CB7C0F">
              <w:rPr>
                <w:rStyle w:val="Hiperhivatkozs"/>
                <w:noProof/>
              </w:rPr>
              <w:t>1.15.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noProof/>
              </w:rPr>
              <w:t>inner_region (Járások)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21E3E" w14:textId="536A9D3B" w:rsidR="007E2F7C" w:rsidRDefault="007E2F7C">
          <w:pPr>
            <w:pStyle w:val="TJ2"/>
            <w:tabs>
              <w:tab w:val="left" w:pos="1320"/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3824886" w:history="1">
            <w:r w:rsidRPr="00CB7C0F">
              <w:rPr>
                <w:rStyle w:val="Hiperhivatkozs"/>
                <w:noProof/>
              </w:rPr>
              <w:t>1.16.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CB7C0F">
              <w:rPr>
                <w:rStyle w:val="Hiperhivatkozs"/>
                <w:noProof/>
              </w:rPr>
              <w:t>settlement (Települések)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_Toc213824886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21A4" w14:textId="04BEEEA5" w:rsidR="004219AF" w:rsidRDefault="001C5C8F" w:rsidP="004219AF">
          <w:pPr>
            <w:ind w:firstLine="0"/>
          </w:pPr>
          <w:r>
            <w:fldChar w:fldCharType="end"/>
          </w:r>
        </w:p>
      </w:sdtContent>
    </w:sdt>
    <w:p w14:paraId="52F2B80E" w14:textId="54EB00E1" w:rsidR="004219AF" w:rsidRDefault="007956C3" w:rsidP="004219AF">
      <w:pPr>
        <w:pStyle w:val="Cmsor1"/>
      </w:pPr>
      <w:bookmarkStart w:id="0" w:name="_Toc213824870"/>
      <w:r>
        <w:lastRenderedPageBreak/>
        <w:t>Adatbázis táblái és mezői</w:t>
      </w:r>
      <w:bookmarkEnd w:id="0"/>
    </w:p>
    <w:p w14:paraId="04402E70" w14:textId="4F47B6D7" w:rsidR="00F04BDA" w:rsidRDefault="00F04BDA" w:rsidP="00F04BDA">
      <w:pPr>
        <w:pStyle w:val="Kp"/>
        <w:ind w:left="-1276"/>
      </w:pPr>
      <w:r>
        <w:rPr>
          <w:noProof/>
        </w:rPr>
        <w:drawing>
          <wp:inline distT="0" distB="0" distL="0" distR="0" wp14:anchorId="724E01A7" wp14:editId="06CFCF78">
            <wp:extent cx="7773764" cy="8277308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975" cy="82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A11A" w14:textId="5C68A7C9" w:rsidR="00496F8E" w:rsidRDefault="00496F8E" w:rsidP="00360E46">
      <w:pPr>
        <w:pStyle w:val="Cmsor2"/>
        <w:rPr>
          <w:bCs/>
        </w:rPr>
      </w:pPr>
      <w:bookmarkStart w:id="1" w:name="_Toc213824871"/>
      <w:r w:rsidRPr="00496F8E">
        <w:rPr>
          <w:bCs/>
        </w:rPr>
        <w:lastRenderedPageBreak/>
        <w:t>user (Felhasználók)</w:t>
      </w:r>
      <w:bookmarkEnd w:id="1"/>
    </w:p>
    <w:p w14:paraId="795502E3" w14:textId="379CF45C" w:rsidR="00496F8E" w:rsidRDefault="00921ADF" w:rsidP="004B1B88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1D2DD02A" wp14:editId="689E923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581150" cy="1534795"/>
            <wp:effectExtent l="0" t="0" r="0" b="8255"/>
            <wp:wrapSquare wrapText="bothSides"/>
            <wp:docPr id="24503359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33592" name="Kép 1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F8E">
        <w:t>A</w:t>
      </w:r>
      <w:r w:rsidR="004B1B88">
        <w:t xml:space="preserve"> </w:t>
      </w:r>
      <w:r w:rsidR="00496F8E">
        <w:t>rendszer összes regisztrált felhasználóját tartalmazza.</w:t>
      </w:r>
      <w:r w:rsidR="00496F8E">
        <w:br/>
      </w:r>
      <w:r w:rsidR="00496F8E" w:rsidRPr="004B1B88">
        <w:rPr>
          <w:b/>
          <w:bCs/>
        </w:rPr>
        <w:t>Fő mezők:</w:t>
      </w:r>
    </w:p>
    <w:p w14:paraId="730E285F" w14:textId="630450CF" w:rsidR="004B1B88" w:rsidRPr="0059435F" w:rsidRDefault="004B1B88" w:rsidP="004B1B88">
      <w:pPr>
        <w:pStyle w:val="Listaszerbekezds"/>
        <w:rPr>
          <w:b/>
          <w:bCs/>
          <w:lang w:eastAsia="hu-HU"/>
        </w:rPr>
      </w:pPr>
      <w:r w:rsidRPr="0059435F">
        <w:rPr>
          <w:b/>
          <w:bCs/>
          <w:lang w:eastAsia="hu-HU"/>
        </w:rPr>
        <w:t>username, email, password</w:t>
      </w:r>
    </w:p>
    <w:p w14:paraId="62AD28BF" w14:textId="63DD6CD4" w:rsidR="004B1B88" w:rsidRDefault="004B1B88" w:rsidP="004B1B88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created_at:</w:t>
      </w:r>
      <w:r w:rsidRPr="004B1B88">
        <w:rPr>
          <w:lang w:eastAsia="hu-HU"/>
        </w:rPr>
        <w:t xml:space="preserve"> létrehozás dátuma</w:t>
      </w:r>
    </w:p>
    <w:p w14:paraId="3876A78E" w14:textId="40D0A66A" w:rsidR="00921ADF" w:rsidRPr="004B1B88" w:rsidRDefault="00921ADF" w:rsidP="00921ADF">
      <w:pPr>
        <w:ind w:firstLine="0"/>
        <w:rPr>
          <w:lang w:eastAsia="hu-HU"/>
        </w:rPr>
      </w:pPr>
    </w:p>
    <w:p w14:paraId="28A0CE97" w14:textId="7D0412A0" w:rsidR="00921ADF" w:rsidRDefault="00921ADF" w:rsidP="00360E46">
      <w:pPr>
        <w:pStyle w:val="Cmsor2"/>
        <w:rPr>
          <w:bCs/>
        </w:rPr>
      </w:pPr>
      <w:bookmarkStart w:id="2" w:name="_Toc213824872"/>
      <w:r w:rsidRPr="00921ADF">
        <w:rPr>
          <w:bCs/>
        </w:rPr>
        <w:t>establishment (Iskolák)</w:t>
      </w:r>
      <w:bookmarkEnd w:id="2"/>
    </w:p>
    <w:p w14:paraId="08BA98F3" w14:textId="0A0971B2" w:rsidR="00921ADF" w:rsidRDefault="00921ADF" w:rsidP="00921ADF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6EC9245F" wp14:editId="1B530AB1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1991360" cy="2190115"/>
            <wp:effectExtent l="0" t="0" r="8890" b="635"/>
            <wp:wrapSquare wrapText="bothSides"/>
            <wp:docPr id="202939178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ADF">
        <w:t>Az iskolák adatait tárolja.</w:t>
      </w:r>
      <w:r>
        <w:br/>
      </w:r>
      <w:r w:rsidRPr="00921ADF">
        <w:rPr>
          <w:b/>
          <w:bCs/>
        </w:rPr>
        <w:t>Fő mezők:</w:t>
      </w:r>
    </w:p>
    <w:p w14:paraId="736C12E6" w14:textId="0C26FE08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title:</w:t>
      </w:r>
      <w:r w:rsidRPr="00921ADF">
        <w:rPr>
          <w:lang w:eastAsia="hu-HU"/>
        </w:rPr>
        <w:t xml:space="preserve"> iskola neve</w:t>
      </w:r>
    </w:p>
    <w:p w14:paraId="141E037C" w14:textId="2D3FEA45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grades_id:</w:t>
      </w:r>
      <w:r w:rsidRPr="00921ADF">
        <w:rPr>
          <w:lang w:eastAsia="hu-HU"/>
        </w:rPr>
        <w:t xml:space="preserve"> </w:t>
      </w:r>
      <w:r w:rsidR="0059435F">
        <w:rPr>
          <w:lang w:eastAsia="hu-HU"/>
        </w:rPr>
        <w:t xml:space="preserve">adott </w:t>
      </w:r>
      <w:r w:rsidRPr="00921ADF">
        <w:rPr>
          <w:lang w:eastAsia="hu-HU"/>
        </w:rPr>
        <w:t>évfolyam hivatkozás</w:t>
      </w:r>
      <w:r w:rsidR="0059435F">
        <w:rPr>
          <w:lang w:eastAsia="hu-HU"/>
        </w:rPr>
        <w:t>a</w:t>
      </w:r>
    </w:p>
    <w:p w14:paraId="5E785E52" w14:textId="6501FA28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description:</w:t>
      </w:r>
      <w:r w:rsidRPr="00921ADF">
        <w:rPr>
          <w:lang w:eastAsia="hu-HU"/>
        </w:rPr>
        <w:t xml:space="preserve"> leírás</w:t>
      </w:r>
    </w:p>
    <w:p w14:paraId="4AC76B6C" w14:textId="21292932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settlement_id:</w:t>
      </w:r>
      <w:r w:rsidRPr="00921ADF">
        <w:rPr>
          <w:lang w:eastAsia="hu-HU"/>
        </w:rPr>
        <w:t xml:space="preserve"> </w:t>
      </w:r>
      <w:r w:rsidR="0059435F">
        <w:rPr>
          <w:lang w:eastAsia="hu-HU"/>
        </w:rPr>
        <w:t xml:space="preserve">adott </w:t>
      </w:r>
      <w:r w:rsidRPr="00921ADF">
        <w:rPr>
          <w:lang w:eastAsia="hu-HU"/>
        </w:rPr>
        <w:t>település hivatkozás</w:t>
      </w:r>
      <w:r w:rsidR="0059435F">
        <w:rPr>
          <w:lang w:eastAsia="hu-HU"/>
        </w:rPr>
        <w:t>a</w:t>
      </w:r>
    </w:p>
    <w:p w14:paraId="66149E8E" w14:textId="7A81DCB7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created_at:</w:t>
      </w:r>
      <w:r w:rsidRPr="00921ADF">
        <w:rPr>
          <w:lang w:eastAsia="hu-HU"/>
        </w:rPr>
        <w:t xml:space="preserve"> létrehozás dátuma</w:t>
      </w:r>
    </w:p>
    <w:p w14:paraId="62075D97" w14:textId="1629EEA2" w:rsidR="00921ADF" w:rsidRDefault="00921ADF" w:rsidP="00360E46">
      <w:pPr>
        <w:pStyle w:val="Cmsor2"/>
        <w:rPr>
          <w:bCs/>
        </w:rPr>
      </w:pPr>
      <w:bookmarkStart w:id="3" w:name="_Toc213824873"/>
      <w:r w:rsidRPr="00921ADF">
        <w:rPr>
          <w:bCs/>
        </w:rPr>
        <w:t>class (Osztályok)</w:t>
      </w:r>
      <w:bookmarkEnd w:id="3"/>
    </w:p>
    <w:p w14:paraId="3D668EEE" w14:textId="7EB97E0A" w:rsidR="00921ADF" w:rsidRDefault="00CA102E" w:rsidP="00921ADF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483CFEBA" wp14:editId="1261FCF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239645" cy="1701165"/>
            <wp:effectExtent l="0" t="0" r="8255" b="0"/>
            <wp:wrapSquare wrapText="bothSides"/>
            <wp:docPr id="84441904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ADF" w:rsidRPr="00921ADF">
        <w:t>Egy iskola osztályait tárolja.</w:t>
      </w:r>
      <w:r w:rsidR="00921ADF" w:rsidRPr="00921ADF">
        <w:br/>
      </w:r>
      <w:r w:rsidR="00921ADF" w:rsidRPr="00921ADF">
        <w:rPr>
          <w:b/>
          <w:bCs/>
        </w:rPr>
        <w:t>Fő mezők:</w:t>
      </w:r>
    </w:p>
    <w:p w14:paraId="04100EEF" w14:textId="2D699F4B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name:</w:t>
      </w:r>
      <w:r w:rsidRPr="00921ADF">
        <w:rPr>
          <w:lang w:eastAsia="hu-HU"/>
        </w:rPr>
        <w:t xml:space="preserve"> osztály megnevezése (pl. 8.A)</w:t>
      </w:r>
    </w:p>
    <w:p w14:paraId="77199B59" w14:textId="319E65D5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grade:</w:t>
      </w:r>
      <w:r w:rsidRPr="00921ADF">
        <w:rPr>
          <w:lang w:eastAsia="hu-HU"/>
        </w:rPr>
        <w:t xml:space="preserve"> évfolyam</w:t>
      </w:r>
    </w:p>
    <w:p w14:paraId="2C698BD6" w14:textId="5E3B8E34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establishment_id:</w:t>
      </w:r>
      <w:r w:rsidRPr="00921ADF">
        <w:rPr>
          <w:lang w:eastAsia="hu-HU"/>
        </w:rPr>
        <w:t xml:space="preserve"> hivatkozás az </w:t>
      </w:r>
      <w:r w:rsidR="0059435F">
        <w:rPr>
          <w:lang w:eastAsia="hu-HU"/>
        </w:rPr>
        <w:t xml:space="preserve">adott </w:t>
      </w:r>
      <w:r w:rsidRPr="00921ADF">
        <w:rPr>
          <w:lang w:eastAsia="hu-HU"/>
        </w:rPr>
        <w:t>iskolára</w:t>
      </w:r>
    </w:p>
    <w:p w14:paraId="664185B2" w14:textId="1613553B" w:rsidR="00921ADF" w:rsidRPr="00921ADF" w:rsidRDefault="00921ADF" w:rsidP="00921ADF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created_at:</w:t>
      </w:r>
      <w:r w:rsidRPr="00921ADF">
        <w:rPr>
          <w:lang w:eastAsia="hu-HU"/>
        </w:rPr>
        <w:t xml:space="preserve"> létrehozás dátuma</w:t>
      </w:r>
    </w:p>
    <w:p w14:paraId="486D4339" w14:textId="547CD8F1" w:rsidR="00CA102E" w:rsidRDefault="00CA102E" w:rsidP="00CA102E">
      <w:pPr>
        <w:pStyle w:val="Cmsor2"/>
        <w:pageBreakBefore/>
        <w:rPr>
          <w:bCs/>
        </w:rPr>
      </w:pPr>
      <w:bookmarkStart w:id="4" w:name="_Toc213824874"/>
      <w:r w:rsidRPr="00CA102E">
        <w:rPr>
          <w:bCs/>
        </w:rPr>
        <w:lastRenderedPageBreak/>
        <w:t>personnel (Személyzet)</w:t>
      </w:r>
      <w:bookmarkEnd w:id="4"/>
    </w:p>
    <w:p w14:paraId="21584E17" w14:textId="396310FB" w:rsidR="00CA102E" w:rsidRDefault="00CA102E" w:rsidP="00CA102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4AB9816C" wp14:editId="31C56AF9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2221865" cy="1683385"/>
            <wp:effectExtent l="0" t="0" r="6985" b="0"/>
            <wp:wrapSquare wrapText="bothSides"/>
            <wp:docPr id="213336540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02E">
        <w:t>Tanári dolgozók adatai.</w:t>
      </w:r>
      <w:r w:rsidRPr="00CA102E">
        <w:br/>
      </w:r>
      <w:r w:rsidRPr="00CA102E">
        <w:rPr>
          <w:b/>
          <w:bCs/>
        </w:rPr>
        <w:t>Fő mezők:</w:t>
      </w:r>
    </w:p>
    <w:p w14:paraId="36594670" w14:textId="29BD2559" w:rsidR="00CA102E" w:rsidRPr="00CA102E" w:rsidRDefault="00CA102E" w:rsidP="00CA102E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role:</w:t>
      </w:r>
      <w:r w:rsidRPr="00CA102E">
        <w:rPr>
          <w:lang w:eastAsia="hu-HU"/>
        </w:rPr>
        <w:t xml:space="preserve"> beosztás (admin / teacher)</w:t>
      </w:r>
    </w:p>
    <w:p w14:paraId="19F000F2" w14:textId="3DB2F7A0" w:rsidR="00CA102E" w:rsidRPr="00CA102E" w:rsidRDefault="00CA102E" w:rsidP="00CA102E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establishment_id:</w:t>
      </w:r>
      <w:r w:rsidRPr="00CA102E">
        <w:rPr>
          <w:lang w:eastAsia="hu-HU"/>
        </w:rPr>
        <w:t xml:space="preserve"> </w:t>
      </w:r>
      <w:r w:rsidR="0059435F">
        <w:rPr>
          <w:lang w:eastAsia="hu-HU"/>
        </w:rPr>
        <w:t xml:space="preserve">adott </w:t>
      </w:r>
      <w:r w:rsidRPr="00CA102E">
        <w:rPr>
          <w:lang w:eastAsia="hu-HU"/>
        </w:rPr>
        <w:t>iskola hivatkozás</w:t>
      </w:r>
      <w:r w:rsidR="0059435F">
        <w:rPr>
          <w:lang w:eastAsia="hu-HU"/>
        </w:rPr>
        <w:t>a</w:t>
      </w:r>
    </w:p>
    <w:p w14:paraId="2760F79E" w14:textId="5FB823D8" w:rsidR="00CA102E" w:rsidRPr="00CA102E" w:rsidRDefault="00CA102E" w:rsidP="00CA102E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felhasználó</w:t>
      </w:r>
      <w:r w:rsidR="00272673">
        <w:rPr>
          <w:lang w:eastAsia="hu-HU"/>
        </w:rPr>
        <w:t xml:space="preserve"> </w:t>
      </w:r>
      <w:r w:rsidR="00272673" w:rsidRPr="00CA102E">
        <w:rPr>
          <w:lang w:eastAsia="hu-HU"/>
        </w:rPr>
        <w:t>azonosító</w:t>
      </w:r>
    </w:p>
    <w:p w14:paraId="4E08289D" w14:textId="44ED678D" w:rsidR="00CA102E" w:rsidRPr="00CA102E" w:rsidRDefault="00CA102E" w:rsidP="00CA102E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class_id:</w:t>
      </w:r>
      <w:r w:rsidRPr="00CA102E">
        <w:rPr>
          <w:lang w:eastAsia="hu-HU"/>
        </w:rPr>
        <w:t xml:space="preserve"> adott osztályhoz rendelt tanár</w:t>
      </w:r>
    </w:p>
    <w:p w14:paraId="0B324A37" w14:textId="21ADDFF3" w:rsidR="00CA102E" w:rsidRPr="00CA102E" w:rsidRDefault="00CA102E" w:rsidP="00CA102E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created_at:</w:t>
      </w:r>
      <w:r w:rsidRPr="00CA102E">
        <w:rPr>
          <w:lang w:eastAsia="hu-HU"/>
        </w:rPr>
        <w:t xml:space="preserve"> létrehozás dátuma</w:t>
      </w:r>
    </w:p>
    <w:p w14:paraId="6FBFFBBA" w14:textId="5569DEC3" w:rsidR="00CA102E" w:rsidRDefault="00CA102E" w:rsidP="00360E46">
      <w:pPr>
        <w:pStyle w:val="Cmsor2"/>
        <w:rPr>
          <w:bCs/>
        </w:rPr>
      </w:pPr>
      <w:bookmarkStart w:id="5" w:name="_Toc213824875"/>
      <w:r w:rsidRPr="00CA102E">
        <w:rPr>
          <w:bCs/>
        </w:rPr>
        <w:t>students (Diákok)</w:t>
      </w:r>
      <w:bookmarkEnd w:id="5"/>
    </w:p>
    <w:p w14:paraId="483BF4BA" w14:textId="795D92FA" w:rsidR="00CA102E" w:rsidRDefault="00CA102E" w:rsidP="00CA102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2336" behindDoc="0" locked="0" layoutInCell="1" allowOverlap="1" wp14:anchorId="4E3E30F5" wp14:editId="46B35BE9">
            <wp:simplePos x="0" y="0"/>
            <wp:positionH relativeFrom="margin">
              <wp:align>right</wp:align>
            </wp:positionH>
            <wp:positionV relativeFrom="paragraph">
              <wp:posOffset>255123</wp:posOffset>
            </wp:positionV>
            <wp:extent cx="2211070" cy="1422400"/>
            <wp:effectExtent l="0" t="0" r="0" b="6350"/>
            <wp:wrapSquare wrapText="bothSides"/>
            <wp:docPr id="102497501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02E">
        <w:t>Diákok adatai, kapcsolatban az iskolával és az osztállyal.</w:t>
      </w:r>
      <w:r w:rsidRPr="00CA102E">
        <w:br/>
      </w:r>
      <w:r w:rsidRPr="00CA102E">
        <w:rPr>
          <w:b/>
          <w:bCs/>
        </w:rPr>
        <w:t>Fő mezők:</w:t>
      </w:r>
    </w:p>
    <w:p w14:paraId="5228711F" w14:textId="34A5AD61" w:rsidR="00CA102E" w:rsidRPr="00CA102E" w:rsidRDefault="00CA102E" w:rsidP="00CA102E">
      <w:pPr>
        <w:pStyle w:val="Listaszerbekezds"/>
        <w:rPr>
          <w:lang w:eastAsia="hu-HU"/>
        </w:rPr>
      </w:pPr>
      <w:r w:rsidRPr="0059435F">
        <w:rPr>
          <w:b/>
          <w:bCs/>
          <w:lang w:eastAsia="hu-HU"/>
        </w:rPr>
        <w:t>establishment_id:</w:t>
      </w:r>
      <w:r w:rsidRPr="00CA102E">
        <w:rPr>
          <w:lang w:eastAsia="hu-HU"/>
        </w:rPr>
        <w:t xml:space="preserve"> iskola</w:t>
      </w:r>
    </w:p>
    <w:p w14:paraId="74889337" w14:textId="52E28FEE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class_id:</w:t>
      </w:r>
      <w:r w:rsidRPr="00CA102E">
        <w:rPr>
          <w:lang w:eastAsia="hu-HU"/>
        </w:rPr>
        <w:t xml:space="preserve"> osztály</w:t>
      </w:r>
    </w:p>
    <w:p w14:paraId="3684A6D5" w14:textId="7EF5C615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felhasználó azonosító</w:t>
      </w:r>
    </w:p>
    <w:p w14:paraId="6849A52E" w14:textId="50D7A91A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created_at:</w:t>
      </w:r>
      <w:r w:rsidRPr="00CA102E">
        <w:rPr>
          <w:lang w:eastAsia="hu-HU"/>
        </w:rPr>
        <w:t xml:space="preserve"> létrehozás dátuma</w:t>
      </w:r>
    </w:p>
    <w:p w14:paraId="0F1A64DF" w14:textId="4E37D880" w:rsidR="00CA102E" w:rsidRDefault="00CA102E" w:rsidP="00360E46">
      <w:pPr>
        <w:pStyle w:val="Cmsor2"/>
        <w:rPr>
          <w:bCs/>
        </w:rPr>
      </w:pPr>
      <w:bookmarkStart w:id="6" w:name="_Toc213824876"/>
      <w:r w:rsidRPr="00CA102E">
        <w:rPr>
          <w:bCs/>
        </w:rPr>
        <w:t>event (Események)</w:t>
      </w:r>
      <w:bookmarkEnd w:id="6"/>
    </w:p>
    <w:p w14:paraId="65EB6FD3" w14:textId="6B87FEC3" w:rsidR="00CA102E" w:rsidRDefault="00CA102E" w:rsidP="00CA102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75BDCFB9" wp14:editId="3282FAC5">
            <wp:simplePos x="0" y="0"/>
            <wp:positionH relativeFrom="margin">
              <wp:posOffset>4293235</wp:posOffset>
            </wp:positionH>
            <wp:positionV relativeFrom="paragraph">
              <wp:posOffset>4445</wp:posOffset>
            </wp:positionV>
            <wp:extent cx="1734820" cy="2784475"/>
            <wp:effectExtent l="0" t="0" r="0" b="0"/>
            <wp:wrapSquare wrapText="bothSides"/>
            <wp:docPr id="202759924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02E">
        <w:t>A rendszer eseményeit (pl. programok) tárolja.</w:t>
      </w:r>
      <w:r w:rsidRPr="00CA102E">
        <w:br/>
      </w:r>
      <w:r w:rsidRPr="00CA102E">
        <w:rPr>
          <w:b/>
          <w:bCs/>
        </w:rPr>
        <w:t>Fő mezők:</w:t>
      </w:r>
    </w:p>
    <w:p w14:paraId="5DB51112" w14:textId="666B6A6B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type:</w:t>
      </w:r>
      <w:r w:rsidRPr="00CA102E">
        <w:rPr>
          <w:lang w:eastAsia="hu-HU"/>
        </w:rPr>
        <w:t xml:space="preserve"> esemény típusa (local / global)</w:t>
      </w:r>
    </w:p>
    <w:p w14:paraId="065CC85E" w14:textId="08CA3D70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title, description, content:</w:t>
      </w:r>
      <w:r w:rsidRPr="00CA102E">
        <w:rPr>
          <w:lang w:eastAsia="hu-HU"/>
        </w:rPr>
        <w:t xml:space="preserve"> részletek</w:t>
      </w:r>
    </w:p>
    <w:p w14:paraId="307F760C" w14:textId="607CD1D6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létrehozó</w:t>
      </w:r>
    </w:p>
    <w:p w14:paraId="24E0712B" w14:textId="605BAE8C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start_date, end_date:</w:t>
      </w:r>
      <w:r w:rsidRPr="00CA102E">
        <w:rPr>
          <w:lang w:eastAsia="hu-HU"/>
        </w:rPr>
        <w:t xml:space="preserve"> időpontok</w:t>
      </w:r>
    </w:p>
    <w:p w14:paraId="51624B0C" w14:textId="5688D3F3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status:</w:t>
      </w:r>
      <w:r w:rsidRPr="00CA102E">
        <w:rPr>
          <w:lang w:eastAsia="hu-HU"/>
        </w:rPr>
        <w:t xml:space="preserve"> állapot (open / closed)</w:t>
      </w:r>
    </w:p>
    <w:p w14:paraId="3B9D0737" w14:textId="5159D8BD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created_at:</w:t>
      </w:r>
      <w:r w:rsidRPr="00CA102E">
        <w:rPr>
          <w:lang w:eastAsia="hu-HU"/>
        </w:rPr>
        <w:t xml:space="preserve"> létrehozás dátuma</w:t>
      </w:r>
    </w:p>
    <w:p w14:paraId="41436D17" w14:textId="233EED3D" w:rsidR="00CA102E" w:rsidRDefault="00CA102E" w:rsidP="00CA102E">
      <w:pPr>
        <w:pStyle w:val="Cmsor2"/>
        <w:pageBreakBefore/>
        <w:rPr>
          <w:bCs/>
        </w:rPr>
      </w:pPr>
      <w:bookmarkStart w:id="7" w:name="_Toc213824877"/>
      <w:r w:rsidRPr="00CA102E">
        <w:rPr>
          <w:bCs/>
        </w:rPr>
        <w:lastRenderedPageBreak/>
        <w:t>event_shown_to (Esemény megjelenítés)</w:t>
      </w:r>
      <w:bookmarkEnd w:id="7"/>
    </w:p>
    <w:p w14:paraId="75791CF4" w14:textId="0C72D5C2" w:rsidR="00CA102E" w:rsidRDefault="00CA102E" w:rsidP="00CA102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4384" behindDoc="0" locked="0" layoutInCell="1" allowOverlap="1" wp14:anchorId="6AAD2A70" wp14:editId="2498F53B">
            <wp:simplePos x="0" y="0"/>
            <wp:positionH relativeFrom="margin">
              <wp:align>right</wp:align>
            </wp:positionH>
            <wp:positionV relativeFrom="paragraph">
              <wp:posOffset>323363</wp:posOffset>
            </wp:positionV>
            <wp:extent cx="1679575" cy="1108075"/>
            <wp:effectExtent l="0" t="0" r="0" b="0"/>
            <wp:wrapSquare wrapText="bothSides"/>
            <wp:docPr id="18786223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02E">
        <w:t>Megadja, hogy egy esemény mely osztályoknak és felhasználóknak látható.</w:t>
      </w:r>
      <w:r w:rsidRPr="00CA102E">
        <w:br/>
      </w:r>
      <w:r w:rsidRPr="00CA102E">
        <w:rPr>
          <w:b/>
          <w:bCs/>
        </w:rPr>
        <w:t>Fő mezők:</w:t>
      </w:r>
    </w:p>
    <w:p w14:paraId="2609FC70" w14:textId="3B939034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CA102E">
        <w:rPr>
          <w:lang w:eastAsia="hu-HU"/>
        </w:rPr>
        <w:t xml:space="preserve"> esemény hivatkozás</w:t>
      </w:r>
    </w:p>
    <w:p w14:paraId="6826272E" w14:textId="5405F48A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class_id:</w:t>
      </w:r>
      <w:r w:rsidRPr="00CA102E">
        <w:rPr>
          <w:lang w:eastAsia="hu-HU"/>
        </w:rPr>
        <w:t xml:space="preserve"> osztály</w:t>
      </w:r>
    </w:p>
    <w:p w14:paraId="729161BB" w14:textId="14F9CE19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egyéni megjelenítés</w:t>
      </w:r>
    </w:p>
    <w:p w14:paraId="2428BE49" w14:textId="66DF5C9F" w:rsidR="00CA102E" w:rsidRDefault="00CA102E" w:rsidP="00360E46">
      <w:pPr>
        <w:pStyle w:val="Cmsor2"/>
        <w:rPr>
          <w:bCs/>
        </w:rPr>
      </w:pPr>
      <w:bookmarkStart w:id="8" w:name="_Toc213824878"/>
      <w:r w:rsidRPr="00CA102E">
        <w:rPr>
          <w:bCs/>
        </w:rPr>
        <w:t>event_msg (Esemény üzenetek)</w:t>
      </w:r>
      <w:bookmarkEnd w:id="8"/>
    </w:p>
    <w:p w14:paraId="40404569" w14:textId="033AA277" w:rsidR="00CA102E" w:rsidRDefault="002D25AE" w:rsidP="00CA102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5408" behindDoc="0" locked="0" layoutInCell="1" allowOverlap="1" wp14:anchorId="5C9FC719" wp14:editId="2E40895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796415" cy="1769110"/>
            <wp:effectExtent l="0" t="0" r="0" b="2540"/>
            <wp:wrapSquare wrapText="bothSides"/>
            <wp:docPr id="174629025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02E" w:rsidRPr="00CA102E">
        <w:t>Eseményekhez kapcsolódó üzenetek, hozzászólások.</w:t>
      </w:r>
      <w:r w:rsidR="00CA102E" w:rsidRPr="00CA102E">
        <w:br/>
      </w:r>
      <w:r w:rsidR="00CA102E" w:rsidRPr="00CA102E">
        <w:rPr>
          <w:b/>
          <w:bCs/>
        </w:rPr>
        <w:t>Fő mezők:</w:t>
      </w:r>
    </w:p>
    <w:p w14:paraId="6D172217" w14:textId="1F8F100F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CA102E">
        <w:rPr>
          <w:lang w:eastAsia="hu-HU"/>
        </w:rPr>
        <w:t xml:space="preserve"> esemény hivatkozás</w:t>
      </w:r>
      <w:r w:rsidR="00272673">
        <w:rPr>
          <w:lang w:eastAsia="hu-HU"/>
        </w:rPr>
        <w:t>a</w:t>
      </w:r>
    </w:p>
    <w:p w14:paraId="2B83CF55" w14:textId="1EAAC538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CA102E">
        <w:rPr>
          <w:lang w:eastAsia="hu-HU"/>
        </w:rPr>
        <w:t xml:space="preserve"> üzenet írója</w:t>
      </w:r>
    </w:p>
    <w:p w14:paraId="7AB5B6D5" w14:textId="3354C4DB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content:</w:t>
      </w:r>
      <w:r w:rsidRPr="00CA102E">
        <w:rPr>
          <w:lang w:eastAsia="hu-HU"/>
        </w:rPr>
        <w:t xml:space="preserve"> üzenet tartalma</w:t>
      </w:r>
    </w:p>
    <w:p w14:paraId="7E316214" w14:textId="0AA28489" w:rsidR="00CA102E" w:rsidRPr="00CA102E" w:rsidRDefault="00CA102E" w:rsidP="00CA102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created_at:</w:t>
      </w:r>
      <w:r w:rsidRPr="00CA102E">
        <w:rPr>
          <w:lang w:eastAsia="hu-HU"/>
        </w:rPr>
        <w:t xml:space="preserve"> </w:t>
      </w:r>
      <w:r w:rsidR="00272673" w:rsidRPr="00CA102E">
        <w:rPr>
          <w:lang w:eastAsia="hu-HU"/>
        </w:rPr>
        <w:t>létrehozás dátuma</w:t>
      </w:r>
    </w:p>
    <w:p w14:paraId="084029F3" w14:textId="6AFC9863" w:rsidR="002D25AE" w:rsidRDefault="002D25AE" w:rsidP="00360E46">
      <w:pPr>
        <w:pStyle w:val="Cmsor2"/>
        <w:rPr>
          <w:bCs/>
        </w:rPr>
      </w:pPr>
      <w:bookmarkStart w:id="9" w:name="_Toc213824879"/>
      <w:r w:rsidRPr="002D25AE">
        <w:rPr>
          <w:bCs/>
        </w:rPr>
        <w:t>event_feedback (Esemény visszajelzések)</w:t>
      </w:r>
      <w:bookmarkEnd w:id="9"/>
    </w:p>
    <w:p w14:paraId="6809FB8D" w14:textId="09DD39D0" w:rsidR="002D25AE" w:rsidRDefault="002D25AE" w:rsidP="002D25A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1D394222" wp14:editId="139D4F4D">
            <wp:simplePos x="0" y="0"/>
            <wp:positionH relativeFrom="margin">
              <wp:align>right</wp:align>
            </wp:positionH>
            <wp:positionV relativeFrom="paragraph">
              <wp:posOffset>236619</wp:posOffset>
            </wp:positionV>
            <wp:extent cx="1658620" cy="1308100"/>
            <wp:effectExtent l="0" t="0" r="0" b="6350"/>
            <wp:wrapSquare wrapText="bothSides"/>
            <wp:docPr id="146404340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5AE">
        <w:t>A felhasználók válaszait tárolja („igen / nem” – részt vesz-e).</w:t>
      </w:r>
      <w:r w:rsidRPr="002D25AE">
        <w:br/>
      </w:r>
      <w:r w:rsidRPr="002D25AE">
        <w:rPr>
          <w:b/>
          <w:bCs/>
        </w:rPr>
        <w:t>Fő mezők:</w:t>
      </w:r>
    </w:p>
    <w:p w14:paraId="1970ECE0" w14:textId="23B6D6ED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event_id, user_id:</w:t>
      </w:r>
      <w:r w:rsidRPr="002D25AE">
        <w:rPr>
          <w:lang w:eastAsia="hu-HU"/>
        </w:rPr>
        <w:t xml:space="preserve"> esemény és válaszadó</w:t>
      </w:r>
    </w:p>
    <w:p w14:paraId="1C3BFCF5" w14:textId="7D1B76A4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answer:</w:t>
      </w:r>
      <w:r w:rsidRPr="002D25AE">
        <w:rPr>
          <w:lang w:eastAsia="hu-HU"/>
        </w:rPr>
        <w:t xml:space="preserve"> válasz (</w:t>
      </w:r>
      <w:r w:rsidR="00272673">
        <w:rPr>
          <w:lang w:eastAsia="hu-HU"/>
        </w:rPr>
        <w:t>igen</w:t>
      </w:r>
      <w:r w:rsidRPr="002D25AE">
        <w:rPr>
          <w:lang w:eastAsia="hu-HU"/>
        </w:rPr>
        <w:t xml:space="preserve"> / n</w:t>
      </w:r>
      <w:r w:rsidR="00272673">
        <w:rPr>
          <w:lang w:eastAsia="hu-HU"/>
        </w:rPr>
        <w:t>em</w:t>
      </w:r>
      <w:r w:rsidRPr="002D25AE">
        <w:rPr>
          <w:lang w:eastAsia="hu-HU"/>
        </w:rPr>
        <w:t>)</w:t>
      </w:r>
    </w:p>
    <w:p w14:paraId="3C12C1C2" w14:textId="485E2358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updated_at:</w:t>
      </w:r>
      <w:r w:rsidRPr="002D25AE">
        <w:rPr>
          <w:lang w:eastAsia="hu-HU"/>
        </w:rPr>
        <w:t xml:space="preserve"> frissítés dátuma</w:t>
      </w:r>
    </w:p>
    <w:p w14:paraId="0638F952" w14:textId="0DD9E24C" w:rsidR="002D25AE" w:rsidRDefault="002D25AE" w:rsidP="00360E46">
      <w:pPr>
        <w:pStyle w:val="Cmsor2"/>
        <w:rPr>
          <w:bCs/>
        </w:rPr>
      </w:pPr>
      <w:bookmarkStart w:id="10" w:name="_Toc213824880"/>
      <w:r w:rsidRPr="002D25AE">
        <w:rPr>
          <w:bCs/>
        </w:rPr>
        <w:t>event_favourite (Kedvencek)</w:t>
      </w:r>
      <w:bookmarkEnd w:id="10"/>
    </w:p>
    <w:p w14:paraId="258BCFB1" w14:textId="48969CBA" w:rsidR="002D25AE" w:rsidRDefault="002D25AE" w:rsidP="002D25A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3066AB8" wp14:editId="07AC8D9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729740" cy="1126490"/>
            <wp:effectExtent l="0" t="0" r="3810" b="0"/>
            <wp:wrapSquare wrapText="bothSides"/>
            <wp:docPr id="44753221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5AE">
        <w:t>Az eseményt kedvencnek jelölő felhasználók adatai.</w:t>
      </w:r>
      <w:r w:rsidRPr="002D25AE">
        <w:br/>
      </w:r>
      <w:r w:rsidRPr="002D25AE">
        <w:rPr>
          <w:b/>
          <w:bCs/>
        </w:rPr>
        <w:t>Fő mezők:</w:t>
      </w:r>
    </w:p>
    <w:p w14:paraId="5832CE12" w14:textId="457B2033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2D25AE">
        <w:rPr>
          <w:lang w:eastAsia="hu-HU"/>
        </w:rPr>
        <w:t xml:space="preserve"> esemény</w:t>
      </w:r>
      <w:r w:rsidR="00272673">
        <w:rPr>
          <w:lang w:eastAsia="hu-HU"/>
        </w:rPr>
        <w:t xml:space="preserve"> </w:t>
      </w:r>
      <w:r w:rsidR="00272673" w:rsidRPr="00CA102E">
        <w:rPr>
          <w:lang w:eastAsia="hu-HU"/>
        </w:rPr>
        <w:t>hivatkozás</w:t>
      </w:r>
      <w:r w:rsidR="00272673">
        <w:rPr>
          <w:lang w:eastAsia="hu-HU"/>
        </w:rPr>
        <w:t>a</w:t>
      </w:r>
    </w:p>
    <w:p w14:paraId="3CCB84DC" w14:textId="433E502D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2D25AE">
        <w:rPr>
          <w:lang w:eastAsia="hu-HU"/>
        </w:rPr>
        <w:t xml:space="preserve"> felhasználó</w:t>
      </w:r>
    </w:p>
    <w:p w14:paraId="7B64161B" w14:textId="05D2742F" w:rsidR="002D25AE" w:rsidRDefault="002D25AE" w:rsidP="002D25AE">
      <w:pPr>
        <w:pStyle w:val="Cmsor2"/>
        <w:pageBreakBefore/>
        <w:rPr>
          <w:bCs/>
        </w:rPr>
      </w:pPr>
      <w:bookmarkStart w:id="11" w:name="_Toc213824881"/>
      <w:r w:rsidRPr="002D25AE">
        <w:rPr>
          <w:bCs/>
        </w:rPr>
        <w:lastRenderedPageBreak/>
        <w:t>poll (Szavazások)</w:t>
      </w:r>
      <w:bookmarkEnd w:id="11"/>
    </w:p>
    <w:p w14:paraId="3AAFA1D9" w14:textId="75BFD429" w:rsidR="002D25AE" w:rsidRDefault="002D25AE" w:rsidP="002D25AE">
      <w:pPr>
        <w:rPr>
          <w:b/>
          <w:bCs/>
        </w:rPr>
      </w:pPr>
      <w:r>
        <w:rPr>
          <w:rFonts w:hAnsi="Symbol"/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3B35037" wp14:editId="4242EB33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1679575" cy="1864360"/>
            <wp:effectExtent l="0" t="0" r="0" b="2540"/>
            <wp:wrapSquare wrapText="bothSides"/>
            <wp:docPr id="171685061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5AE">
        <w:t>Eseményhez kapcsolt szavazásokat tárolja.</w:t>
      </w:r>
      <w:r w:rsidRPr="002D25AE">
        <w:br/>
      </w:r>
      <w:r w:rsidRPr="002D25AE">
        <w:rPr>
          <w:b/>
          <w:bCs/>
        </w:rPr>
        <w:t>Fő mezők:</w:t>
      </w:r>
    </w:p>
    <w:p w14:paraId="3EC687EE" w14:textId="117EC998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event_id:</w:t>
      </w:r>
      <w:r w:rsidRPr="002D25AE">
        <w:rPr>
          <w:lang w:eastAsia="hu-HU"/>
        </w:rPr>
        <w:t xml:space="preserve"> esemény azonosítója</w:t>
      </w:r>
    </w:p>
    <w:p w14:paraId="615992BF" w14:textId="589616AC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title:</w:t>
      </w:r>
      <w:r w:rsidRPr="002D25AE">
        <w:rPr>
          <w:lang w:eastAsia="hu-HU"/>
        </w:rPr>
        <w:t xml:space="preserve"> szavazás címe</w:t>
      </w:r>
    </w:p>
    <w:p w14:paraId="445F88B2" w14:textId="0ED706C7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user_id:</w:t>
      </w:r>
      <w:r w:rsidRPr="002D25AE">
        <w:rPr>
          <w:lang w:eastAsia="hu-HU"/>
        </w:rPr>
        <w:t xml:space="preserve"> létrehozó</w:t>
      </w:r>
    </w:p>
    <w:p w14:paraId="02A0663E" w14:textId="13E8F527" w:rsidR="002D25AE" w:rsidRPr="00272673" w:rsidRDefault="002D25AE" w:rsidP="002D25AE">
      <w:pPr>
        <w:pStyle w:val="Listaszerbekezds"/>
        <w:rPr>
          <w:b/>
          <w:bCs/>
          <w:lang w:eastAsia="hu-HU"/>
        </w:rPr>
      </w:pPr>
      <w:r w:rsidRPr="00272673">
        <w:rPr>
          <w:b/>
          <w:bCs/>
          <w:lang w:eastAsia="hu-HU"/>
        </w:rPr>
        <w:t>created_at, updated_at</w:t>
      </w:r>
    </w:p>
    <w:p w14:paraId="40BFE002" w14:textId="43E26F62" w:rsidR="002D25AE" w:rsidRDefault="002D25AE" w:rsidP="00360E46">
      <w:pPr>
        <w:pStyle w:val="Cmsor2"/>
        <w:rPr>
          <w:bCs/>
        </w:rPr>
      </w:pPr>
      <w:bookmarkStart w:id="12" w:name="_Toc213824882"/>
      <w:r w:rsidRPr="002D25AE">
        <w:rPr>
          <w:bCs/>
        </w:rPr>
        <w:t>poll_option (Szavazási lehetőségek)</w:t>
      </w:r>
      <w:bookmarkEnd w:id="12"/>
    </w:p>
    <w:p w14:paraId="6174AFEC" w14:textId="22166F19" w:rsidR="002D25AE" w:rsidRDefault="002D25AE" w:rsidP="002D25A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3FE300E0" wp14:editId="51B0C9AE">
            <wp:simplePos x="0" y="0"/>
            <wp:positionH relativeFrom="margin">
              <wp:align>right</wp:align>
            </wp:positionH>
            <wp:positionV relativeFrom="paragraph">
              <wp:posOffset>9644</wp:posOffset>
            </wp:positionV>
            <wp:extent cx="1775460" cy="1233170"/>
            <wp:effectExtent l="0" t="0" r="0" b="5080"/>
            <wp:wrapSquare wrapText="bothSides"/>
            <wp:docPr id="18351134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D25AE">
        <w:t>Egy szavazáshoz tartozó válaszlehetőségek.</w:t>
      </w:r>
      <w:r w:rsidRPr="002D25AE">
        <w:br/>
      </w:r>
      <w:r w:rsidRPr="002D25AE">
        <w:rPr>
          <w:b/>
          <w:bCs/>
        </w:rPr>
        <w:t>Fő mezők:</w:t>
      </w:r>
    </w:p>
    <w:p w14:paraId="5A582B50" w14:textId="62D768DB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poll_id:</w:t>
      </w:r>
      <w:r w:rsidRPr="002D25AE">
        <w:rPr>
          <w:lang w:eastAsia="hu-HU"/>
        </w:rPr>
        <w:t xml:space="preserve"> hivatkozás a szavazásra</w:t>
      </w:r>
    </w:p>
    <w:p w14:paraId="0C94D708" w14:textId="38958204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title:</w:t>
      </w:r>
      <w:r w:rsidRPr="002D25AE">
        <w:rPr>
          <w:lang w:eastAsia="hu-HU"/>
        </w:rPr>
        <w:t xml:space="preserve"> </w:t>
      </w:r>
      <w:r w:rsidR="00272673">
        <w:rPr>
          <w:lang w:eastAsia="hu-HU"/>
        </w:rPr>
        <w:t>a szavazás adott válaszlehetőségei</w:t>
      </w:r>
    </w:p>
    <w:p w14:paraId="5D4BFD23" w14:textId="409B1504" w:rsidR="002D25AE" w:rsidRDefault="002D25AE" w:rsidP="00360E46">
      <w:pPr>
        <w:pStyle w:val="Cmsor2"/>
        <w:rPr>
          <w:bCs/>
        </w:rPr>
      </w:pPr>
      <w:bookmarkStart w:id="13" w:name="_Toc213824883"/>
      <w:r w:rsidRPr="002D25AE">
        <w:rPr>
          <w:bCs/>
        </w:rPr>
        <w:t>poll_answer (Szavazatok)</w:t>
      </w:r>
      <w:bookmarkEnd w:id="13"/>
    </w:p>
    <w:p w14:paraId="70619E40" w14:textId="1882132C" w:rsidR="002D25AE" w:rsidRDefault="002D25AE" w:rsidP="002D25AE">
      <w:pPr>
        <w:rPr>
          <w:b/>
          <w:bCs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3EEC3D4F" wp14:editId="4DA00E9F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1668145" cy="1057275"/>
            <wp:effectExtent l="0" t="0" r="8255" b="9525"/>
            <wp:wrapSquare wrapText="bothSides"/>
            <wp:docPr id="127998715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5AE">
        <w:t>A felhasználók válaszait tárolja egy adott szavazásban.</w:t>
      </w:r>
      <w:r w:rsidRPr="002D25AE">
        <w:br/>
      </w:r>
      <w:r w:rsidRPr="002D25AE">
        <w:rPr>
          <w:b/>
          <w:bCs/>
        </w:rPr>
        <w:t>Fő mezők:</w:t>
      </w:r>
    </w:p>
    <w:p w14:paraId="43E57DA6" w14:textId="59078F46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poll_id, user_id:</w:t>
      </w:r>
      <w:r w:rsidRPr="002D25AE">
        <w:rPr>
          <w:lang w:eastAsia="hu-HU"/>
        </w:rPr>
        <w:t xml:space="preserve"> összetett kulcs (1 szavazat / felhasználó)</w:t>
      </w:r>
    </w:p>
    <w:p w14:paraId="7A8FC0CF" w14:textId="5DED608C" w:rsidR="002D25AE" w:rsidRPr="002D25AE" w:rsidRDefault="002D25AE" w:rsidP="002D25AE">
      <w:pPr>
        <w:pStyle w:val="Listaszerbekezds"/>
        <w:rPr>
          <w:lang w:eastAsia="hu-HU"/>
        </w:rPr>
      </w:pPr>
      <w:r w:rsidRPr="00272673">
        <w:rPr>
          <w:b/>
          <w:bCs/>
          <w:lang w:eastAsia="hu-HU"/>
        </w:rPr>
        <w:t>poll_option_id:</w:t>
      </w:r>
      <w:r w:rsidRPr="002D25AE">
        <w:rPr>
          <w:lang w:eastAsia="hu-HU"/>
        </w:rPr>
        <w:t xml:space="preserve"> kiválasztott lehetőség</w:t>
      </w:r>
    </w:p>
    <w:p w14:paraId="1841A5FE" w14:textId="4488FCA6" w:rsidR="00360E46" w:rsidRPr="00360E46" w:rsidRDefault="00360E46" w:rsidP="00360E46">
      <w:pPr>
        <w:pStyle w:val="Cmsor2"/>
        <w:rPr>
          <w:bCs/>
        </w:rPr>
      </w:pPr>
      <w:bookmarkStart w:id="14" w:name="_Toc213824884"/>
      <w:r w:rsidRPr="00360E46">
        <w:rPr>
          <w:bCs/>
        </w:rPr>
        <w:t>region (</w:t>
      </w:r>
      <w:r w:rsidR="00BC01A5">
        <w:rPr>
          <w:bCs/>
        </w:rPr>
        <w:t>Megyék</w:t>
      </w:r>
      <w:r w:rsidRPr="00360E46">
        <w:rPr>
          <w:bCs/>
        </w:rPr>
        <w:t>)</w:t>
      </w:r>
      <w:bookmarkEnd w:id="14"/>
    </w:p>
    <w:p w14:paraId="2989CA2E" w14:textId="0126EFFE" w:rsidR="00360E46" w:rsidRPr="00360E46" w:rsidRDefault="002D25AE" w:rsidP="00496F8E">
      <w:pPr>
        <w:rPr>
          <w:b/>
          <w:noProof/>
        </w:rPr>
      </w:pP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2850F838" wp14:editId="1C189DF8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1866900" cy="1257300"/>
            <wp:effectExtent l="0" t="0" r="0" b="0"/>
            <wp:wrapSquare wrapText="bothSides"/>
            <wp:docPr id="760567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1D79">
        <w:t>Magyarország megyéit tárolja</w:t>
      </w:r>
      <w:r w:rsidR="00360E46" w:rsidRPr="00360E46">
        <w:rPr>
          <w:noProof/>
        </w:rPr>
        <w:br/>
      </w:r>
      <w:r w:rsidR="00360E46" w:rsidRPr="00360E46">
        <w:rPr>
          <w:b/>
          <w:noProof/>
        </w:rPr>
        <w:t>Fő mezők:</w:t>
      </w:r>
    </w:p>
    <w:p w14:paraId="261E1670" w14:textId="2AD48381" w:rsidR="00360E46" w:rsidRPr="00360E46" w:rsidRDefault="00360E46" w:rsidP="00360E46">
      <w:pPr>
        <w:pStyle w:val="Listaszerbekezds"/>
      </w:pPr>
      <w:r w:rsidRPr="00360E46">
        <w:rPr>
          <w:b/>
          <w:bCs/>
        </w:rPr>
        <w:t>id:</w:t>
      </w:r>
      <w:r w:rsidRPr="00360E46">
        <w:t xml:space="preserve"> régió azonosító</w:t>
      </w:r>
    </w:p>
    <w:p w14:paraId="6B4F845A" w14:textId="1C30CB75" w:rsidR="00360E46" w:rsidRPr="00360E46" w:rsidRDefault="00360E46" w:rsidP="00360E46">
      <w:pPr>
        <w:pStyle w:val="Listaszerbekezds"/>
      </w:pPr>
      <w:r w:rsidRPr="00360E46">
        <w:rPr>
          <w:b/>
          <w:bCs/>
        </w:rPr>
        <w:t>title:</w:t>
      </w:r>
      <w:r w:rsidRPr="00360E46">
        <w:t xml:space="preserve"> régió neve</w:t>
      </w:r>
    </w:p>
    <w:p w14:paraId="64955D57" w14:textId="77777777" w:rsidR="00360E46" w:rsidRPr="00360E46" w:rsidRDefault="00360E46" w:rsidP="00360E46">
      <w:pPr>
        <w:pStyle w:val="Listaszerbekezds"/>
      </w:pPr>
      <w:r w:rsidRPr="00360E46">
        <w:rPr>
          <w:b/>
          <w:bCs/>
        </w:rPr>
        <w:t>created_at:</w:t>
      </w:r>
      <w:r w:rsidRPr="00360E46">
        <w:t xml:space="preserve"> létrehozás dátuma</w:t>
      </w:r>
    </w:p>
    <w:p w14:paraId="49638168" w14:textId="5D17F4C5" w:rsidR="00360E46" w:rsidRDefault="0059435F" w:rsidP="0059435F">
      <w:pPr>
        <w:pStyle w:val="Cmsor2"/>
        <w:pageBreakBefore/>
      </w:pPr>
      <w:bookmarkStart w:id="15" w:name="_Toc213824885"/>
      <w:r w:rsidRPr="0059435F">
        <w:lastRenderedPageBreak/>
        <w:t>inner_region (</w:t>
      </w:r>
      <w:r w:rsidR="00BC01A5">
        <w:t>Járások</w:t>
      </w:r>
      <w:r w:rsidRPr="0059435F">
        <w:t>)</w:t>
      </w:r>
      <w:bookmarkEnd w:id="15"/>
    </w:p>
    <w:p w14:paraId="6254D7A5" w14:textId="74276542" w:rsidR="0059435F" w:rsidRDefault="0059435F" w:rsidP="0059435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4361CB1" wp14:editId="0565AA3F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685925" cy="1383030"/>
            <wp:effectExtent l="0" t="0" r="9525" b="7620"/>
            <wp:wrapSquare wrapText="bothSides"/>
            <wp:docPr id="163512951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35F">
        <w:t xml:space="preserve">A </w:t>
      </w:r>
      <w:r w:rsidR="00041D79">
        <w:t>megyék</w:t>
      </w:r>
      <w:r w:rsidRPr="0059435F">
        <w:t xml:space="preserve"> alá tartozó </w:t>
      </w:r>
      <w:proofErr w:type="spellStart"/>
      <w:r w:rsidR="00041D79">
        <w:t>járásokat</w:t>
      </w:r>
      <w:r w:rsidRPr="0059435F">
        <w:t>t</w:t>
      </w:r>
      <w:proofErr w:type="spellEnd"/>
      <w:r w:rsidRPr="0059435F">
        <w:t xml:space="preserve"> tárolja.</w:t>
      </w:r>
      <w:r w:rsidRPr="0059435F">
        <w:br/>
      </w:r>
      <w:r w:rsidRPr="0059435F">
        <w:rPr>
          <w:b/>
          <w:bCs/>
        </w:rPr>
        <w:t>Fő mezők:</w:t>
      </w:r>
    </w:p>
    <w:p w14:paraId="28E86A74" w14:textId="738024DD" w:rsidR="0059435F" w:rsidRPr="0059435F" w:rsidRDefault="0059435F" w:rsidP="0059435F">
      <w:pPr>
        <w:pStyle w:val="Listaszerbekezds"/>
      </w:pPr>
      <w:r w:rsidRPr="0059435F">
        <w:rPr>
          <w:b/>
          <w:bCs/>
        </w:rPr>
        <w:t>region_id:</w:t>
      </w:r>
      <w:r w:rsidRPr="0059435F">
        <w:t xml:space="preserve"> hivatkozás a régióra</w:t>
      </w:r>
    </w:p>
    <w:p w14:paraId="7748B523" w14:textId="6DD4339C" w:rsidR="0059435F" w:rsidRPr="0059435F" w:rsidRDefault="0059435F" w:rsidP="0059435F">
      <w:pPr>
        <w:pStyle w:val="Listaszerbekezds"/>
      </w:pPr>
      <w:r w:rsidRPr="0059435F">
        <w:rPr>
          <w:b/>
          <w:bCs/>
        </w:rPr>
        <w:t>title:</w:t>
      </w:r>
      <w:r w:rsidRPr="0059435F">
        <w:t xml:space="preserve"> kistérség neve</w:t>
      </w:r>
    </w:p>
    <w:p w14:paraId="4037690F" w14:textId="17BADA0F" w:rsidR="0059435F" w:rsidRDefault="0059435F" w:rsidP="0059435F">
      <w:pPr>
        <w:pStyle w:val="Listaszerbekezds"/>
      </w:pPr>
      <w:r w:rsidRPr="0059435F">
        <w:rPr>
          <w:b/>
          <w:bCs/>
        </w:rPr>
        <w:t>created_at:</w:t>
      </w:r>
      <w:r w:rsidRPr="0059435F">
        <w:t xml:space="preserve"> létrehozás dátuma</w:t>
      </w:r>
    </w:p>
    <w:p w14:paraId="5E1FC074" w14:textId="738BB932" w:rsidR="0059435F" w:rsidRDefault="0059435F" w:rsidP="0059435F">
      <w:pPr>
        <w:pStyle w:val="Cmsor2"/>
      </w:pPr>
      <w:bookmarkStart w:id="16" w:name="_Toc213824886"/>
      <w:r w:rsidRPr="0059435F">
        <w:t>settlement (Települések)</w:t>
      </w:r>
      <w:bookmarkEnd w:id="16"/>
    </w:p>
    <w:p w14:paraId="65897C52" w14:textId="12ABC58F" w:rsidR="0059435F" w:rsidRDefault="0059435F" w:rsidP="0059435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450DC36" wp14:editId="260C6262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1685925" cy="1512570"/>
            <wp:effectExtent l="0" t="0" r="9525" b="0"/>
            <wp:wrapSquare wrapText="bothSides"/>
            <wp:docPr id="196559356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435F">
        <w:t>Az egyes településeket tartalmazza, amelyek iskolákhoz kapcsolhatók.</w:t>
      </w:r>
      <w:r w:rsidRPr="0059435F">
        <w:br/>
      </w:r>
      <w:r w:rsidRPr="0059435F">
        <w:rPr>
          <w:b/>
          <w:bCs/>
        </w:rPr>
        <w:t>Fő mezők:</w:t>
      </w:r>
    </w:p>
    <w:p w14:paraId="7FDF903B" w14:textId="49AE8E17" w:rsidR="0059435F" w:rsidRPr="0059435F" w:rsidRDefault="0059435F" w:rsidP="0059435F">
      <w:pPr>
        <w:pStyle w:val="Listaszerbekezds"/>
      </w:pPr>
      <w:r w:rsidRPr="0059435F">
        <w:rPr>
          <w:b/>
          <w:bCs/>
        </w:rPr>
        <w:t>inner_region_id</w:t>
      </w:r>
      <w:r w:rsidRPr="0059435F">
        <w:t>: kistérség hivatkozás</w:t>
      </w:r>
    </w:p>
    <w:p w14:paraId="3EAD14C1" w14:textId="2218B8FE" w:rsidR="0059435F" w:rsidRPr="0059435F" w:rsidRDefault="0059435F" w:rsidP="0059435F">
      <w:pPr>
        <w:pStyle w:val="Listaszerbekezds"/>
      </w:pPr>
      <w:r w:rsidRPr="0059435F">
        <w:rPr>
          <w:b/>
          <w:bCs/>
        </w:rPr>
        <w:t>title:</w:t>
      </w:r>
      <w:r w:rsidRPr="0059435F">
        <w:t xml:space="preserve"> település neve</w:t>
      </w:r>
    </w:p>
    <w:p w14:paraId="11020A8E" w14:textId="765ABCE9" w:rsidR="0059435F" w:rsidRPr="0059435F" w:rsidRDefault="0059435F" w:rsidP="0059435F">
      <w:pPr>
        <w:pStyle w:val="Listaszerbekezds"/>
      </w:pPr>
      <w:r w:rsidRPr="0059435F">
        <w:rPr>
          <w:b/>
          <w:bCs/>
        </w:rPr>
        <w:t>number:</w:t>
      </w:r>
      <w:r w:rsidRPr="0059435F">
        <w:t xml:space="preserve"> irányítószám</w:t>
      </w:r>
    </w:p>
    <w:p w14:paraId="6F0FDC40" w14:textId="36D1335A" w:rsidR="0059435F" w:rsidRPr="0059435F" w:rsidRDefault="0059435F" w:rsidP="0059435F">
      <w:pPr>
        <w:pStyle w:val="Listaszerbekezds"/>
      </w:pPr>
      <w:r w:rsidRPr="0059435F">
        <w:rPr>
          <w:b/>
          <w:bCs/>
        </w:rPr>
        <w:t>created_at:</w:t>
      </w:r>
      <w:r w:rsidRPr="0059435F">
        <w:t xml:space="preserve"> létrehozás dátuma</w:t>
      </w:r>
    </w:p>
    <w:sectPr w:rsidR="0059435F" w:rsidRPr="0059435F" w:rsidSect="00AE1019">
      <w:headerReference w:type="default" r:id="rId27"/>
      <w:footerReference w:type="default" r:id="rId28"/>
      <w:pgSz w:w="11906" w:h="16838" w:code="9"/>
      <w:pgMar w:top="1735" w:right="1133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BDCC2" w14:textId="77777777" w:rsidR="00F22C82" w:rsidRDefault="00F22C82" w:rsidP="00C102FA">
      <w:r>
        <w:separator/>
      </w:r>
    </w:p>
  </w:endnote>
  <w:endnote w:type="continuationSeparator" w:id="0">
    <w:p w14:paraId="62F1C229" w14:textId="77777777" w:rsidR="00F22C82" w:rsidRDefault="00F22C82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86B259" w14:textId="4389797B" w:rsidR="00903412" w:rsidRDefault="0046589C" w:rsidP="00333BF0">
            <w:pPr>
              <w:pStyle w:val="llb"/>
              <w:ind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7C95B" w14:textId="77777777" w:rsidR="00F22C82" w:rsidRDefault="00F22C82" w:rsidP="00C102FA">
      <w:r>
        <w:separator/>
      </w:r>
    </w:p>
  </w:footnote>
  <w:footnote w:type="continuationSeparator" w:id="0">
    <w:p w14:paraId="263F35BF" w14:textId="77777777" w:rsidR="00F22C82" w:rsidRDefault="00F22C82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D766" w14:textId="4C4A5ACF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38" name="Ábra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</w:r>
    <w:r w:rsidR="00B0642C">
      <w:t xml:space="preserve">Adatszerkezet </w:t>
    </w:r>
    <w:r w:rsidR="00B02B5B"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0650961"/>
    <w:multiLevelType w:val="multilevel"/>
    <w:tmpl w:val="D97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94E70"/>
    <w:multiLevelType w:val="hybridMultilevel"/>
    <w:tmpl w:val="33A838B8"/>
    <w:lvl w:ilvl="0" w:tplc="B6EE57A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420EAE"/>
    <w:multiLevelType w:val="hybridMultilevel"/>
    <w:tmpl w:val="A13AD5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DB56CCE"/>
    <w:multiLevelType w:val="multilevel"/>
    <w:tmpl w:val="CCB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15"/>
  </w:num>
  <w:num w:numId="4">
    <w:abstractNumId w:val="7"/>
  </w:num>
  <w:num w:numId="5">
    <w:abstractNumId w:val="5"/>
  </w:num>
  <w:num w:numId="6">
    <w:abstractNumId w:val="4"/>
  </w:num>
  <w:num w:numId="7">
    <w:abstractNumId w:val="13"/>
  </w:num>
  <w:num w:numId="8">
    <w:abstractNumId w:val="12"/>
  </w:num>
  <w:num w:numId="9">
    <w:abstractNumId w:val="16"/>
  </w:num>
  <w:num w:numId="10">
    <w:abstractNumId w:val="9"/>
  </w:num>
  <w:num w:numId="11">
    <w:abstractNumId w:val="0"/>
  </w:num>
  <w:num w:numId="12">
    <w:abstractNumId w:val="14"/>
  </w:num>
  <w:num w:numId="13">
    <w:abstractNumId w:val="11"/>
  </w:num>
  <w:num w:numId="14">
    <w:abstractNumId w:val="2"/>
  </w:num>
  <w:num w:numId="15">
    <w:abstractNumId w:val="8"/>
  </w:num>
  <w:num w:numId="16">
    <w:abstractNumId w:val="10"/>
  </w:num>
  <w:num w:numId="17">
    <w:abstractNumId w:val="6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30429"/>
    <w:rsid w:val="00041D79"/>
    <w:rsid w:val="00056C7F"/>
    <w:rsid w:val="0006485E"/>
    <w:rsid w:val="00077AB6"/>
    <w:rsid w:val="00077B0D"/>
    <w:rsid w:val="000913D7"/>
    <w:rsid w:val="000B5D78"/>
    <w:rsid w:val="000D2034"/>
    <w:rsid w:val="00100A6D"/>
    <w:rsid w:val="001011EF"/>
    <w:rsid w:val="00101D67"/>
    <w:rsid w:val="00113D4F"/>
    <w:rsid w:val="00117059"/>
    <w:rsid w:val="001275F6"/>
    <w:rsid w:val="00154299"/>
    <w:rsid w:val="001A0801"/>
    <w:rsid w:val="001B2F68"/>
    <w:rsid w:val="001B4838"/>
    <w:rsid w:val="001B779B"/>
    <w:rsid w:val="001C591C"/>
    <w:rsid w:val="001C5C8F"/>
    <w:rsid w:val="001D20F6"/>
    <w:rsid w:val="001E2915"/>
    <w:rsid w:val="001F02A4"/>
    <w:rsid w:val="002009FC"/>
    <w:rsid w:val="00224A23"/>
    <w:rsid w:val="0023468F"/>
    <w:rsid w:val="00252FD1"/>
    <w:rsid w:val="00255F8F"/>
    <w:rsid w:val="00260C8B"/>
    <w:rsid w:val="00263243"/>
    <w:rsid w:val="00272673"/>
    <w:rsid w:val="002A3376"/>
    <w:rsid w:val="002B1DE6"/>
    <w:rsid w:val="002D25AE"/>
    <w:rsid w:val="002E03E3"/>
    <w:rsid w:val="002E1439"/>
    <w:rsid w:val="0030117F"/>
    <w:rsid w:val="00322E81"/>
    <w:rsid w:val="0032496C"/>
    <w:rsid w:val="00331EE8"/>
    <w:rsid w:val="00333BF0"/>
    <w:rsid w:val="00353249"/>
    <w:rsid w:val="00355A0F"/>
    <w:rsid w:val="0035797D"/>
    <w:rsid w:val="00360E46"/>
    <w:rsid w:val="00367F6A"/>
    <w:rsid w:val="0037360B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19AF"/>
    <w:rsid w:val="00422EB2"/>
    <w:rsid w:val="0042789C"/>
    <w:rsid w:val="0043147E"/>
    <w:rsid w:val="00432C33"/>
    <w:rsid w:val="004376FD"/>
    <w:rsid w:val="004444FA"/>
    <w:rsid w:val="0045078F"/>
    <w:rsid w:val="0046589C"/>
    <w:rsid w:val="0047477F"/>
    <w:rsid w:val="004804CC"/>
    <w:rsid w:val="00490456"/>
    <w:rsid w:val="00496F8E"/>
    <w:rsid w:val="004A2CBB"/>
    <w:rsid w:val="004A5E02"/>
    <w:rsid w:val="004B1B88"/>
    <w:rsid w:val="004B6C93"/>
    <w:rsid w:val="004D0AA4"/>
    <w:rsid w:val="004F525C"/>
    <w:rsid w:val="0051668F"/>
    <w:rsid w:val="005178C4"/>
    <w:rsid w:val="00523BC3"/>
    <w:rsid w:val="00552322"/>
    <w:rsid w:val="00553B41"/>
    <w:rsid w:val="0055411C"/>
    <w:rsid w:val="0057433F"/>
    <w:rsid w:val="005826F0"/>
    <w:rsid w:val="0059435F"/>
    <w:rsid w:val="005A554B"/>
    <w:rsid w:val="005B3CB5"/>
    <w:rsid w:val="005D63A3"/>
    <w:rsid w:val="005E03C5"/>
    <w:rsid w:val="005E799F"/>
    <w:rsid w:val="005F0465"/>
    <w:rsid w:val="006033FE"/>
    <w:rsid w:val="0064272D"/>
    <w:rsid w:val="00676306"/>
    <w:rsid w:val="0068750F"/>
    <w:rsid w:val="006A6CA0"/>
    <w:rsid w:val="006D08D5"/>
    <w:rsid w:val="006E2956"/>
    <w:rsid w:val="006E3C16"/>
    <w:rsid w:val="006E5DAA"/>
    <w:rsid w:val="006E7BE1"/>
    <w:rsid w:val="006F5154"/>
    <w:rsid w:val="00707CD4"/>
    <w:rsid w:val="00727183"/>
    <w:rsid w:val="00727CE6"/>
    <w:rsid w:val="00742594"/>
    <w:rsid w:val="0074487B"/>
    <w:rsid w:val="0076704C"/>
    <w:rsid w:val="007764C5"/>
    <w:rsid w:val="0077699B"/>
    <w:rsid w:val="007956C3"/>
    <w:rsid w:val="007A3B4B"/>
    <w:rsid w:val="007A6983"/>
    <w:rsid w:val="007B0D64"/>
    <w:rsid w:val="007B1A59"/>
    <w:rsid w:val="007E2552"/>
    <w:rsid w:val="007E2F7C"/>
    <w:rsid w:val="007F0B63"/>
    <w:rsid w:val="007F571A"/>
    <w:rsid w:val="007F5B5E"/>
    <w:rsid w:val="00803E54"/>
    <w:rsid w:val="00813665"/>
    <w:rsid w:val="008527DD"/>
    <w:rsid w:val="008531BE"/>
    <w:rsid w:val="008627E4"/>
    <w:rsid w:val="0089133B"/>
    <w:rsid w:val="008A0B5C"/>
    <w:rsid w:val="008C37B0"/>
    <w:rsid w:val="008C39D7"/>
    <w:rsid w:val="008C5669"/>
    <w:rsid w:val="008C750B"/>
    <w:rsid w:val="008D36CD"/>
    <w:rsid w:val="008E2590"/>
    <w:rsid w:val="008F2FD4"/>
    <w:rsid w:val="00903412"/>
    <w:rsid w:val="0090461F"/>
    <w:rsid w:val="00920FF1"/>
    <w:rsid w:val="00921ADF"/>
    <w:rsid w:val="00936366"/>
    <w:rsid w:val="00974EF1"/>
    <w:rsid w:val="00983C9D"/>
    <w:rsid w:val="009844AE"/>
    <w:rsid w:val="009A0018"/>
    <w:rsid w:val="009A2C56"/>
    <w:rsid w:val="009A3B20"/>
    <w:rsid w:val="009A7BF6"/>
    <w:rsid w:val="009B3C4B"/>
    <w:rsid w:val="009E30FE"/>
    <w:rsid w:val="00A00532"/>
    <w:rsid w:val="00A2246B"/>
    <w:rsid w:val="00A50C22"/>
    <w:rsid w:val="00A55E1C"/>
    <w:rsid w:val="00A8169C"/>
    <w:rsid w:val="00A86DD3"/>
    <w:rsid w:val="00A922BE"/>
    <w:rsid w:val="00AA0C2A"/>
    <w:rsid w:val="00AB7DE2"/>
    <w:rsid w:val="00AC3D4E"/>
    <w:rsid w:val="00AD119A"/>
    <w:rsid w:val="00AD31A7"/>
    <w:rsid w:val="00AE1019"/>
    <w:rsid w:val="00AF0785"/>
    <w:rsid w:val="00B02B5B"/>
    <w:rsid w:val="00B05669"/>
    <w:rsid w:val="00B0642C"/>
    <w:rsid w:val="00B07C3E"/>
    <w:rsid w:val="00B33872"/>
    <w:rsid w:val="00B575CF"/>
    <w:rsid w:val="00B63D34"/>
    <w:rsid w:val="00B63FCE"/>
    <w:rsid w:val="00B65BD6"/>
    <w:rsid w:val="00B712AA"/>
    <w:rsid w:val="00B75880"/>
    <w:rsid w:val="00B82DF0"/>
    <w:rsid w:val="00B90FF9"/>
    <w:rsid w:val="00BC01A5"/>
    <w:rsid w:val="00BC53D4"/>
    <w:rsid w:val="00BD6D8E"/>
    <w:rsid w:val="00BE1AB4"/>
    <w:rsid w:val="00C0449D"/>
    <w:rsid w:val="00C102FA"/>
    <w:rsid w:val="00C2791F"/>
    <w:rsid w:val="00C34DCE"/>
    <w:rsid w:val="00C609E8"/>
    <w:rsid w:val="00C639C8"/>
    <w:rsid w:val="00C93994"/>
    <w:rsid w:val="00CA102E"/>
    <w:rsid w:val="00CC29EB"/>
    <w:rsid w:val="00CD744E"/>
    <w:rsid w:val="00CE67F2"/>
    <w:rsid w:val="00D07A55"/>
    <w:rsid w:val="00D261B4"/>
    <w:rsid w:val="00D4300E"/>
    <w:rsid w:val="00D4652A"/>
    <w:rsid w:val="00D54E35"/>
    <w:rsid w:val="00D73F9F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74F8"/>
    <w:rsid w:val="00EF330C"/>
    <w:rsid w:val="00F04BDA"/>
    <w:rsid w:val="00F22C82"/>
    <w:rsid w:val="00F40E0C"/>
    <w:rsid w:val="00F61444"/>
    <w:rsid w:val="00F7358B"/>
    <w:rsid w:val="00F75DFA"/>
    <w:rsid w:val="00F760B9"/>
    <w:rsid w:val="00F87A21"/>
    <w:rsid w:val="00F91242"/>
    <w:rsid w:val="00F932F1"/>
    <w:rsid w:val="00FC44EE"/>
    <w:rsid w:val="00FD062F"/>
    <w:rsid w:val="00FD114D"/>
    <w:rsid w:val="00FF5B14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1B88"/>
    <w:pPr>
      <w:keepNext/>
      <w:keepLines/>
      <w:ind w:firstLine="284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178C4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178C4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  <w:style w:type="character" w:styleId="HTML-kd">
    <w:name w:val="HTML Code"/>
    <w:basedOn w:val="Bekezdsalapbettpusa"/>
    <w:uiPriority w:val="99"/>
    <w:semiHidden/>
    <w:unhideWhenUsed/>
    <w:rsid w:val="00803E54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9844AE"/>
    <w:rPr>
      <w:i/>
      <w:iCs/>
    </w:rPr>
  </w:style>
  <w:style w:type="paragraph" w:customStyle="1" w:styleId="Kp">
    <w:name w:val="Kép"/>
    <w:link w:val="KpChar"/>
    <w:qFormat/>
    <w:rsid w:val="00AE1019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KpChar">
    <w:name w:val="Kép Char"/>
    <w:basedOn w:val="Bekezdsalapbettpusa"/>
    <w:link w:val="Kp"/>
    <w:rsid w:val="00AE1019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svg"/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0</TotalTime>
  <Pages>1</Pages>
  <Words>608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Tóth Tamás 5</cp:lastModifiedBy>
  <cp:revision>10</cp:revision>
  <cp:lastPrinted>2025-11-12T06:28:00Z</cp:lastPrinted>
  <dcterms:created xsi:type="dcterms:W3CDTF">2025-11-12T01:45:00Z</dcterms:created>
  <dcterms:modified xsi:type="dcterms:W3CDTF">2025-11-12T06:28:00Z</dcterms:modified>
</cp:coreProperties>
</file>