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667BB" w14:textId="77777777" w:rsidR="00F760B9" w:rsidRPr="0042789C" w:rsidRDefault="00F760B9" w:rsidP="00F760B9">
      <w:pPr>
        <w:pStyle w:val="Cm"/>
        <w:spacing w:before="4080"/>
      </w:pPr>
      <w:r w:rsidRPr="0042789C">
        <w:t>ESEMÉNYTÉR</w:t>
      </w:r>
    </w:p>
    <w:p w14:paraId="4F564334" w14:textId="1D8FCDAC" w:rsidR="00F760B9" w:rsidRPr="00EB74F8" w:rsidRDefault="00C639C8" w:rsidP="00F760B9">
      <w:pPr>
        <w:pStyle w:val="Alcm"/>
      </w:pPr>
      <w:r>
        <w:t>Adatszerkezet</w:t>
      </w:r>
      <w:r w:rsidR="00B02B5B">
        <w:t xml:space="preserve"> dokumentáció</w:t>
      </w:r>
    </w:p>
    <w:p w14:paraId="3B5D0CAA" w14:textId="77777777" w:rsidR="00F760B9" w:rsidRDefault="00F760B9" w:rsidP="00F760B9">
      <w:pPr>
        <w:pStyle w:val="Cm"/>
      </w:pPr>
      <w:r>
        <w:rPr>
          <w:noProof/>
        </w:rPr>
        <w:drawing>
          <wp:inline distT="0" distB="0" distL="0" distR="0" wp14:anchorId="4C280C27" wp14:editId="376710A1">
            <wp:extent cx="3261815" cy="1304865"/>
            <wp:effectExtent l="0" t="0" r="0" b="0"/>
            <wp:docPr id="15" name="Ábr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Ábra 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4019" cy="132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BA960" w14:textId="77777777" w:rsidR="00F760B9" w:rsidRPr="00523BC3" w:rsidRDefault="00F760B9" w:rsidP="00F760B9">
      <w:pPr>
        <w:pStyle w:val="nevek"/>
        <w:rPr>
          <w:rStyle w:val="nevekChar"/>
          <w:bCs/>
        </w:rPr>
      </w:pPr>
      <w:r w:rsidRPr="00523BC3">
        <w:rPr>
          <w:rStyle w:val="nevekfChar"/>
        </w:rPr>
        <w:t>Készítette:</w:t>
      </w:r>
      <w:r>
        <w:tab/>
      </w:r>
      <w:r w:rsidRPr="00523BC3">
        <w:rPr>
          <w:rStyle w:val="nevekChar"/>
          <w:bCs/>
        </w:rPr>
        <w:t>Nagy Levéd Sámuel 13. I</w:t>
      </w:r>
    </w:p>
    <w:p w14:paraId="695DBCFC" w14:textId="77777777" w:rsidR="00F760B9" w:rsidRPr="00523BC3" w:rsidRDefault="00F760B9" w:rsidP="00F760B9">
      <w:pPr>
        <w:pStyle w:val="nevek"/>
        <w:ind w:left="709" w:firstLine="709"/>
        <w:rPr>
          <w:rStyle w:val="nevekChar"/>
          <w:bCs/>
        </w:rPr>
      </w:pPr>
      <w:r w:rsidRPr="00523BC3">
        <w:rPr>
          <w:rStyle w:val="nevekChar"/>
          <w:bCs/>
        </w:rPr>
        <w:t>Tóth Tamás 13. I</w:t>
      </w:r>
    </w:p>
    <w:sdt>
      <w:sdtPr>
        <w:rPr>
          <w:rFonts w:eastAsiaTheme="minorHAnsi" w:cs="Times New Roman"/>
          <w:b w:val="0"/>
          <w:color w:val="auto"/>
          <w:sz w:val="26"/>
          <w:szCs w:val="26"/>
          <w:lang w:eastAsia="en-US"/>
        </w:rPr>
        <w:id w:val="300895527"/>
        <w:docPartObj>
          <w:docPartGallery w:val="Table of Contents"/>
          <w:docPartUnique/>
        </w:docPartObj>
      </w:sdtPr>
      <w:sdtContent>
        <w:p w14:paraId="3996AE30" w14:textId="77777777" w:rsidR="001C5C8F" w:rsidRPr="001C5C8F" w:rsidRDefault="001C5C8F" w:rsidP="00FC44EE">
          <w:pPr>
            <w:pStyle w:val="Tartalomjegyzkcmsora"/>
            <w:rPr>
              <w:rStyle w:val="Cmsor1Char"/>
            </w:rPr>
          </w:pPr>
          <w:r w:rsidRPr="001C5C8F">
            <w:rPr>
              <w:rStyle w:val="Cmsor1Char"/>
              <w:rFonts w:cstheme="majorBidi"/>
              <w:noProof w:val="0"/>
              <w:sz w:val="32"/>
              <w:szCs w:val="32"/>
            </w:rPr>
            <w:t>Tartalomjegyzék</w:t>
          </w:r>
        </w:p>
        <w:p w14:paraId="49515320" w14:textId="1E48AFC4" w:rsidR="00332E10" w:rsidRDefault="001C5C8F">
          <w:pPr>
            <w:pStyle w:val="TJ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080407" w:history="1">
            <w:r w:rsidR="00332E10" w:rsidRPr="00E770E9">
              <w:rPr>
                <w:rStyle w:val="Hiperhivatkozs"/>
                <w:noProof/>
              </w:rPr>
              <w:t>1</w:t>
            </w:r>
            <w:r w:rsidR="00332E1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="00332E10" w:rsidRPr="00E770E9">
              <w:rPr>
                <w:rStyle w:val="Hiperhivatkozs"/>
                <w:noProof/>
              </w:rPr>
              <w:t>Frontend tesztelés</w:t>
            </w:r>
            <w:r w:rsidR="00332E10">
              <w:rPr>
                <w:noProof/>
                <w:webHidden/>
              </w:rPr>
              <w:tab/>
            </w:r>
            <w:r w:rsidR="00332E10">
              <w:rPr>
                <w:noProof/>
                <w:webHidden/>
              </w:rPr>
              <w:fldChar w:fldCharType="begin"/>
            </w:r>
            <w:r w:rsidR="00332E10">
              <w:rPr>
                <w:noProof/>
                <w:webHidden/>
              </w:rPr>
              <w:instrText xml:space="preserve"> PAGEREF _Toc223080407 \h </w:instrText>
            </w:r>
            <w:r w:rsidR="00332E10">
              <w:rPr>
                <w:noProof/>
                <w:webHidden/>
              </w:rPr>
            </w:r>
            <w:r w:rsidR="00332E10">
              <w:rPr>
                <w:noProof/>
                <w:webHidden/>
              </w:rPr>
              <w:fldChar w:fldCharType="separate"/>
            </w:r>
            <w:r w:rsidR="00332E10">
              <w:rPr>
                <w:noProof/>
                <w:webHidden/>
              </w:rPr>
              <w:t>3</w:t>
            </w:r>
            <w:r w:rsidR="00332E10">
              <w:rPr>
                <w:noProof/>
                <w:webHidden/>
              </w:rPr>
              <w:fldChar w:fldCharType="end"/>
            </w:r>
          </w:hyperlink>
        </w:p>
        <w:p w14:paraId="4FEED4A1" w14:textId="3BA75BA1" w:rsidR="00332E10" w:rsidRDefault="00332E10">
          <w:pPr>
            <w:pStyle w:val="TJ2"/>
            <w:tabs>
              <w:tab w:val="left" w:pos="1200"/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080408" w:history="1">
            <w:r w:rsidRPr="00E770E9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E770E9">
              <w:rPr>
                <w:rStyle w:val="Hiperhivatkozs"/>
                <w:noProof/>
              </w:rPr>
              <w:t>Sikeres 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_Toc223080408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014CF" w14:textId="3F450129" w:rsidR="00332E10" w:rsidRDefault="00332E10">
          <w:pPr>
            <w:pStyle w:val="TJ2"/>
            <w:tabs>
              <w:tab w:val="left" w:pos="1200"/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080409" w:history="1">
            <w:r w:rsidRPr="00E770E9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E770E9">
              <w:rPr>
                <w:rStyle w:val="Hiperhivatkozs"/>
                <w:noProof/>
              </w:rPr>
              <w:t>Regisztráció gyenge jelszóval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_Toc223080409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B0764" w14:textId="20AB2D1A" w:rsidR="00332E10" w:rsidRDefault="00332E10">
          <w:pPr>
            <w:pStyle w:val="TJ2"/>
            <w:tabs>
              <w:tab w:val="left" w:pos="1200"/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080410" w:history="1">
            <w:r w:rsidRPr="00E770E9">
              <w:rPr>
                <w:rStyle w:val="Hiperhivatkozs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E770E9">
              <w:rPr>
                <w:rStyle w:val="Hiperhivatkozs"/>
                <w:noProof/>
              </w:rPr>
              <w:t>Regisztráció ÁSZF elfogadása nélkül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_Toc223080410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75806" w14:textId="00F39613" w:rsidR="00332E10" w:rsidRDefault="00332E10">
          <w:pPr>
            <w:pStyle w:val="TJ2"/>
            <w:tabs>
              <w:tab w:val="left" w:pos="1200"/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080411" w:history="1">
            <w:r w:rsidRPr="00E770E9">
              <w:rPr>
                <w:rStyle w:val="Hiperhivatkozs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E770E9">
              <w:rPr>
                <w:rStyle w:val="Hiperhivatkozs"/>
                <w:noProof/>
              </w:rPr>
              <w:t>Regisztráció eltérő jelszavakkal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_Toc223080411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8D012" w14:textId="3BF2AF26" w:rsidR="00332E10" w:rsidRDefault="00332E10">
          <w:pPr>
            <w:pStyle w:val="TJ2"/>
            <w:tabs>
              <w:tab w:val="left" w:pos="1200"/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080412" w:history="1">
            <w:r w:rsidRPr="00E770E9">
              <w:rPr>
                <w:rStyle w:val="Hiperhivatkozs"/>
                <w:noProof/>
                <w:lang w:eastAsia="hu-HU"/>
              </w:rPr>
              <w:t>1.5.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E770E9">
              <w:rPr>
                <w:rStyle w:val="Hiperhivatkozs"/>
                <w:noProof/>
                <w:lang w:eastAsia="hu-HU"/>
              </w:rPr>
              <w:t>Regisztráció hibás email formátummal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_Toc223080412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31FFA" w14:textId="7C024703" w:rsidR="00332E10" w:rsidRDefault="00332E10">
          <w:pPr>
            <w:pStyle w:val="TJ2"/>
            <w:tabs>
              <w:tab w:val="left" w:pos="1200"/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080413" w:history="1">
            <w:r w:rsidRPr="00E770E9">
              <w:rPr>
                <w:rStyle w:val="Hiperhivatkozs"/>
                <w:noProof/>
                <w:lang w:eastAsia="hu-HU"/>
              </w:rPr>
              <w:t>1.6.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E770E9">
              <w:rPr>
                <w:rStyle w:val="Hiperhivatkozs"/>
                <w:noProof/>
                <w:lang w:eastAsia="hu-HU"/>
              </w:rPr>
              <w:t>Sikeres 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_Toc223080413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E80B3" w14:textId="733BD540" w:rsidR="00332E10" w:rsidRDefault="00332E10">
          <w:pPr>
            <w:pStyle w:val="TJ2"/>
            <w:tabs>
              <w:tab w:val="left" w:pos="1200"/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080414" w:history="1">
            <w:r w:rsidRPr="00E770E9">
              <w:rPr>
                <w:rStyle w:val="Hiperhivatkozs"/>
                <w:noProof/>
                <w:lang w:eastAsia="hu-HU"/>
              </w:rPr>
              <w:t>1.7.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E770E9">
              <w:rPr>
                <w:rStyle w:val="Hiperhivatkozs"/>
                <w:noProof/>
                <w:lang w:eastAsia="hu-HU"/>
              </w:rPr>
              <w:t>Hibás 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_Toc223080414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C4CC9" w14:textId="5A71B47F" w:rsidR="00332E10" w:rsidRDefault="00332E10">
          <w:pPr>
            <w:pStyle w:val="TJ2"/>
            <w:tabs>
              <w:tab w:val="left" w:pos="1200"/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080415" w:history="1">
            <w:r w:rsidRPr="00E770E9">
              <w:rPr>
                <w:rStyle w:val="Hiperhivatkozs"/>
                <w:noProof/>
                <w:lang w:eastAsia="hu-HU"/>
              </w:rPr>
              <w:t>1.8.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E770E9">
              <w:rPr>
                <w:rStyle w:val="Hiperhivatkozs"/>
                <w:noProof/>
                <w:lang w:eastAsia="hu-HU"/>
              </w:rPr>
              <w:t>Sikeres kijelentkezés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_Toc223080415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A9B4E" w14:textId="71C4C016" w:rsidR="00332E10" w:rsidRDefault="00332E10">
          <w:pPr>
            <w:pStyle w:val="TJ2"/>
            <w:tabs>
              <w:tab w:val="left" w:pos="1200"/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080416" w:history="1">
            <w:r w:rsidRPr="00E770E9">
              <w:rPr>
                <w:rStyle w:val="Hiperhivatkozs"/>
                <w:noProof/>
                <w:lang w:eastAsia="hu-HU"/>
              </w:rPr>
              <w:t>1.9.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E770E9">
              <w:rPr>
                <w:rStyle w:val="Hiperhivatkozs"/>
                <w:noProof/>
                <w:lang w:eastAsia="hu-HU"/>
              </w:rPr>
              <w:t>Diák profil beállítás sikeresen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_Toc223080416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4C278" w14:textId="2D71EF4B" w:rsidR="00332E10" w:rsidRDefault="00332E10">
          <w:pPr>
            <w:pStyle w:val="TJ2"/>
            <w:tabs>
              <w:tab w:val="left" w:pos="1440"/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080417" w:history="1">
            <w:r w:rsidRPr="00E770E9">
              <w:rPr>
                <w:rStyle w:val="Hiperhivatkozs"/>
                <w:noProof/>
                <w:lang w:eastAsia="hu-HU"/>
              </w:rPr>
              <w:t>1.10.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E770E9">
              <w:rPr>
                <w:rStyle w:val="Hiperhivatkozs"/>
                <w:noProof/>
                <w:lang w:eastAsia="hu-HU"/>
              </w:rPr>
              <w:t>Tanár profil beállítás sikeresen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_Toc223080417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56C34" w14:textId="2147D501" w:rsidR="00332E10" w:rsidRDefault="00332E10">
          <w:pPr>
            <w:pStyle w:val="TJ2"/>
            <w:tabs>
              <w:tab w:val="left" w:pos="1440"/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080418" w:history="1">
            <w:r w:rsidRPr="00E770E9">
              <w:rPr>
                <w:rStyle w:val="Hiperhivatkozs"/>
                <w:noProof/>
                <w:lang w:eastAsia="hu-HU"/>
              </w:rPr>
              <w:t>1.11.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E770E9">
              <w:rPr>
                <w:rStyle w:val="Hiperhivatkozs"/>
                <w:noProof/>
                <w:lang w:eastAsia="hu-HU"/>
              </w:rPr>
              <w:t>Admin intézmény létrehozása sikeresen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_Toc223080418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4F555" w14:textId="6FCE4C92" w:rsidR="00332E10" w:rsidRDefault="00332E10">
          <w:pPr>
            <w:pStyle w:val="TJ2"/>
            <w:tabs>
              <w:tab w:val="left" w:pos="1440"/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080419" w:history="1">
            <w:r w:rsidRPr="00E770E9">
              <w:rPr>
                <w:rStyle w:val="Hiperhivatkozs"/>
                <w:noProof/>
              </w:rPr>
              <w:t>1.12.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E770E9">
              <w:rPr>
                <w:rStyle w:val="Hiperhivatkozs"/>
                <w:noProof/>
              </w:rPr>
              <w:t>Admin intézmény létrehozása duplikált névvel (hibakezelés)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_Toc223080419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4B40A" w14:textId="6DF8B3F5" w:rsidR="00332E10" w:rsidRDefault="00332E10">
          <w:pPr>
            <w:pStyle w:val="TJ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080420" w:history="1">
            <w:r w:rsidRPr="00E770E9">
              <w:rPr>
                <w:rStyle w:val="Hiperhivatkozs"/>
                <w:noProof/>
                <w:lang w:eastAsia="hu-HU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E770E9">
              <w:rPr>
                <w:rStyle w:val="Hiperhivatkozs"/>
                <w:noProof/>
                <w:lang w:eastAsia="hu-HU"/>
              </w:rPr>
              <w:t>Backend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_Toc223080420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BCEB5" w14:textId="5BCB8AD4" w:rsidR="00332E10" w:rsidRDefault="00332E10">
          <w:pPr>
            <w:pStyle w:val="TJ2"/>
            <w:tabs>
              <w:tab w:val="left" w:pos="1200"/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080421" w:history="1">
            <w:r w:rsidRPr="00E770E9">
              <w:rPr>
                <w:rStyle w:val="Hiperhivatkozs"/>
                <w:noProof/>
                <w:lang w:eastAsia="hu-HU"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E770E9">
              <w:rPr>
                <w:rStyle w:val="Hiperhivatkozs"/>
                <w:noProof/>
                <w:lang w:eastAsia="hu-HU"/>
              </w:rPr>
              <w:t>Regisztráció – sikeres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_Toc223080421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5BEE3" w14:textId="69C7495D" w:rsidR="00332E10" w:rsidRDefault="00332E10">
          <w:pPr>
            <w:pStyle w:val="TJ2"/>
            <w:tabs>
              <w:tab w:val="left" w:pos="1200"/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080422" w:history="1">
            <w:r w:rsidRPr="00E770E9">
              <w:rPr>
                <w:rStyle w:val="Hiperhivatkozs"/>
                <w:noProof/>
                <w:lang w:eastAsia="hu-HU"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E770E9">
              <w:rPr>
                <w:rStyle w:val="Hiperhivatkozs"/>
                <w:noProof/>
                <w:lang w:eastAsia="hu-HU"/>
              </w:rPr>
              <w:t>Login – hibás jelszó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_Toc223080422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8C8BA" w14:textId="15F8C06F" w:rsidR="00332E10" w:rsidRDefault="00332E10">
          <w:pPr>
            <w:pStyle w:val="TJ2"/>
            <w:tabs>
              <w:tab w:val="left" w:pos="1200"/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080423" w:history="1">
            <w:r w:rsidRPr="00E770E9">
              <w:rPr>
                <w:rStyle w:val="Hiperhivatkozs"/>
                <w:noProof/>
                <w:lang w:eastAsia="hu-HU"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E770E9">
              <w:rPr>
                <w:rStyle w:val="Hiperhivatkozs"/>
                <w:noProof/>
                <w:lang w:eastAsia="hu-HU"/>
              </w:rPr>
              <w:t>Logout – token nélkül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_Toc223080423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9859A" w14:textId="77129909" w:rsidR="00332E10" w:rsidRDefault="00332E10">
          <w:pPr>
            <w:pStyle w:val="TJ2"/>
            <w:tabs>
              <w:tab w:val="left" w:pos="1200"/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080424" w:history="1">
            <w:r w:rsidRPr="00E770E9">
              <w:rPr>
                <w:rStyle w:val="Hiperhivatkozs"/>
                <w:noProof/>
                <w:lang w:eastAsia="hu-HU"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E770E9">
              <w:rPr>
                <w:rStyle w:val="Hiperhivatkozs"/>
                <w:noProof/>
                <w:lang w:eastAsia="hu-HU"/>
              </w:rPr>
              <w:t>Régió keresés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_Toc223080424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72C81" w14:textId="6FCFC3FE" w:rsidR="00332E10" w:rsidRDefault="00332E10">
          <w:pPr>
            <w:pStyle w:val="TJ2"/>
            <w:tabs>
              <w:tab w:val="left" w:pos="1200"/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080425" w:history="1">
            <w:r w:rsidRPr="00E770E9">
              <w:rPr>
                <w:rStyle w:val="Hiperhivatkozs"/>
                <w:noProof/>
                <w:lang w:eastAsia="hu-HU"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E770E9">
              <w:rPr>
                <w:rStyle w:val="Hiperhivatkozs"/>
                <w:noProof/>
                <w:lang w:eastAsia="hu-HU"/>
              </w:rPr>
              <w:t>Intézmény létrehozás – sikeres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_Toc223080425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3163E" w14:textId="38854347" w:rsidR="00332E10" w:rsidRDefault="00332E10">
          <w:pPr>
            <w:pStyle w:val="TJ2"/>
            <w:tabs>
              <w:tab w:val="left" w:pos="1200"/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080426" w:history="1">
            <w:r w:rsidRPr="00E770E9">
              <w:rPr>
                <w:rStyle w:val="Hiperhivatkozs"/>
                <w:noProof/>
                <w:lang w:eastAsia="hu-HU"/>
              </w:rPr>
              <w:t>2.6.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E770E9">
              <w:rPr>
                <w:rStyle w:val="Hiperhivatkozs"/>
                <w:noProof/>
                <w:lang w:eastAsia="hu-HU"/>
              </w:rPr>
              <w:t>Osztály létrehozás – hiányzó név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_Toc223080426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9505F" w14:textId="2BC4E585" w:rsidR="00332E10" w:rsidRDefault="00332E10">
          <w:pPr>
            <w:pStyle w:val="TJ2"/>
            <w:tabs>
              <w:tab w:val="left" w:pos="1200"/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080427" w:history="1">
            <w:r w:rsidRPr="00E770E9">
              <w:rPr>
                <w:rStyle w:val="Hiperhivatkozs"/>
                <w:noProof/>
                <w:lang w:eastAsia="hu-HU"/>
              </w:rPr>
              <w:t>2.7.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E770E9">
              <w:rPr>
                <w:rStyle w:val="Hiperhivatkozs"/>
                <w:noProof/>
                <w:lang w:eastAsia="hu-HU"/>
              </w:rPr>
              <w:t>Kérelmek kezelése – elfogadás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_Toc223080427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D0C21" w14:textId="6993825B" w:rsidR="00332E10" w:rsidRDefault="00332E10">
          <w:pPr>
            <w:pStyle w:val="TJ2"/>
            <w:tabs>
              <w:tab w:val="left" w:pos="1200"/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080428" w:history="1">
            <w:r w:rsidRPr="00E770E9">
              <w:rPr>
                <w:rStyle w:val="Hiperhivatkozs"/>
                <w:noProof/>
                <w:lang w:eastAsia="hu-HU"/>
              </w:rPr>
              <w:t>2.8.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E770E9">
              <w:rPr>
                <w:rStyle w:val="Hiperhivatkozs"/>
                <w:noProof/>
                <w:lang w:eastAsia="hu-HU"/>
              </w:rPr>
              <w:t>Kérelmek kezelése – nem admin felhasználó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_Toc223080428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709A1" w14:textId="2F993DD8" w:rsidR="00332E10" w:rsidRDefault="00332E10">
          <w:pPr>
            <w:pStyle w:val="TJ2"/>
            <w:tabs>
              <w:tab w:val="left" w:pos="1200"/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080429" w:history="1">
            <w:r w:rsidRPr="00E770E9">
              <w:rPr>
                <w:rStyle w:val="Hiperhivatkozs"/>
                <w:noProof/>
                <w:lang w:eastAsia="hu-HU"/>
              </w:rPr>
              <w:t>2.9.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E770E9">
              <w:rPr>
                <w:rStyle w:val="Hiperhivatkozs"/>
                <w:noProof/>
                <w:lang w:eastAsia="hu-HU"/>
              </w:rPr>
              <w:t>Diáklista – nem létező intézmény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_Toc223080429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955CE" w14:textId="32F6BEFB" w:rsidR="00332E10" w:rsidRDefault="00332E10">
          <w:pPr>
            <w:pStyle w:val="TJ2"/>
            <w:tabs>
              <w:tab w:val="left" w:pos="1440"/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080430" w:history="1">
            <w:r w:rsidRPr="00E770E9">
              <w:rPr>
                <w:rStyle w:val="Hiperhivatkozs"/>
                <w:noProof/>
                <w:lang w:eastAsia="hu-HU"/>
              </w:rPr>
              <w:t>2.10.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E770E9">
              <w:rPr>
                <w:rStyle w:val="Hiperhivatkozs"/>
                <w:noProof/>
                <w:lang w:eastAsia="hu-HU"/>
              </w:rPr>
              <w:t>Esemény létrehozás – hibás dátumtartomány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_Toc223080430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FDC40" w14:textId="61ADA463" w:rsidR="00ED5640" w:rsidRDefault="001C5C8F" w:rsidP="00F71D8B">
          <w:pPr>
            <w:ind w:firstLine="0"/>
          </w:pPr>
          <w:r>
            <w:fldChar w:fldCharType="end"/>
          </w:r>
        </w:p>
      </w:sdtContent>
    </w:sdt>
    <w:p w14:paraId="25CC14D0" w14:textId="77777777" w:rsidR="00ED5640" w:rsidRDefault="00ED5640">
      <w:pPr>
        <w:keepNext w:val="0"/>
        <w:keepLines w:val="0"/>
        <w:ind w:firstLine="0"/>
      </w:pPr>
      <w:r>
        <w:br w:type="page"/>
      </w:r>
    </w:p>
    <w:p w14:paraId="0A232594" w14:textId="57E0D566" w:rsidR="0059435F" w:rsidRDefault="00ED5640" w:rsidP="00ED5640">
      <w:pPr>
        <w:pStyle w:val="Cmsor1"/>
      </w:pPr>
      <w:bookmarkStart w:id="0" w:name="_Toc223080407"/>
      <w:r>
        <w:lastRenderedPageBreak/>
        <w:t>Frontend tesztelés</w:t>
      </w:r>
      <w:bookmarkEnd w:id="0"/>
    </w:p>
    <w:p w14:paraId="0CC53121" w14:textId="180D1D86" w:rsidR="00ED5640" w:rsidRDefault="00ED5640" w:rsidP="00ED5640">
      <w:pPr>
        <w:pStyle w:val="Cmsor2"/>
      </w:pPr>
      <w:bookmarkStart w:id="1" w:name="_Toc223080408"/>
      <w:r>
        <w:t>Sikeres regisztráció</w:t>
      </w:r>
      <w:bookmarkEnd w:id="1"/>
    </w:p>
    <w:p w14:paraId="301F4501" w14:textId="3AA70298" w:rsidR="00ED5640" w:rsidRPr="00ED5640" w:rsidRDefault="00ED5640" w:rsidP="00ED5640">
      <w:r w:rsidRPr="00ED5640">
        <w:t>A teszteset célja annak ellenőrzése, hogy a rendszer megfelelően kezeli az új felhasználó regisztrációját érvényes adatok megadása esetén.</w:t>
      </w:r>
    </w:p>
    <w:p w14:paraId="459FAF58" w14:textId="77777777" w:rsidR="00ED5640" w:rsidRPr="00ED5640" w:rsidRDefault="00ED5640" w:rsidP="00ED5640">
      <w:r w:rsidRPr="00ED5640">
        <w:t>A teszt során a Playwright automatizált böngésző segítségével kitöltésre kerül a regisztrációs űrlap (név, email cím, jelszó), majd az ÁSZF elfogadása után a rendszer elküldi az adatokat a backend API felé.</w:t>
      </w:r>
    </w:p>
    <w:p w14:paraId="783C1355" w14:textId="76B16830" w:rsidR="00ED5640" w:rsidRPr="00ED5640" w:rsidRDefault="00ED5640" w:rsidP="00ED5640">
      <w:r w:rsidRPr="00ED5640">
        <w:t>Sikeres regisztráció esetén a rendszer automatikusan átirányítja a felhasználót a dashboard oldalra.</w:t>
      </w:r>
    </w:p>
    <w:p w14:paraId="579E6EB3" w14:textId="08192802" w:rsidR="00ED5640" w:rsidRDefault="00ED5640" w:rsidP="00ED5640">
      <w:r w:rsidRPr="00EB5D49">
        <w:rPr>
          <w:b/>
          <w:bCs/>
        </w:rPr>
        <w:t>Teszt futtatása</w:t>
      </w:r>
      <w:r w:rsidR="00EB5D49" w:rsidRPr="00EB5D49">
        <w:rPr>
          <w:b/>
          <w:bCs/>
        </w:rPr>
        <w:t>:</w:t>
      </w:r>
      <w:r>
        <w:br/>
      </w:r>
      <w:r w:rsidRPr="00ED5640">
        <w:t>A frontend teszt futtatásához a következő parancs szükséges:</w:t>
      </w:r>
    </w:p>
    <w:p w14:paraId="3067E3B5" w14:textId="5191E191" w:rsidR="00ED5640" w:rsidRDefault="00ED5640" w:rsidP="00ED5640">
      <w:pPr>
        <w:rPr>
          <w:b/>
          <w:bCs/>
        </w:rPr>
      </w:pPr>
      <w:r w:rsidRPr="00ED5640">
        <w:rPr>
          <w:b/>
          <w:bCs/>
        </w:rPr>
        <w:t xml:space="preserve">npx playwright test register.spec.ts </w:t>
      </w:r>
      <w:r>
        <w:rPr>
          <w:b/>
          <w:bCs/>
        </w:rPr>
        <w:t>–</w:t>
      </w:r>
      <w:r w:rsidRPr="00ED5640">
        <w:rPr>
          <w:b/>
          <w:bCs/>
        </w:rPr>
        <w:t>headed</w:t>
      </w:r>
    </w:p>
    <w:p w14:paraId="33D06CC2" w14:textId="34CD4C43" w:rsidR="00ED5640" w:rsidRDefault="00ED5640" w:rsidP="00ED5640">
      <w:pPr>
        <w:ind w:firstLine="0"/>
      </w:pPr>
      <w:r w:rsidRPr="00ED5640">
        <w:t xml:space="preserve">A </w:t>
      </w:r>
      <w:r w:rsidRPr="00ED5640">
        <w:rPr>
          <w:b/>
          <w:bCs/>
        </w:rPr>
        <w:t>--headed</w:t>
      </w:r>
      <w:r w:rsidRPr="00ED5640">
        <w:t xml:space="preserve"> kapcsoló biztosítja, hogy a teszt futása közben látható legyen a böngésző működése.</w:t>
      </w:r>
    </w:p>
    <w:p w14:paraId="079C9A7E" w14:textId="61F86E0A" w:rsidR="00ED5640" w:rsidRDefault="00EB5D49" w:rsidP="00EB5D49">
      <w:pPr>
        <w:ind w:firstLine="0"/>
      </w:pPr>
      <w:r w:rsidRPr="00EB5D49">
        <w:rPr>
          <w:noProof/>
        </w:rPr>
        <w:drawing>
          <wp:inline distT="0" distB="0" distL="0" distR="0" wp14:anchorId="118E3833" wp14:editId="6384352A">
            <wp:extent cx="6030595" cy="2632710"/>
            <wp:effectExtent l="0" t="0" r="8255" b="0"/>
            <wp:docPr id="148733012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301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03E9" w14:textId="54493C71" w:rsidR="00EB5D49" w:rsidRDefault="00EB5D49" w:rsidP="00EB5D49">
      <w:pPr>
        <w:pStyle w:val="Cmsor2"/>
        <w:pageBreakBefore/>
      </w:pPr>
      <w:bookmarkStart w:id="2" w:name="_Toc223080409"/>
      <w:r w:rsidRPr="00EB5D49">
        <w:lastRenderedPageBreak/>
        <w:t>Regisztráció gyenge jelszóval</w:t>
      </w:r>
      <w:bookmarkEnd w:id="2"/>
    </w:p>
    <w:p w14:paraId="20709EA4" w14:textId="77777777" w:rsidR="00EB5D49" w:rsidRPr="00EB5D49" w:rsidRDefault="00EB5D49" w:rsidP="00EB5D49">
      <w:pPr>
        <w:rPr>
          <w:lang w:eastAsia="hu-HU"/>
        </w:rPr>
      </w:pPr>
      <w:r w:rsidRPr="00EB5D49">
        <w:rPr>
          <w:lang w:eastAsia="hu-HU"/>
        </w:rPr>
        <w:t>A teszteset célja annak ellenőrzése, hogy a rendszer nem engedi a felhasználó regisztrációját, amennyiben a megadott jelszó nem felel meg a minimális biztonsági követelményeknek (legalább 6 karakter hosszúság).</w:t>
      </w:r>
    </w:p>
    <w:p w14:paraId="6940A0A2" w14:textId="792DA5C4" w:rsidR="00EB5D49" w:rsidRDefault="00EB5D49" w:rsidP="00EB5D49">
      <w:pPr>
        <w:rPr>
          <w:lang w:eastAsia="hu-HU"/>
        </w:rPr>
      </w:pPr>
      <w:r w:rsidRPr="00EB5D49">
        <w:rPr>
          <w:lang w:eastAsia="hu-HU"/>
        </w:rPr>
        <w:t>Ez a validáció fontos biztonsági szempontból, mivel a túl rövid vagy gyenge jelszavak veszélyeztethetik a felhasználói fiókok védelmét.</w:t>
      </w:r>
    </w:p>
    <w:p w14:paraId="60D0929C" w14:textId="209DA104" w:rsidR="00EB5D49" w:rsidRDefault="00EB5D49" w:rsidP="00EB5D49">
      <w:r w:rsidRPr="00EB5D49">
        <w:rPr>
          <w:b/>
          <w:bCs/>
          <w:lang w:eastAsia="hu-HU"/>
        </w:rPr>
        <w:t xml:space="preserve">Teszt </w:t>
      </w:r>
      <w:r>
        <w:rPr>
          <w:b/>
          <w:bCs/>
          <w:lang w:eastAsia="hu-HU"/>
        </w:rPr>
        <w:t>futtatása</w:t>
      </w:r>
      <w:r w:rsidRPr="00EB5D49">
        <w:rPr>
          <w:b/>
          <w:bCs/>
          <w:lang w:eastAsia="hu-HU"/>
        </w:rPr>
        <w:t>:</w:t>
      </w:r>
      <w:r>
        <w:rPr>
          <w:b/>
          <w:bCs/>
          <w:sz w:val="36"/>
          <w:szCs w:val="36"/>
        </w:rPr>
        <w:br/>
      </w:r>
      <w:r w:rsidRPr="00ED5640">
        <w:t>A frontend teszt futtatásához a következő parancs szükséges:</w:t>
      </w:r>
    </w:p>
    <w:p w14:paraId="067F9803" w14:textId="165DA9C4" w:rsidR="00EB5D49" w:rsidRPr="00EB5D49" w:rsidRDefault="00EB5D49" w:rsidP="00EB5D49">
      <w:pPr>
        <w:rPr>
          <w:b/>
          <w:bCs/>
        </w:rPr>
      </w:pPr>
      <w:proofErr w:type="spellStart"/>
      <w:r w:rsidRPr="00EB5D49">
        <w:rPr>
          <w:b/>
          <w:bCs/>
        </w:rPr>
        <w:t>npx</w:t>
      </w:r>
      <w:proofErr w:type="spellEnd"/>
      <w:r w:rsidRPr="00EB5D49">
        <w:rPr>
          <w:b/>
          <w:bCs/>
        </w:rPr>
        <w:t xml:space="preserve"> </w:t>
      </w:r>
      <w:proofErr w:type="spellStart"/>
      <w:r w:rsidRPr="00EB5D49">
        <w:rPr>
          <w:b/>
          <w:bCs/>
        </w:rPr>
        <w:t>playwright</w:t>
      </w:r>
      <w:proofErr w:type="spellEnd"/>
      <w:r w:rsidRPr="00EB5D49">
        <w:rPr>
          <w:b/>
          <w:bCs/>
        </w:rPr>
        <w:t xml:space="preserve"> test </w:t>
      </w:r>
      <w:proofErr w:type="spellStart"/>
      <w:r w:rsidRPr="00EB5D49">
        <w:rPr>
          <w:b/>
          <w:bCs/>
        </w:rPr>
        <w:t>register-weak-password.spec.ts</w:t>
      </w:r>
      <w:proofErr w:type="spellEnd"/>
      <w:r w:rsidRPr="00EB5D49">
        <w:rPr>
          <w:b/>
          <w:bCs/>
        </w:rPr>
        <w:t xml:space="preserve"> –</w:t>
      </w:r>
      <w:proofErr w:type="spellStart"/>
      <w:r w:rsidRPr="00EB5D49">
        <w:rPr>
          <w:b/>
          <w:bCs/>
        </w:rPr>
        <w:t>headed</w:t>
      </w:r>
      <w:proofErr w:type="spellEnd"/>
    </w:p>
    <w:p w14:paraId="08B6B500" w14:textId="4146ACE4" w:rsidR="00EB5D49" w:rsidRDefault="00EB5D49" w:rsidP="00EB5D49">
      <w:pPr>
        <w:ind w:firstLine="0"/>
      </w:pPr>
      <w:r w:rsidRPr="00EB5D49">
        <w:t xml:space="preserve">A </w:t>
      </w:r>
      <w:r w:rsidRPr="00EB5D49">
        <w:rPr>
          <w:b/>
          <w:bCs/>
        </w:rPr>
        <w:t>--</w:t>
      </w:r>
      <w:proofErr w:type="spellStart"/>
      <w:r w:rsidRPr="00EB5D49">
        <w:rPr>
          <w:b/>
          <w:bCs/>
        </w:rPr>
        <w:t>headed</w:t>
      </w:r>
      <w:proofErr w:type="spellEnd"/>
      <w:r w:rsidRPr="00EB5D49">
        <w:t xml:space="preserve"> kapcsoló lehetővé teszi a böngésző vizuális megjelenítését a teszt futása közben.</w:t>
      </w:r>
    </w:p>
    <w:p w14:paraId="3C91B8EF" w14:textId="790E40C9" w:rsidR="00EB5D49" w:rsidRDefault="00EB5D49" w:rsidP="00EB5D49">
      <w:r w:rsidRPr="00EB5D49">
        <w:rPr>
          <w:noProof/>
        </w:rPr>
        <w:drawing>
          <wp:inline distT="0" distB="0" distL="0" distR="0" wp14:anchorId="32D86A8A" wp14:editId="48EB1E62">
            <wp:extent cx="6030595" cy="2742565"/>
            <wp:effectExtent l="0" t="0" r="8255" b="635"/>
            <wp:docPr id="73931940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194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F3A6" w14:textId="3ACE8CEA" w:rsidR="00EB5D49" w:rsidRDefault="00EB5D49" w:rsidP="00EB5D49">
      <w:pPr>
        <w:pStyle w:val="Cmsor2"/>
        <w:pageBreakBefore/>
      </w:pPr>
      <w:bookmarkStart w:id="3" w:name="_Toc223080410"/>
      <w:r w:rsidRPr="00EB5D49">
        <w:lastRenderedPageBreak/>
        <w:t>Regisztráció ÁSZF elfogadása nélkül</w:t>
      </w:r>
      <w:bookmarkEnd w:id="3"/>
    </w:p>
    <w:p w14:paraId="4743F908" w14:textId="77777777" w:rsidR="00EB5D49" w:rsidRPr="00EB5D49" w:rsidRDefault="00EB5D49" w:rsidP="00EB5D49">
      <w:pPr>
        <w:rPr>
          <w:lang w:eastAsia="hu-HU"/>
        </w:rPr>
      </w:pPr>
      <w:r w:rsidRPr="00EB5D49">
        <w:rPr>
          <w:lang w:eastAsia="hu-HU"/>
        </w:rPr>
        <w:t>A teszteset célja annak ellenőrzése, hogy a rendszer nem engedi a felhasználó regisztrációját, amennyiben nem fogadja el az Általános Szerződési Feltételeket (ÁSZF).</w:t>
      </w:r>
    </w:p>
    <w:p w14:paraId="15B58100" w14:textId="77777777" w:rsidR="00EB5D49" w:rsidRDefault="00EB5D49" w:rsidP="00EB5D49">
      <w:pPr>
        <w:rPr>
          <w:lang w:eastAsia="hu-HU"/>
        </w:rPr>
      </w:pPr>
      <w:r w:rsidRPr="00EB5D49">
        <w:rPr>
          <w:lang w:eastAsia="hu-HU"/>
        </w:rPr>
        <w:t xml:space="preserve">Az ÁSZF elfogadása jogi és adatvédelmi szempontból kötelező feltétele a regisztrációnak, ezért a rendszernek kötelezően ellenőriznie kell a </w:t>
      </w:r>
      <w:proofErr w:type="spellStart"/>
      <w:r w:rsidRPr="00EB5D49">
        <w:rPr>
          <w:lang w:eastAsia="hu-HU"/>
        </w:rPr>
        <w:t>checkbox</w:t>
      </w:r>
      <w:proofErr w:type="spellEnd"/>
      <w:r w:rsidRPr="00EB5D49">
        <w:rPr>
          <w:lang w:eastAsia="hu-HU"/>
        </w:rPr>
        <w:t xml:space="preserve"> állapotát.</w:t>
      </w:r>
    </w:p>
    <w:p w14:paraId="2F2586E0" w14:textId="77777777" w:rsidR="00EB5D49" w:rsidRDefault="00EB5D49" w:rsidP="00EB5D49">
      <w:r w:rsidRPr="00EB5D49">
        <w:rPr>
          <w:b/>
          <w:bCs/>
          <w:lang w:eastAsia="hu-HU"/>
        </w:rPr>
        <w:t xml:space="preserve">Teszt </w:t>
      </w:r>
      <w:r>
        <w:rPr>
          <w:b/>
          <w:bCs/>
          <w:lang w:eastAsia="hu-HU"/>
        </w:rPr>
        <w:t>futtatása</w:t>
      </w:r>
      <w:r w:rsidRPr="00EB5D49">
        <w:rPr>
          <w:b/>
          <w:bCs/>
          <w:lang w:eastAsia="hu-HU"/>
        </w:rPr>
        <w:t>:</w:t>
      </w:r>
      <w:r>
        <w:rPr>
          <w:b/>
          <w:bCs/>
          <w:lang w:eastAsia="hu-HU"/>
        </w:rPr>
        <w:br/>
      </w:r>
      <w:r w:rsidRPr="00ED5640">
        <w:t>A frontend teszt futtatásához a következő parancs szükséges:</w:t>
      </w:r>
    </w:p>
    <w:p w14:paraId="27FD0812" w14:textId="792F9576" w:rsidR="00EB5D49" w:rsidRDefault="00EB5D49" w:rsidP="00EB5D49">
      <w:pPr>
        <w:rPr>
          <w:b/>
          <w:bCs/>
          <w:lang w:eastAsia="hu-HU"/>
        </w:rPr>
      </w:pPr>
      <w:proofErr w:type="spellStart"/>
      <w:r w:rsidRPr="00EB5D49">
        <w:rPr>
          <w:b/>
          <w:bCs/>
          <w:lang w:eastAsia="hu-HU"/>
        </w:rPr>
        <w:t>npx</w:t>
      </w:r>
      <w:proofErr w:type="spellEnd"/>
      <w:r w:rsidRPr="00EB5D49">
        <w:rPr>
          <w:b/>
          <w:bCs/>
          <w:lang w:eastAsia="hu-HU"/>
        </w:rPr>
        <w:t xml:space="preserve"> </w:t>
      </w:r>
      <w:proofErr w:type="spellStart"/>
      <w:r w:rsidRPr="00EB5D49">
        <w:rPr>
          <w:b/>
          <w:bCs/>
          <w:lang w:eastAsia="hu-HU"/>
        </w:rPr>
        <w:t>playwright</w:t>
      </w:r>
      <w:proofErr w:type="spellEnd"/>
      <w:r w:rsidRPr="00EB5D49">
        <w:rPr>
          <w:b/>
          <w:bCs/>
          <w:lang w:eastAsia="hu-HU"/>
        </w:rPr>
        <w:t xml:space="preserve"> test </w:t>
      </w:r>
      <w:proofErr w:type="spellStart"/>
      <w:r w:rsidRPr="00EB5D49">
        <w:rPr>
          <w:b/>
          <w:bCs/>
          <w:lang w:eastAsia="hu-HU"/>
        </w:rPr>
        <w:t>register</w:t>
      </w:r>
      <w:r w:rsidR="009D0515" w:rsidRPr="009D0515">
        <w:rPr>
          <w:b/>
          <w:bCs/>
          <w:lang w:eastAsia="hu-HU"/>
        </w:rPr>
        <w:t>-terms-not-accepted</w:t>
      </w:r>
      <w:r w:rsidRPr="00EB5D49">
        <w:rPr>
          <w:b/>
          <w:bCs/>
          <w:lang w:eastAsia="hu-HU"/>
        </w:rPr>
        <w:t>.spec.ts</w:t>
      </w:r>
      <w:proofErr w:type="spellEnd"/>
      <w:r w:rsidRPr="00EB5D49">
        <w:rPr>
          <w:b/>
          <w:bCs/>
          <w:lang w:eastAsia="hu-HU"/>
        </w:rPr>
        <w:t xml:space="preserve"> </w:t>
      </w:r>
      <w:r w:rsidR="009D0515">
        <w:rPr>
          <w:b/>
          <w:bCs/>
          <w:lang w:eastAsia="hu-HU"/>
        </w:rPr>
        <w:t>--</w:t>
      </w:r>
      <w:proofErr w:type="spellStart"/>
      <w:r w:rsidRPr="00EB5D49">
        <w:rPr>
          <w:b/>
          <w:bCs/>
          <w:lang w:eastAsia="hu-HU"/>
        </w:rPr>
        <w:t>headed</w:t>
      </w:r>
      <w:proofErr w:type="spellEnd"/>
    </w:p>
    <w:p w14:paraId="00CEA78E" w14:textId="77777777" w:rsidR="00EB5D49" w:rsidRDefault="00EB5D49" w:rsidP="00EB5D49">
      <w:pPr>
        <w:ind w:firstLine="0"/>
      </w:pPr>
      <w:r w:rsidRPr="00EB5D49">
        <w:t xml:space="preserve">A </w:t>
      </w:r>
      <w:r w:rsidRPr="00EB5D49">
        <w:rPr>
          <w:b/>
          <w:bCs/>
        </w:rPr>
        <w:t>--</w:t>
      </w:r>
      <w:proofErr w:type="spellStart"/>
      <w:r w:rsidRPr="00EB5D49">
        <w:rPr>
          <w:b/>
          <w:bCs/>
        </w:rPr>
        <w:t>headed</w:t>
      </w:r>
      <w:proofErr w:type="spellEnd"/>
      <w:r w:rsidRPr="00EB5D49">
        <w:t xml:space="preserve"> kapcsoló lehetővé teszi a böngésző vizuális megjelenítését a teszt futása közben.</w:t>
      </w:r>
    </w:p>
    <w:p w14:paraId="2413080C" w14:textId="12B79AE9" w:rsidR="00EB5D49" w:rsidRPr="00EB5D49" w:rsidRDefault="00EB5D49" w:rsidP="00EB5D49">
      <w:pPr>
        <w:ind w:firstLine="0"/>
        <w:rPr>
          <w:b/>
          <w:bCs/>
          <w:lang w:eastAsia="hu-HU"/>
        </w:rPr>
      </w:pPr>
      <w:r w:rsidRPr="00EB5D49">
        <w:rPr>
          <w:b/>
          <w:bCs/>
          <w:noProof/>
          <w:lang w:eastAsia="hu-HU"/>
        </w:rPr>
        <w:drawing>
          <wp:inline distT="0" distB="0" distL="0" distR="0" wp14:anchorId="28BE8974" wp14:editId="3022E308">
            <wp:extent cx="6030595" cy="2981960"/>
            <wp:effectExtent l="0" t="0" r="8255" b="8890"/>
            <wp:docPr id="49352646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264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E0B1" w14:textId="4BAC74C3" w:rsidR="00EB5D49" w:rsidRDefault="00EB5D49" w:rsidP="00EB5D49">
      <w:pPr>
        <w:pStyle w:val="Cmsor2"/>
        <w:pageBreakBefore/>
      </w:pPr>
      <w:bookmarkStart w:id="4" w:name="_Toc223080411"/>
      <w:r w:rsidRPr="00EB5D49">
        <w:lastRenderedPageBreak/>
        <w:t>Regisztráció eltérő jelszavakkal</w:t>
      </w:r>
      <w:bookmarkEnd w:id="4"/>
    </w:p>
    <w:p w14:paraId="04018F9E" w14:textId="77777777" w:rsidR="00EB5D49" w:rsidRPr="00EB5D49" w:rsidRDefault="00EB5D49" w:rsidP="00EB5D49">
      <w:pPr>
        <w:rPr>
          <w:lang w:eastAsia="hu-HU"/>
        </w:rPr>
      </w:pPr>
      <w:r w:rsidRPr="00EB5D49">
        <w:rPr>
          <w:lang w:eastAsia="hu-HU"/>
        </w:rPr>
        <w:t>A teszteset célja annak ellenőrzése, hogy a rendszer nem engedi a regisztrációt, amennyiben a megadott jelszó és a jelszó megerősítése mező tartalma nem egyezik meg.</w:t>
      </w:r>
    </w:p>
    <w:p w14:paraId="301CE0AF" w14:textId="4B462804" w:rsidR="00EB5D49" w:rsidRDefault="00EB5D49" w:rsidP="00EB5D49">
      <w:pPr>
        <w:rPr>
          <w:lang w:eastAsia="hu-HU"/>
        </w:rPr>
      </w:pPr>
      <w:r w:rsidRPr="00EB5D49">
        <w:rPr>
          <w:lang w:eastAsia="hu-HU"/>
        </w:rPr>
        <w:t>Ez fontos adatbevitel-ellenőrzési (validációs) funkció, amely megakadályozza, hogy a felhasználó véletlenül hibás jelszóval hozzon létre fiókot.</w:t>
      </w:r>
    </w:p>
    <w:p w14:paraId="1D137E5A" w14:textId="77777777" w:rsidR="00EB5D49" w:rsidRDefault="00EB5D49" w:rsidP="00EB5D49">
      <w:r w:rsidRPr="00EB5D49">
        <w:rPr>
          <w:b/>
          <w:bCs/>
          <w:lang w:eastAsia="hu-HU"/>
        </w:rPr>
        <w:t xml:space="preserve">Teszt </w:t>
      </w:r>
      <w:r>
        <w:rPr>
          <w:b/>
          <w:bCs/>
          <w:lang w:eastAsia="hu-HU"/>
        </w:rPr>
        <w:t>futtatása</w:t>
      </w:r>
      <w:r w:rsidRPr="00EB5D49">
        <w:rPr>
          <w:b/>
          <w:bCs/>
          <w:lang w:eastAsia="hu-HU"/>
        </w:rPr>
        <w:t>:</w:t>
      </w:r>
      <w:r>
        <w:rPr>
          <w:b/>
          <w:bCs/>
          <w:sz w:val="36"/>
          <w:szCs w:val="36"/>
        </w:rPr>
        <w:br/>
      </w:r>
      <w:r w:rsidRPr="00ED5640">
        <w:t>A frontend teszt futtatásához a következő parancs szükséges:</w:t>
      </w:r>
    </w:p>
    <w:p w14:paraId="2EAF7B21" w14:textId="107669AB" w:rsidR="00EB5D49" w:rsidRDefault="00EB5D49" w:rsidP="00EB5D49">
      <w:pPr>
        <w:rPr>
          <w:b/>
          <w:bCs/>
          <w:lang w:eastAsia="hu-HU"/>
        </w:rPr>
      </w:pPr>
      <w:proofErr w:type="spellStart"/>
      <w:r w:rsidRPr="00EB5D49">
        <w:rPr>
          <w:b/>
          <w:bCs/>
          <w:lang w:eastAsia="hu-HU"/>
        </w:rPr>
        <w:t>npx</w:t>
      </w:r>
      <w:proofErr w:type="spellEnd"/>
      <w:r w:rsidRPr="00EB5D49">
        <w:rPr>
          <w:b/>
          <w:bCs/>
          <w:lang w:eastAsia="hu-HU"/>
        </w:rPr>
        <w:t xml:space="preserve"> </w:t>
      </w:r>
      <w:proofErr w:type="spellStart"/>
      <w:r w:rsidRPr="00EB5D49">
        <w:rPr>
          <w:b/>
          <w:bCs/>
          <w:lang w:eastAsia="hu-HU"/>
        </w:rPr>
        <w:t>playwright</w:t>
      </w:r>
      <w:proofErr w:type="spellEnd"/>
      <w:r w:rsidRPr="00EB5D49">
        <w:rPr>
          <w:b/>
          <w:bCs/>
          <w:lang w:eastAsia="hu-HU"/>
        </w:rPr>
        <w:t xml:space="preserve"> test </w:t>
      </w:r>
      <w:proofErr w:type="spellStart"/>
      <w:r w:rsidRPr="00EB5D49">
        <w:rPr>
          <w:b/>
          <w:bCs/>
          <w:lang w:eastAsia="hu-HU"/>
        </w:rPr>
        <w:t>register-password-mismatch.spec.ts</w:t>
      </w:r>
      <w:proofErr w:type="spellEnd"/>
      <w:r w:rsidRPr="00EB5D49">
        <w:rPr>
          <w:b/>
          <w:bCs/>
          <w:lang w:eastAsia="hu-HU"/>
        </w:rPr>
        <w:t xml:space="preserve"> </w:t>
      </w:r>
      <w:r w:rsidR="00960961">
        <w:rPr>
          <w:b/>
          <w:bCs/>
          <w:lang w:eastAsia="hu-HU"/>
        </w:rPr>
        <w:t>--</w:t>
      </w:r>
      <w:proofErr w:type="spellStart"/>
      <w:r w:rsidRPr="00EB5D49">
        <w:rPr>
          <w:b/>
          <w:bCs/>
          <w:lang w:eastAsia="hu-HU"/>
        </w:rPr>
        <w:t>headed</w:t>
      </w:r>
      <w:proofErr w:type="spellEnd"/>
    </w:p>
    <w:p w14:paraId="7FB0143F" w14:textId="50FCB66E" w:rsidR="00EB5D49" w:rsidRDefault="00EB5D49" w:rsidP="00EB5D49">
      <w:pPr>
        <w:ind w:firstLine="0"/>
        <w:rPr>
          <w:lang w:eastAsia="hu-HU"/>
        </w:rPr>
      </w:pPr>
      <w:r w:rsidRPr="00EB5D49">
        <w:rPr>
          <w:lang w:eastAsia="hu-HU"/>
        </w:rPr>
        <w:t xml:space="preserve">A </w:t>
      </w:r>
      <w:r w:rsidRPr="00EB5D49">
        <w:rPr>
          <w:b/>
          <w:bCs/>
          <w:lang w:eastAsia="hu-HU"/>
        </w:rPr>
        <w:t>--</w:t>
      </w:r>
      <w:proofErr w:type="spellStart"/>
      <w:r w:rsidRPr="00EB5D49">
        <w:rPr>
          <w:b/>
          <w:bCs/>
          <w:lang w:eastAsia="hu-HU"/>
        </w:rPr>
        <w:t>headed</w:t>
      </w:r>
      <w:proofErr w:type="spellEnd"/>
      <w:r w:rsidRPr="00EB5D49">
        <w:rPr>
          <w:lang w:eastAsia="hu-HU"/>
        </w:rPr>
        <w:t xml:space="preserve"> kapcsoló lehetővé teszi a teszt vizuális követését a böngészőben.</w:t>
      </w:r>
    </w:p>
    <w:p w14:paraId="302B1867" w14:textId="00B84EDD" w:rsidR="00EB5D49" w:rsidRDefault="00EB5D49" w:rsidP="00EB5D49">
      <w:pPr>
        <w:ind w:firstLine="0"/>
        <w:rPr>
          <w:lang w:eastAsia="hu-HU"/>
        </w:rPr>
      </w:pPr>
      <w:r w:rsidRPr="00EB5D49">
        <w:rPr>
          <w:noProof/>
          <w:lang w:eastAsia="hu-HU"/>
        </w:rPr>
        <w:drawing>
          <wp:inline distT="0" distB="0" distL="0" distR="0" wp14:anchorId="39B62F54" wp14:editId="22B04D2F">
            <wp:extent cx="6030595" cy="3122295"/>
            <wp:effectExtent l="0" t="0" r="8255" b="1905"/>
            <wp:docPr id="125361239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123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A3D36" w14:textId="1C523329" w:rsidR="00EB5D49" w:rsidRDefault="005E79BA" w:rsidP="005E79BA">
      <w:pPr>
        <w:pStyle w:val="Cmsor2"/>
        <w:pageBreakBefore/>
        <w:rPr>
          <w:lang w:eastAsia="hu-HU"/>
        </w:rPr>
      </w:pPr>
      <w:bookmarkStart w:id="5" w:name="_Toc223080412"/>
      <w:r w:rsidRPr="005E79BA">
        <w:rPr>
          <w:lang w:eastAsia="hu-HU"/>
        </w:rPr>
        <w:lastRenderedPageBreak/>
        <w:t>Regisztráció hibás email formátummal</w:t>
      </w:r>
      <w:bookmarkEnd w:id="5"/>
    </w:p>
    <w:p w14:paraId="297F8084" w14:textId="77777777" w:rsidR="005E79BA" w:rsidRPr="005E79BA" w:rsidRDefault="005E79BA" w:rsidP="005E79BA">
      <w:pPr>
        <w:rPr>
          <w:lang w:eastAsia="hu-HU"/>
        </w:rPr>
      </w:pPr>
      <w:r w:rsidRPr="005E79BA">
        <w:rPr>
          <w:lang w:eastAsia="hu-HU"/>
        </w:rPr>
        <w:t>A teszteset célja annak ellenőrzése, hogy a rendszer nem engedi a regisztrációt, ha a felhasználó nem megfelelő formátumú email címet ad meg.</w:t>
      </w:r>
    </w:p>
    <w:p w14:paraId="3E6D0968" w14:textId="699AA1CC" w:rsidR="005E79BA" w:rsidRDefault="005E79BA" w:rsidP="005E79BA">
      <w:pPr>
        <w:rPr>
          <w:lang w:eastAsia="hu-HU"/>
        </w:rPr>
      </w:pPr>
      <w:r w:rsidRPr="005E79BA">
        <w:rPr>
          <w:lang w:eastAsia="hu-HU"/>
        </w:rPr>
        <w:t>Az email formátum validáció alapvető adatellenőrzési követelmény, amely biztosítja, hogy a rendszer csak valós, szabványos formátumú email címeket fogadjon el.</w:t>
      </w:r>
    </w:p>
    <w:p w14:paraId="73D53C82" w14:textId="77777777" w:rsidR="005E79BA" w:rsidRDefault="005E79BA" w:rsidP="005E79BA">
      <w:r w:rsidRPr="00EB5D49">
        <w:rPr>
          <w:b/>
          <w:bCs/>
          <w:lang w:eastAsia="hu-HU"/>
        </w:rPr>
        <w:t xml:space="preserve">Teszt </w:t>
      </w:r>
      <w:r>
        <w:rPr>
          <w:b/>
          <w:bCs/>
          <w:lang w:eastAsia="hu-HU"/>
        </w:rPr>
        <w:t>futtatása</w:t>
      </w:r>
      <w:r w:rsidRPr="00EB5D49">
        <w:rPr>
          <w:b/>
          <w:bCs/>
          <w:lang w:eastAsia="hu-HU"/>
        </w:rPr>
        <w:t>:</w:t>
      </w:r>
      <w:r>
        <w:rPr>
          <w:b/>
          <w:bCs/>
          <w:sz w:val="36"/>
          <w:szCs w:val="36"/>
        </w:rPr>
        <w:br/>
      </w:r>
      <w:r w:rsidRPr="00ED5640">
        <w:t>A frontend teszt futtatásához a következő parancs szükséges:</w:t>
      </w:r>
    </w:p>
    <w:p w14:paraId="2068E992" w14:textId="0DF96248" w:rsidR="005E79BA" w:rsidRDefault="005E79BA" w:rsidP="005E79BA">
      <w:pPr>
        <w:rPr>
          <w:b/>
          <w:bCs/>
          <w:lang w:eastAsia="hu-HU"/>
        </w:rPr>
      </w:pPr>
      <w:proofErr w:type="spellStart"/>
      <w:r w:rsidRPr="005E79BA">
        <w:rPr>
          <w:b/>
          <w:bCs/>
          <w:lang w:eastAsia="hu-HU"/>
        </w:rPr>
        <w:t>npx</w:t>
      </w:r>
      <w:proofErr w:type="spellEnd"/>
      <w:r w:rsidRPr="005E79BA">
        <w:rPr>
          <w:b/>
          <w:bCs/>
          <w:lang w:eastAsia="hu-HU"/>
        </w:rPr>
        <w:t xml:space="preserve"> </w:t>
      </w:r>
      <w:proofErr w:type="spellStart"/>
      <w:r w:rsidRPr="005E79BA">
        <w:rPr>
          <w:b/>
          <w:bCs/>
          <w:lang w:eastAsia="hu-HU"/>
        </w:rPr>
        <w:t>playwright</w:t>
      </w:r>
      <w:proofErr w:type="spellEnd"/>
      <w:r w:rsidRPr="005E79BA">
        <w:rPr>
          <w:b/>
          <w:bCs/>
          <w:lang w:eastAsia="hu-HU"/>
        </w:rPr>
        <w:t xml:space="preserve"> test </w:t>
      </w:r>
      <w:proofErr w:type="spellStart"/>
      <w:r w:rsidRPr="005E79BA">
        <w:rPr>
          <w:b/>
          <w:bCs/>
          <w:lang w:eastAsia="hu-HU"/>
        </w:rPr>
        <w:t>register-invalid-email.spec.ts</w:t>
      </w:r>
      <w:proofErr w:type="spellEnd"/>
      <w:r w:rsidRPr="005E79BA">
        <w:rPr>
          <w:b/>
          <w:bCs/>
          <w:lang w:eastAsia="hu-HU"/>
        </w:rPr>
        <w:t xml:space="preserve"> </w:t>
      </w:r>
      <w:r>
        <w:rPr>
          <w:b/>
          <w:bCs/>
          <w:lang w:eastAsia="hu-HU"/>
        </w:rPr>
        <w:t>–</w:t>
      </w:r>
      <w:proofErr w:type="spellStart"/>
      <w:r w:rsidRPr="005E79BA">
        <w:rPr>
          <w:b/>
          <w:bCs/>
          <w:lang w:eastAsia="hu-HU"/>
        </w:rPr>
        <w:t>headed</w:t>
      </w:r>
      <w:proofErr w:type="spellEnd"/>
    </w:p>
    <w:p w14:paraId="7C7E6766" w14:textId="487F40D8" w:rsidR="005E79BA" w:rsidRDefault="005E79BA" w:rsidP="005E79BA">
      <w:pPr>
        <w:ind w:firstLine="0"/>
        <w:rPr>
          <w:lang w:eastAsia="hu-HU"/>
        </w:rPr>
      </w:pPr>
      <w:r w:rsidRPr="005E79BA">
        <w:rPr>
          <w:lang w:eastAsia="hu-HU"/>
        </w:rPr>
        <w:t xml:space="preserve">A </w:t>
      </w:r>
      <w:r w:rsidRPr="005E79BA">
        <w:rPr>
          <w:b/>
          <w:bCs/>
          <w:lang w:eastAsia="hu-HU"/>
        </w:rPr>
        <w:t>--</w:t>
      </w:r>
      <w:proofErr w:type="spellStart"/>
      <w:r w:rsidRPr="005E79BA">
        <w:rPr>
          <w:b/>
          <w:bCs/>
          <w:lang w:eastAsia="hu-HU"/>
        </w:rPr>
        <w:t>headed</w:t>
      </w:r>
      <w:proofErr w:type="spellEnd"/>
      <w:r w:rsidRPr="005E79BA">
        <w:rPr>
          <w:lang w:eastAsia="hu-HU"/>
        </w:rPr>
        <w:t xml:space="preserve"> opció lehetővé teszi a böngésző vizuális megjelenítését a teszt futása közben.</w:t>
      </w:r>
    </w:p>
    <w:p w14:paraId="55E3CC83" w14:textId="48994B6A" w:rsidR="005E79BA" w:rsidRDefault="005E79BA" w:rsidP="005E79BA">
      <w:pPr>
        <w:ind w:firstLine="0"/>
        <w:rPr>
          <w:lang w:eastAsia="hu-HU"/>
        </w:rPr>
      </w:pPr>
      <w:r w:rsidRPr="005E79BA">
        <w:rPr>
          <w:noProof/>
          <w:lang w:eastAsia="hu-HU"/>
        </w:rPr>
        <w:drawing>
          <wp:inline distT="0" distB="0" distL="0" distR="0" wp14:anchorId="3BEEEADD" wp14:editId="11CC82FC">
            <wp:extent cx="6030595" cy="2864485"/>
            <wp:effectExtent l="0" t="0" r="8255" b="0"/>
            <wp:docPr id="158675095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509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8675D" w14:textId="4040D3E7" w:rsidR="005E79BA" w:rsidRDefault="005E79BA" w:rsidP="005E79BA">
      <w:pPr>
        <w:pStyle w:val="Cmsor2"/>
        <w:pageBreakBefore/>
        <w:rPr>
          <w:lang w:eastAsia="hu-HU"/>
        </w:rPr>
      </w:pPr>
      <w:bookmarkStart w:id="6" w:name="_Toc223080413"/>
      <w:r w:rsidRPr="005E79BA">
        <w:rPr>
          <w:lang w:eastAsia="hu-HU"/>
        </w:rPr>
        <w:lastRenderedPageBreak/>
        <w:t>Sikeres bejelentkezés</w:t>
      </w:r>
      <w:bookmarkEnd w:id="6"/>
    </w:p>
    <w:p w14:paraId="54EB3C76" w14:textId="77777777" w:rsidR="005E79BA" w:rsidRPr="005E79BA" w:rsidRDefault="005E79BA" w:rsidP="005E79BA">
      <w:pPr>
        <w:rPr>
          <w:lang w:eastAsia="hu-HU"/>
        </w:rPr>
      </w:pPr>
      <w:r w:rsidRPr="005E79BA">
        <w:rPr>
          <w:lang w:eastAsia="hu-HU"/>
        </w:rPr>
        <w:t>A teszteset célja annak ellenőrzése, hogy a rendszer megfelelően kezeli a felhasználó bejelentkezését érvényes email cím és jelszó megadása esetén.</w:t>
      </w:r>
    </w:p>
    <w:p w14:paraId="5F7B687C" w14:textId="77777777" w:rsidR="005E79BA" w:rsidRDefault="005E79BA" w:rsidP="005E79BA">
      <w:pPr>
        <w:rPr>
          <w:lang w:eastAsia="hu-HU"/>
        </w:rPr>
      </w:pPr>
      <w:r w:rsidRPr="005E79BA">
        <w:rPr>
          <w:lang w:eastAsia="hu-HU"/>
        </w:rPr>
        <w:t xml:space="preserve">A teszt biztosítja, hogy az </w:t>
      </w:r>
      <w:proofErr w:type="spellStart"/>
      <w:r w:rsidRPr="005E79BA">
        <w:rPr>
          <w:lang w:eastAsia="hu-HU"/>
        </w:rPr>
        <w:t>autentikációs</w:t>
      </w:r>
      <w:proofErr w:type="spellEnd"/>
      <w:r w:rsidRPr="005E79BA">
        <w:rPr>
          <w:lang w:eastAsia="hu-HU"/>
        </w:rPr>
        <w:t xml:space="preserve"> folyamat (login API, </w:t>
      </w:r>
      <w:proofErr w:type="spellStart"/>
      <w:r w:rsidRPr="005E79BA">
        <w:rPr>
          <w:lang w:eastAsia="hu-HU"/>
        </w:rPr>
        <w:t>token</w:t>
      </w:r>
      <w:proofErr w:type="spellEnd"/>
      <w:r w:rsidRPr="005E79BA">
        <w:rPr>
          <w:lang w:eastAsia="hu-HU"/>
        </w:rPr>
        <w:t xml:space="preserve"> mentés, átirányítás) megfelelően működik.</w:t>
      </w:r>
    </w:p>
    <w:p w14:paraId="59E95119" w14:textId="77777777" w:rsidR="005E79BA" w:rsidRDefault="005E79BA" w:rsidP="005E79BA">
      <w:r w:rsidRPr="00EB5D49">
        <w:rPr>
          <w:b/>
          <w:bCs/>
          <w:lang w:eastAsia="hu-HU"/>
        </w:rPr>
        <w:t xml:space="preserve">Teszt </w:t>
      </w:r>
      <w:r>
        <w:rPr>
          <w:b/>
          <w:bCs/>
          <w:lang w:eastAsia="hu-HU"/>
        </w:rPr>
        <w:t>futtatása</w:t>
      </w:r>
      <w:r w:rsidRPr="00EB5D49">
        <w:rPr>
          <w:b/>
          <w:bCs/>
          <w:lang w:eastAsia="hu-HU"/>
        </w:rPr>
        <w:t>:</w:t>
      </w:r>
      <w:r>
        <w:rPr>
          <w:b/>
          <w:bCs/>
          <w:sz w:val="36"/>
          <w:szCs w:val="36"/>
        </w:rPr>
        <w:br/>
      </w:r>
      <w:r w:rsidRPr="00ED5640">
        <w:t>A frontend teszt futtatásához a következő parancs szükséges:</w:t>
      </w:r>
    </w:p>
    <w:p w14:paraId="62FED69A" w14:textId="48D345D9" w:rsidR="005E79BA" w:rsidRDefault="005E79BA" w:rsidP="005E79BA">
      <w:pPr>
        <w:rPr>
          <w:b/>
          <w:bCs/>
          <w:lang w:eastAsia="hu-HU"/>
        </w:rPr>
      </w:pPr>
      <w:proofErr w:type="spellStart"/>
      <w:r w:rsidRPr="005E79BA">
        <w:rPr>
          <w:b/>
          <w:bCs/>
          <w:lang w:eastAsia="hu-HU"/>
        </w:rPr>
        <w:t>npx</w:t>
      </w:r>
      <w:proofErr w:type="spellEnd"/>
      <w:r w:rsidRPr="005E79BA">
        <w:rPr>
          <w:b/>
          <w:bCs/>
          <w:lang w:eastAsia="hu-HU"/>
        </w:rPr>
        <w:t xml:space="preserve"> </w:t>
      </w:r>
      <w:proofErr w:type="spellStart"/>
      <w:r w:rsidRPr="005E79BA">
        <w:rPr>
          <w:b/>
          <w:bCs/>
          <w:lang w:eastAsia="hu-HU"/>
        </w:rPr>
        <w:t>playwright</w:t>
      </w:r>
      <w:proofErr w:type="spellEnd"/>
      <w:r w:rsidRPr="005E79BA">
        <w:rPr>
          <w:b/>
          <w:bCs/>
          <w:lang w:eastAsia="hu-HU"/>
        </w:rPr>
        <w:t xml:space="preserve"> test </w:t>
      </w:r>
      <w:proofErr w:type="spellStart"/>
      <w:r w:rsidRPr="005E79BA">
        <w:rPr>
          <w:b/>
          <w:bCs/>
          <w:lang w:eastAsia="hu-HU"/>
        </w:rPr>
        <w:t>login.spec.ts</w:t>
      </w:r>
      <w:proofErr w:type="spellEnd"/>
      <w:r w:rsidRPr="005E79BA">
        <w:rPr>
          <w:b/>
          <w:bCs/>
          <w:lang w:eastAsia="hu-HU"/>
        </w:rPr>
        <w:t xml:space="preserve"> </w:t>
      </w:r>
      <w:r>
        <w:rPr>
          <w:b/>
          <w:bCs/>
          <w:lang w:eastAsia="hu-HU"/>
        </w:rPr>
        <w:t>–</w:t>
      </w:r>
      <w:proofErr w:type="spellStart"/>
      <w:r w:rsidRPr="005E79BA">
        <w:rPr>
          <w:b/>
          <w:bCs/>
          <w:lang w:eastAsia="hu-HU"/>
        </w:rPr>
        <w:t>headed</w:t>
      </w:r>
      <w:proofErr w:type="spellEnd"/>
    </w:p>
    <w:p w14:paraId="750AC452" w14:textId="55DB4648" w:rsidR="005E79BA" w:rsidRDefault="005E79BA" w:rsidP="005E79BA">
      <w:pPr>
        <w:ind w:firstLine="0"/>
        <w:rPr>
          <w:lang w:eastAsia="hu-HU"/>
        </w:rPr>
      </w:pPr>
      <w:r w:rsidRPr="005E79BA">
        <w:rPr>
          <w:lang w:eastAsia="hu-HU"/>
        </w:rPr>
        <w:t xml:space="preserve">A </w:t>
      </w:r>
      <w:r w:rsidRPr="005E79BA">
        <w:rPr>
          <w:b/>
          <w:bCs/>
          <w:lang w:eastAsia="hu-HU"/>
        </w:rPr>
        <w:t>--</w:t>
      </w:r>
      <w:proofErr w:type="spellStart"/>
      <w:r w:rsidRPr="005E79BA">
        <w:rPr>
          <w:b/>
          <w:bCs/>
          <w:lang w:eastAsia="hu-HU"/>
        </w:rPr>
        <w:t>headed</w:t>
      </w:r>
      <w:proofErr w:type="spellEnd"/>
      <w:r w:rsidRPr="005E79BA">
        <w:rPr>
          <w:b/>
          <w:bCs/>
          <w:lang w:eastAsia="hu-HU"/>
        </w:rPr>
        <w:t xml:space="preserve"> </w:t>
      </w:r>
      <w:r w:rsidRPr="005E79BA">
        <w:rPr>
          <w:lang w:eastAsia="hu-HU"/>
        </w:rPr>
        <w:t>kapcsoló segítségével a teszt futása vizuálisan követhető.</w:t>
      </w:r>
    </w:p>
    <w:p w14:paraId="6D079C3C" w14:textId="404A6A53" w:rsidR="005E79BA" w:rsidRDefault="005E79BA" w:rsidP="005E79BA">
      <w:pPr>
        <w:ind w:firstLine="0"/>
        <w:rPr>
          <w:lang w:eastAsia="hu-HU"/>
        </w:rPr>
      </w:pPr>
      <w:r w:rsidRPr="005E79BA">
        <w:rPr>
          <w:noProof/>
          <w:lang w:eastAsia="hu-HU"/>
        </w:rPr>
        <w:drawing>
          <wp:inline distT="0" distB="0" distL="0" distR="0" wp14:anchorId="01DDCE8B" wp14:editId="7A2A3667">
            <wp:extent cx="6030595" cy="2764790"/>
            <wp:effectExtent l="0" t="0" r="8255" b="0"/>
            <wp:docPr id="49166153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615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C8910" w14:textId="64828299" w:rsidR="005E79BA" w:rsidRDefault="005E79BA" w:rsidP="005E79BA">
      <w:pPr>
        <w:pStyle w:val="Cmsor2"/>
        <w:pageBreakBefore/>
        <w:rPr>
          <w:lang w:eastAsia="hu-HU"/>
        </w:rPr>
      </w:pPr>
      <w:bookmarkStart w:id="7" w:name="_Toc223080414"/>
      <w:r w:rsidRPr="005E79BA">
        <w:rPr>
          <w:lang w:eastAsia="hu-HU"/>
        </w:rPr>
        <w:lastRenderedPageBreak/>
        <w:t>Hibás bejelentkezés</w:t>
      </w:r>
      <w:bookmarkEnd w:id="7"/>
    </w:p>
    <w:p w14:paraId="5AAB72EA" w14:textId="77777777" w:rsidR="005E79BA" w:rsidRPr="005E79BA" w:rsidRDefault="005E79BA" w:rsidP="005E79BA">
      <w:pPr>
        <w:rPr>
          <w:lang w:eastAsia="hu-HU"/>
        </w:rPr>
      </w:pPr>
      <w:r w:rsidRPr="005E79BA">
        <w:rPr>
          <w:lang w:eastAsia="hu-HU"/>
        </w:rPr>
        <w:t>A teszteset célja annak ellenőrzése, hogy a rendszer nem engedi a bejelentkezést, ha a felhasználó hibás jelszót ad meg.</w:t>
      </w:r>
    </w:p>
    <w:p w14:paraId="46BE4D66" w14:textId="6E8EF68E" w:rsidR="005E79BA" w:rsidRDefault="005E79BA" w:rsidP="005E79BA">
      <w:pPr>
        <w:rPr>
          <w:lang w:eastAsia="hu-HU"/>
        </w:rPr>
      </w:pPr>
      <w:r w:rsidRPr="005E79BA">
        <w:rPr>
          <w:lang w:eastAsia="hu-HU"/>
        </w:rPr>
        <w:t xml:space="preserve">Ez a teszt biztosítja, hogy az </w:t>
      </w:r>
      <w:proofErr w:type="spellStart"/>
      <w:r w:rsidRPr="005E79BA">
        <w:rPr>
          <w:lang w:eastAsia="hu-HU"/>
        </w:rPr>
        <w:t>autentikációs</w:t>
      </w:r>
      <w:proofErr w:type="spellEnd"/>
      <w:r w:rsidRPr="005E79BA">
        <w:rPr>
          <w:lang w:eastAsia="hu-HU"/>
        </w:rPr>
        <w:t xml:space="preserve"> rendszer megfelelően védi a felhasználói fiókokat, és nem enged hozzáférést érvénytelen hitelesítési adatokkal.</w:t>
      </w:r>
    </w:p>
    <w:p w14:paraId="724CEC0E" w14:textId="77777777" w:rsidR="005E79BA" w:rsidRDefault="005E79BA" w:rsidP="005E79BA">
      <w:r w:rsidRPr="00EB5D49">
        <w:rPr>
          <w:b/>
          <w:bCs/>
          <w:lang w:eastAsia="hu-HU"/>
        </w:rPr>
        <w:t xml:space="preserve">Teszt </w:t>
      </w:r>
      <w:r>
        <w:rPr>
          <w:b/>
          <w:bCs/>
          <w:lang w:eastAsia="hu-HU"/>
        </w:rPr>
        <w:t>futtatása</w:t>
      </w:r>
      <w:r w:rsidRPr="00EB5D49">
        <w:rPr>
          <w:b/>
          <w:bCs/>
          <w:lang w:eastAsia="hu-HU"/>
        </w:rPr>
        <w:t>:</w:t>
      </w:r>
      <w:r>
        <w:rPr>
          <w:b/>
          <w:bCs/>
          <w:sz w:val="36"/>
          <w:szCs w:val="36"/>
        </w:rPr>
        <w:br/>
      </w:r>
      <w:r w:rsidRPr="00ED5640">
        <w:t>A frontend teszt futtatásához a következő parancs szükséges:</w:t>
      </w:r>
    </w:p>
    <w:p w14:paraId="6E9C03DB" w14:textId="4D23F244" w:rsidR="005E79BA" w:rsidRDefault="005E79BA" w:rsidP="005E79BA">
      <w:pPr>
        <w:rPr>
          <w:b/>
          <w:bCs/>
          <w:lang w:eastAsia="hu-HU"/>
        </w:rPr>
      </w:pPr>
      <w:proofErr w:type="spellStart"/>
      <w:r w:rsidRPr="005E79BA">
        <w:rPr>
          <w:b/>
          <w:bCs/>
          <w:lang w:eastAsia="hu-HU"/>
        </w:rPr>
        <w:t>npx</w:t>
      </w:r>
      <w:proofErr w:type="spellEnd"/>
      <w:r w:rsidRPr="005E79BA">
        <w:rPr>
          <w:b/>
          <w:bCs/>
          <w:lang w:eastAsia="hu-HU"/>
        </w:rPr>
        <w:t xml:space="preserve"> </w:t>
      </w:r>
      <w:proofErr w:type="spellStart"/>
      <w:r w:rsidRPr="005E79BA">
        <w:rPr>
          <w:b/>
          <w:bCs/>
          <w:lang w:eastAsia="hu-HU"/>
        </w:rPr>
        <w:t>playwright</w:t>
      </w:r>
      <w:proofErr w:type="spellEnd"/>
      <w:r w:rsidRPr="005E79BA">
        <w:rPr>
          <w:b/>
          <w:bCs/>
          <w:lang w:eastAsia="hu-HU"/>
        </w:rPr>
        <w:t xml:space="preserve"> test login-</w:t>
      </w:r>
      <w:proofErr w:type="spellStart"/>
      <w:r w:rsidR="0096115B">
        <w:rPr>
          <w:b/>
          <w:bCs/>
          <w:lang w:eastAsia="hu-HU"/>
        </w:rPr>
        <w:t>invalid</w:t>
      </w:r>
      <w:proofErr w:type="spellEnd"/>
      <w:r w:rsidR="0096115B">
        <w:rPr>
          <w:b/>
          <w:bCs/>
          <w:lang w:eastAsia="hu-HU"/>
        </w:rPr>
        <w:t>-</w:t>
      </w:r>
      <w:proofErr w:type="spellStart"/>
      <w:r w:rsidR="0096115B">
        <w:rPr>
          <w:b/>
          <w:bCs/>
          <w:lang w:eastAsia="hu-HU"/>
        </w:rPr>
        <w:t>password</w:t>
      </w:r>
      <w:r w:rsidRPr="005E79BA">
        <w:rPr>
          <w:b/>
          <w:bCs/>
          <w:lang w:eastAsia="hu-HU"/>
        </w:rPr>
        <w:t>.spec.ts</w:t>
      </w:r>
      <w:proofErr w:type="spellEnd"/>
      <w:r w:rsidRPr="005E79BA">
        <w:rPr>
          <w:b/>
          <w:bCs/>
          <w:lang w:eastAsia="hu-HU"/>
        </w:rPr>
        <w:t xml:space="preserve"> </w:t>
      </w:r>
      <w:r>
        <w:rPr>
          <w:b/>
          <w:bCs/>
          <w:lang w:eastAsia="hu-HU"/>
        </w:rPr>
        <w:t>–</w:t>
      </w:r>
      <w:proofErr w:type="spellStart"/>
      <w:r w:rsidRPr="005E79BA">
        <w:rPr>
          <w:b/>
          <w:bCs/>
          <w:lang w:eastAsia="hu-HU"/>
        </w:rPr>
        <w:t>headed</w:t>
      </w:r>
      <w:proofErr w:type="spellEnd"/>
    </w:p>
    <w:p w14:paraId="33B49B3E" w14:textId="0667CDB5" w:rsidR="005E79BA" w:rsidRDefault="005E79BA" w:rsidP="005E79BA">
      <w:pPr>
        <w:ind w:firstLine="0"/>
        <w:rPr>
          <w:lang w:eastAsia="hu-HU"/>
        </w:rPr>
      </w:pPr>
      <w:r w:rsidRPr="005E79BA">
        <w:rPr>
          <w:lang w:eastAsia="hu-HU"/>
        </w:rPr>
        <w:t xml:space="preserve">A </w:t>
      </w:r>
      <w:r w:rsidRPr="005E79BA">
        <w:rPr>
          <w:b/>
          <w:bCs/>
          <w:lang w:eastAsia="hu-HU"/>
        </w:rPr>
        <w:t>--</w:t>
      </w:r>
      <w:proofErr w:type="spellStart"/>
      <w:r w:rsidRPr="005E79BA">
        <w:rPr>
          <w:b/>
          <w:bCs/>
          <w:lang w:eastAsia="hu-HU"/>
        </w:rPr>
        <w:t>headed</w:t>
      </w:r>
      <w:proofErr w:type="spellEnd"/>
      <w:r w:rsidRPr="005E79BA">
        <w:rPr>
          <w:lang w:eastAsia="hu-HU"/>
        </w:rPr>
        <w:t xml:space="preserve"> kapcsoló lehetővé teszi a teszt vizuális megfigyelését.</w:t>
      </w:r>
    </w:p>
    <w:p w14:paraId="61A2BAD7" w14:textId="1BDE4118" w:rsidR="005E79BA" w:rsidRDefault="005E79BA" w:rsidP="005E79BA">
      <w:pPr>
        <w:ind w:firstLine="0"/>
        <w:rPr>
          <w:lang w:eastAsia="hu-HU"/>
        </w:rPr>
      </w:pPr>
      <w:r w:rsidRPr="005E79BA">
        <w:rPr>
          <w:noProof/>
          <w:lang w:eastAsia="hu-HU"/>
        </w:rPr>
        <w:drawing>
          <wp:inline distT="0" distB="0" distL="0" distR="0" wp14:anchorId="3873ED51" wp14:editId="7FDFF025">
            <wp:extent cx="6030595" cy="2736850"/>
            <wp:effectExtent l="0" t="0" r="8255" b="6350"/>
            <wp:docPr id="152176960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696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3419" w14:textId="6EA833D3" w:rsidR="005E79BA" w:rsidRDefault="00CE53B9" w:rsidP="00CE53B9">
      <w:pPr>
        <w:pStyle w:val="Cmsor2"/>
        <w:pageBreakBefore/>
        <w:rPr>
          <w:lang w:eastAsia="hu-HU"/>
        </w:rPr>
      </w:pPr>
      <w:bookmarkStart w:id="8" w:name="_Toc223080415"/>
      <w:r w:rsidRPr="00CE53B9">
        <w:rPr>
          <w:lang w:eastAsia="hu-HU"/>
        </w:rPr>
        <w:lastRenderedPageBreak/>
        <w:t>Sikeres kijelentkezés</w:t>
      </w:r>
      <w:bookmarkEnd w:id="8"/>
    </w:p>
    <w:p w14:paraId="76B63F5C" w14:textId="77777777" w:rsidR="00CE53B9" w:rsidRPr="00CE53B9" w:rsidRDefault="00CE53B9" w:rsidP="00CE53B9">
      <w:pPr>
        <w:rPr>
          <w:lang w:eastAsia="hu-HU"/>
        </w:rPr>
      </w:pPr>
      <w:r w:rsidRPr="00CE53B9">
        <w:rPr>
          <w:lang w:eastAsia="hu-HU"/>
        </w:rPr>
        <w:t>A teszteset célja annak ellenőrzése, hogy a rendszer megfelelően kezeli a felhasználó kijelentkezését, valamint törli a hitelesítési adatokat a böngésző tárolójából.</w:t>
      </w:r>
    </w:p>
    <w:p w14:paraId="0CF28F20" w14:textId="6498BD66" w:rsidR="00CE53B9" w:rsidRDefault="00CE53B9" w:rsidP="00CE53B9">
      <w:pPr>
        <w:rPr>
          <w:lang w:eastAsia="hu-HU"/>
        </w:rPr>
      </w:pPr>
      <w:r w:rsidRPr="00CE53B9">
        <w:rPr>
          <w:lang w:eastAsia="hu-HU"/>
        </w:rPr>
        <w:t>Ez biztosítja, hogy a kijelentkezés után a felhasználó ne férhessen hozzá a védett oldalakhoz.</w:t>
      </w:r>
    </w:p>
    <w:p w14:paraId="37F9699E" w14:textId="77777777" w:rsidR="00CE53B9" w:rsidRDefault="00CE53B9" w:rsidP="00CE53B9">
      <w:r w:rsidRPr="00EB5D49">
        <w:rPr>
          <w:b/>
          <w:bCs/>
          <w:lang w:eastAsia="hu-HU"/>
        </w:rPr>
        <w:t xml:space="preserve">Teszt </w:t>
      </w:r>
      <w:r>
        <w:rPr>
          <w:b/>
          <w:bCs/>
          <w:lang w:eastAsia="hu-HU"/>
        </w:rPr>
        <w:t>futtatása</w:t>
      </w:r>
      <w:r w:rsidRPr="00EB5D49">
        <w:rPr>
          <w:b/>
          <w:bCs/>
          <w:lang w:eastAsia="hu-HU"/>
        </w:rPr>
        <w:t>:</w:t>
      </w:r>
      <w:r>
        <w:rPr>
          <w:b/>
          <w:bCs/>
          <w:sz w:val="36"/>
          <w:szCs w:val="36"/>
        </w:rPr>
        <w:br/>
      </w:r>
      <w:r w:rsidRPr="00ED5640">
        <w:t>A frontend teszt futtatásához a következő parancs szükséges:</w:t>
      </w:r>
    </w:p>
    <w:p w14:paraId="647E5B23" w14:textId="04855573" w:rsidR="00CE53B9" w:rsidRDefault="00CE53B9" w:rsidP="00CE53B9">
      <w:pPr>
        <w:rPr>
          <w:b/>
          <w:bCs/>
          <w:lang w:eastAsia="hu-HU"/>
        </w:rPr>
      </w:pPr>
      <w:proofErr w:type="spellStart"/>
      <w:r w:rsidRPr="00CE53B9">
        <w:rPr>
          <w:b/>
          <w:bCs/>
          <w:lang w:eastAsia="hu-HU"/>
        </w:rPr>
        <w:t>npx</w:t>
      </w:r>
      <w:proofErr w:type="spellEnd"/>
      <w:r w:rsidRPr="00CE53B9">
        <w:rPr>
          <w:b/>
          <w:bCs/>
          <w:lang w:eastAsia="hu-HU"/>
        </w:rPr>
        <w:t xml:space="preserve"> </w:t>
      </w:r>
      <w:proofErr w:type="spellStart"/>
      <w:r w:rsidRPr="00CE53B9">
        <w:rPr>
          <w:b/>
          <w:bCs/>
          <w:lang w:eastAsia="hu-HU"/>
        </w:rPr>
        <w:t>playwright</w:t>
      </w:r>
      <w:proofErr w:type="spellEnd"/>
      <w:r w:rsidRPr="00CE53B9">
        <w:rPr>
          <w:b/>
          <w:bCs/>
          <w:lang w:eastAsia="hu-HU"/>
        </w:rPr>
        <w:t xml:space="preserve"> test </w:t>
      </w:r>
      <w:proofErr w:type="spellStart"/>
      <w:r w:rsidRPr="00CE53B9">
        <w:rPr>
          <w:b/>
          <w:bCs/>
          <w:lang w:eastAsia="hu-HU"/>
        </w:rPr>
        <w:t>logout.spec.ts</w:t>
      </w:r>
      <w:proofErr w:type="spellEnd"/>
      <w:r w:rsidRPr="00CE53B9">
        <w:rPr>
          <w:b/>
          <w:bCs/>
          <w:lang w:eastAsia="hu-HU"/>
        </w:rPr>
        <w:t xml:space="preserve"> </w:t>
      </w:r>
      <w:r>
        <w:rPr>
          <w:b/>
          <w:bCs/>
          <w:lang w:eastAsia="hu-HU"/>
        </w:rPr>
        <w:t>–</w:t>
      </w:r>
      <w:proofErr w:type="spellStart"/>
      <w:r w:rsidRPr="00CE53B9">
        <w:rPr>
          <w:b/>
          <w:bCs/>
          <w:lang w:eastAsia="hu-HU"/>
        </w:rPr>
        <w:t>headed</w:t>
      </w:r>
      <w:proofErr w:type="spellEnd"/>
    </w:p>
    <w:p w14:paraId="45486EA6" w14:textId="1BDDDFB3" w:rsidR="00CE53B9" w:rsidRDefault="00CE53B9" w:rsidP="00CE53B9">
      <w:pPr>
        <w:ind w:firstLine="0"/>
        <w:rPr>
          <w:lang w:eastAsia="hu-HU"/>
        </w:rPr>
      </w:pPr>
      <w:r w:rsidRPr="00CE53B9">
        <w:rPr>
          <w:lang w:eastAsia="hu-HU"/>
        </w:rPr>
        <w:t xml:space="preserve">A </w:t>
      </w:r>
      <w:r w:rsidRPr="00CE53B9">
        <w:rPr>
          <w:b/>
          <w:bCs/>
          <w:lang w:eastAsia="hu-HU"/>
        </w:rPr>
        <w:t>--headed</w:t>
      </w:r>
      <w:r w:rsidRPr="00CE53B9">
        <w:rPr>
          <w:lang w:eastAsia="hu-HU"/>
        </w:rPr>
        <w:t xml:space="preserve"> kapcsoló biztosítja a vizuális futtatást.</w:t>
      </w:r>
    </w:p>
    <w:p w14:paraId="5F06323E" w14:textId="45EF386C" w:rsidR="00CE53B9" w:rsidRDefault="00CE53B9" w:rsidP="00CE53B9">
      <w:pPr>
        <w:ind w:firstLine="0"/>
        <w:rPr>
          <w:lang w:eastAsia="hu-HU"/>
        </w:rPr>
      </w:pPr>
      <w:r w:rsidRPr="00CE53B9">
        <w:rPr>
          <w:noProof/>
          <w:lang w:eastAsia="hu-HU"/>
        </w:rPr>
        <w:drawing>
          <wp:inline distT="0" distB="0" distL="0" distR="0" wp14:anchorId="05545C0F" wp14:editId="1EEA44DE">
            <wp:extent cx="6030595" cy="2868295"/>
            <wp:effectExtent l="0" t="0" r="8255" b="8255"/>
            <wp:docPr id="11541163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163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BF1E" w14:textId="7871D65C" w:rsidR="00CE53B9" w:rsidRDefault="00CE53B9" w:rsidP="00CE53B9">
      <w:pPr>
        <w:pStyle w:val="Cmsor2"/>
        <w:pageBreakBefore/>
        <w:rPr>
          <w:lang w:eastAsia="hu-HU"/>
        </w:rPr>
      </w:pPr>
      <w:bookmarkStart w:id="9" w:name="_Toc223080416"/>
      <w:r w:rsidRPr="00CE53B9">
        <w:rPr>
          <w:lang w:eastAsia="hu-HU"/>
        </w:rPr>
        <w:lastRenderedPageBreak/>
        <w:t>Diák profil beállítás sikeresen</w:t>
      </w:r>
      <w:bookmarkEnd w:id="9"/>
    </w:p>
    <w:p w14:paraId="272D40D1" w14:textId="77777777" w:rsidR="00CE53B9" w:rsidRPr="00CE53B9" w:rsidRDefault="00CE53B9" w:rsidP="00CE53B9">
      <w:pPr>
        <w:rPr>
          <w:lang w:eastAsia="hu-HU"/>
        </w:rPr>
      </w:pPr>
      <w:r w:rsidRPr="00CE53B9">
        <w:rPr>
          <w:lang w:eastAsia="hu-HU"/>
        </w:rPr>
        <w:t>A teszteset célja annak ellenőrzése, hogy a rendszer megfelelően kezeli a diák szerepkör kiválasztását és a profilbeállítási folyamatot (</w:t>
      </w:r>
      <w:proofErr w:type="spellStart"/>
      <w:r w:rsidRPr="00CE53B9">
        <w:rPr>
          <w:lang w:eastAsia="hu-HU"/>
        </w:rPr>
        <w:t>setup</w:t>
      </w:r>
      <w:proofErr w:type="spellEnd"/>
      <w:r w:rsidRPr="00CE53B9">
        <w:rPr>
          <w:lang w:eastAsia="hu-HU"/>
        </w:rPr>
        <w:t xml:space="preserve"> </w:t>
      </w:r>
      <w:proofErr w:type="spellStart"/>
      <w:r w:rsidRPr="00CE53B9">
        <w:rPr>
          <w:lang w:eastAsia="hu-HU"/>
        </w:rPr>
        <w:t>wizard</w:t>
      </w:r>
      <w:proofErr w:type="spellEnd"/>
      <w:r w:rsidRPr="00CE53B9">
        <w:rPr>
          <w:lang w:eastAsia="hu-HU"/>
        </w:rPr>
        <w:t>).</w:t>
      </w:r>
    </w:p>
    <w:p w14:paraId="46A42616" w14:textId="78D2896F" w:rsidR="00CE53B9" w:rsidRPr="00CE53B9" w:rsidRDefault="00CE53B9" w:rsidP="00CE53B9">
      <w:pPr>
        <w:rPr>
          <w:lang w:eastAsia="hu-HU"/>
        </w:rPr>
      </w:pPr>
      <w:r w:rsidRPr="00CE53B9">
        <w:rPr>
          <w:lang w:eastAsia="hu-HU"/>
        </w:rPr>
        <w:t>A teszt biztosítja, hogy a felhasználó végig tud haladni a régió, település, intézmény kiválasztási folyamaton, majd sikeresen mentheti a profilját.</w:t>
      </w:r>
    </w:p>
    <w:p w14:paraId="55B76CB7" w14:textId="77777777" w:rsidR="00CE53B9" w:rsidRDefault="00CE53B9" w:rsidP="00CE53B9">
      <w:r w:rsidRPr="00EB5D49">
        <w:rPr>
          <w:b/>
          <w:bCs/>
          <w:lang w:eastAsia="hu-HU"/>
        </w:rPr>
        <w:t xml:space="preserve">Teszt </w:t>
      </w:r>
      <w:r>
        <w:rPr>
          <w:b/>
          <w:bCs/>
          <w:lang w:eastAsia="hu-HU"/>
        </w:rPr>
        <w:t>futtatása</w:t>
      </w:r>
      <w:r w:rsidRPr="00EB5D49">
        <w:rPr>
          <w:b/>
          <w:bCs/>
          <w:lang w:eastAsia="hu-HU"/>
        </w:rPr>
        <w:t>:</w:t>
      </w:r>
      <w:r>
        <w:rPr>
          <w:b/>
          <w:bCs/>
          <w:sz w:val="36"/>
          <w:szCs w:val="36"/>
        </w:rPr>
        <w:br/>
      </w:r>
      <w:r w:rsidRPr="00ED5640">
        <w:t>A frontend teszt futtatásához a következő parancs szükséges:</w:t>
      </w:r>
    </w:p>
    <w:p w14:paraId="5EA2B4F1" w14:textId="280A4787" w:rsidR="00CE53B9" w:rsidRDefault="00CE53B9" w:rsidP="00CE53B9">
      <w:pPr>
        <w:rPr>
          <w:b/>
          <w:bCs/>
        </w:rPr>
      </w:pPr>
      <w:proofErr w:type="spellStart"/>
      <w:r w:rsidRPr="00CE53B9">
        <w:rPr>
          <w:b/>
          <w:bCs/>
        </w:rPr>
        <w:t>npx</w:t>
      </w:r>
      <w:proofErr w:type="spellEnd"/>
      <w:r w:rsidRPr="00CE53B9">
        <w:rPr>
          <w:b/>
          <w:bCs/>
        </w:rPr>
        <w:t xml:space="preserve"> </w:t>
      </w:r>
      <w:proofErr w:type="spellStart"/>
      <w:r w:rsidRPr="00CE53B9">
        <w:rPr>
          <w:b/>
          <w:bCs/>
        </w:rPr>
        <w:t>playwright</w:t>
      </w:r>
      <w:proofErr w:type="spellEnd"/>
      <w:r w:rsidRPr="00CE53B9">
        <w:rPr>
          <w:b/>
          <w:bCs/>
        </w:rPr>
        <w:t xml:space="preserve"> test </w:t>
      </w:r>
      <w:proofErr w:type="spellStart"/>
      <w:r w:rsidRPr="00CE53B9">
        <w:rPr>
          <w:b/>
          <w:bCs/>
        </w:rPr>
        <w:t>student</w:t>
      </w:r>
      <w:r w:rsidR="0096115B">
        <w:rPr>
          <w:b/>
          <w:bCs/>
        </w:rPr>
        <w:t>_</w:t>
      </w:r>
      <w:r w:rsidRPr="00CE53B9">
        <w:rPr>
          <w:b/>
          <w:bCs/>
        </w:rPr>
        <w:t>setup.spec.ts</w:t>
      </w:r>
      <w:proofErr w:type="spellEnd"/>
      <w:r w:rsidRPr="00CE53B9">
        <w:rPr>
          <w:b/>
          <w:bCs/>
        </w:rPr>
        <w:t xml:space="preserve"> </w:t>
      </w:r>
      <w:r>
        <w:rPr>
          <w:b/>
          <w:bCs/>
        </w:rPr>
        <w:t>–</w:t>
      </w:r>
      <w:proofErr w:type="spellStart"/>
      <w:r w:rsidRPr="00CE53B9">
        <w:rPr>
          <w:b/>
          <w:bCs/>
        </w:rPr>
        <w:t>headed</w:t>
      </w:r>
      <w:proofErr w:type="spellEnd"/>
    </w:p>
    <w:p w14:paraId="6D0B3096" w14:textId="0D08A4D9" w:rsidR="00CE53B9" w:rsidRDefault="00CE53B9" w:rsidP="00CE53B9">
      <w:pPr>
        <w:ind w:firstLine="0"/>
      </w:pPr>
      <w:r w:rsidRPr="00CE53B9">
        <w:t xml:space="preserve">A </w:t>
      </w:r>
      <w:r w:rsidRPr="00CE53B9">
        <w:rPr>
          <w:b/>
          <w:bCs/>
        </w:rPr>
        <w:t>--</w:t>
      </w:r>
      <w:proofErr w:type="spellStart"/>
      <w:r w:rsidRPr="00CE53B9">
        <w:rPr>
          <w:b/>
          <w:bCs/>
        </w:rPr>
        <w:t>headed</w:t>
      </w:r>
      <w:proofErr w:type="spellEnd"/>
      <w:r w:rsidRPr="00CE53B9">
        <w:t xml:space="preserve"> kapcsoló biztosítja a böngésző vizuális megjelenítését.</w:t>
      </w:r>
    </w:p>
    <w:p w14:paraId="2D6A9ADC" w14:textId="0DC18603" w:rsidR="00CE53B9" w:rsidRPr="00CE53B9" w:rsidRDefault="00CE53B9" w:rsidP="00CE53B9">
      <w:pPr>
        <w:ind w:firstLine="0"/>
      </w:pPr>
      <w:r w:rsidRPr="00CE53B9">
        <w:rPr>
          <w:noProof/>
        </w:rPr>
        <w:drawing>
          <wp:inline distT="0" distB="0" distL="0" distR="0" wp14:anchorId="543ED64A" wp14:editId="4C5F3E17">
            <wp:extent cx="6030595" cy="3779520"/>
            <wp:effectExtent l="0" t="0" r="8255" b="0"/>
            <wp:docPr id="16262533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533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B4A2" w14:textId="3ADC1A42" w:rsidR="00CE53B9" w:rsidRDefault="00CE53B9" w:rsidP="00CE53B9">
      <w:pPr>
        <w:pStyle w:val="Cmsor2"/>
        <w:pageBreakBefore/>
        <w:rPr>
          <w:lang w:eastAsia="hu-HU"/>
        </w:rPr>
      </w:pPr>
      <w:bookmarkStart w:id="10" w:name="_Toc223080417"/>
      <w:r w:rsidRPr="00CE53B9">
        <w:rPr>
          <w:lang w:eastAsia="hu-HU"/>
        </w:rPr>
        <w:lastRenderedPageBreak/>
        <w:t>Tanár profil beállítás sikeresen</w:t>
      </w:r>
      <w:bookmarkEnd w:id="10"/>
    </w:p>
    <w:p w14:paraId="237D5697" w14:textId="77777777" w:rsidR="00CE53B9" w:rsidRPr="00CE53B9" w:rsidRDefault="00CE53B9" w:rsidP="00CE53B9">
      <w:pPr>
        <w:rPr>
          <w:lang w:eastAsia="hu-HU"/>
        </w:rPr>
      </w:pPr>
      <w:r w:rsidRPr="00CE53B9">
        <w:rPr>
          <w:lang w:eastAsia="hu-HU"/>
        </w:rPr>
        <w:t>A teszteset célja annak ellenőrzése, hogy a rendszer megfelelően kezeli a tanár szerepkör kiválasztását és a profilbeállítási folyamatot.</w:t>
      </w:r>
    </w:p>
    <w:p w14:paraId="1A6FA5BE" w14:textId="77777777" w:rsidR="00CE53B9" w:rsidRDefault="00CE53B9" w:rsidP="00CE53B9">
      <w:pPr>
        <w:rPr>
          <w:lang w:eastAsia="hu-HU"/>
        </w:rPr>
      </w:pPr>
      <w:r w:rsidRPr="00CE53B9">
        <w:rPr>
          <w:lang w:eastAsia="hu-HU"/>
        </w:rPr>
        <w:t>A teszt biztosítja, hogy a felhasználó végig tud haladni a régió, település és intézmény kiválasztási folyamaton, majd sikeresen mentheti a profilját tanárként.</w:t>
      </w:r>
    </w:p>
    <w:p w14:paraId="7F86F9AF" w14:textId="77777777" w:rsidR="00CE53B9" w:rsidRDefault="00CE53B9" w:rsidP="00CE53B9">
      <w:r w:rsidRPr="00EB5D49">
        <w:rPr>
          <w:b/>
          <w:bCs/>
          <w:lang w:eastAsia="hu-HU"/>
        </w:rPr>
        <w:t xml:space="preserve">Teszt </w:t>
      </w:r>
      <w:r>
        <w:rPr>
          <w:b/>
          <w:bCs/>
          <w:lang w:eastAsia="hu-HU"/>
        </w:rPr>
        <w:t>futtatása</w:t>
      </w:r>
      <w:r w:rsidRPr="00EB5D49">
        <w:rPr>
          <w:b/>
          <w:bCs/>
          <w:lang w:eastAsia="hu-HU"/>
        </w:rPr>
        <w:t>:</w:t>
      </w:r>
      <w:r>
        <w:rPr>
          <w:b/>
          <w:bCs/>
          <w:sz w:val="36"/>
          <w:szCs w:val="36"/>
        </w:rPr>
        <w:br/>
      </w:r>
      <w:r w:rsidRPr="00ED5640">
        <w:t>A frontend teszt futtatásához a következő parancs szükséges:</w:t>
      </w:r>
    </w:p>
    <w:p w14:paraId="5FE4EBD5" w14:textId="2047F999" w:rsidR="00CE53B9" w:rsidRPr="0096115B" w:rsidRDefault="00CE53B9" w:rsidP="00CE53B9">
      <w:pPr>
        <w:rPr>
          <w:b/>
          <w:bCs/>
        </w:rPr>
      </w:pPr>
      <w:proofErr w:type="spellStart"/>
      <w:r w:rsidRPr="0096115B">
        <w:rPr>
          <w:b/>
          <w:bCs/>
        </w:rPr>
        <w:t>npx</w:t>
      </w:r>
      <w:proofErr w:type="spellEnd"/>
      <w:r w:rsidRPr="0096115B">
        <w:rPr>
          <w:b/>
          <w:bCs/>
        </w:rPr>
        <w:t xml:space="preserve"> </w:t>
      </w:r>
      <w:proofErr w:type="spellStart"/>
      <w:r w:rsidRPr="0096115B">
        <w:rPr>
          <w:b/>
          <w:bCs/>
        </w:rPr>
        <w:t>playwright</w:t>
      </w:r>
      <w:proofErr w:type="spellEnd"/>
      <w:r w:rsidRPr="0096115B">
        <w:rPr>
          <w:b/>
          <w:bCs/>
        </w:rPr>
        <w:t xml:space="preserve"> test </w:t>
      </w:r>
      <w:proofErr w:type="spellStart"/>
      <w:r w:rsidRPr="0096115B">
        <w:rPr>
          <w:b/>
          <w:bCs/>
        </w:rPr>
        <w:t>teacher</w:t>
      </w:r>
      <w:r w:rsidR="0096115B">
        <w:rPr>
          <w:b/>
          <w:bCs/>
        </w:rPr>
        <w:t>_</w:t>
      </w:r>
      <w:r w:rsidRPr="0096115B">
        <w:rPr>
          <w:b/>
          <w:bCs/>
        </w:rPr>
        <w:t>setup.spec.ts</w:t>
      </w:r>
      <w:proofErr w:type="spellEnd"/>
      <w:r w:rsidRPr="0096115B">
        <w:rPr>
          <w:b/>
          <w:bCs/>
        </w:rPr>
        <w:t xml:space="preserve"> –</w:t>
      </w:r>
      <w:proofErr w:type="spellStart"/>
      <w:r w:rsidRPr="0096115B">
        <w:rPr>
          <w:b/>
          <w:bCs/>
        </w:rPr>
        <w:t>headed</w:t>
      </w:r>
      <w:proofErr w:type="spellEnd"/>
    </w:p>
    <w:p w14:paraId="3E920187" w14:textId="5C4A4674" w:rsidR="00CE53B9" w:rsidRDefault="00CE53B9" w:rsidP="00CE53B9">
      <w:pPr>
        <w:ind w:firstLine="0"/>
      </w:pPr>
      <w:r w:rsidRPr="00CE53B9">
        <w:t xml:space="preserve">A </w:t>
      </w:r>
      <w:r w:rsidRPr="00CE53B9">
        <w:rPr>
          <w:b/>
          <w:bCs/>
        </w:rPr>
        <w:t>--headed</w:t>
      </w:r>
      <w:r w:rsidRPr="00CE53B9">
        <w:t xml:space="preserve"> opció lehetővé teszi a teszt vizuális ellenőrzését.</w:t>
      </w:r>
    </w:p>
    <w:p w14:paraId="3706F542" w14:textId="745B0DF4" w:rsidR="00CE53B9" w:rsidRDefault="00CE53B9" w:rsidP="00CE53B9">
      <w:pPr>
        <w:ind w:firstLine="0"/>
      </w:pPr>
      <w:r w:rsidRPr="00CE53B9">
        <w:rPr>
          <w:noProof/>
        </w:rPr>
        <w:drawing>
          <wp:inline distT="0" distB="0" distL="0" distR="0" wp14:anchorId="64332D12" wp14:editId="411E6D45">
            <wp:extent cx="6030595" cy="3612515"/>
            <wp:effectExtent l="0" t="0" r="8255" b="6985"/>
            <wp:docPr id="12174313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313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47EB" w14:textId="0D773A9B" w:rsidR="00CE53B9" w:rsidRDefault="00BA67B1" w:rsidP="00BA67B1">
      <w:pPr>
        <w:pStyle w:val="Cmsor2"/>
        <w:pageBreakBefore/>
        <w:rPr>
          <w:lang w:eastAsia="hu-HU"/>
        </w:rPr>
      </w:pPr>
      <w:bookmarkStart w:id="11" w:name="_Toc223080418"/>
      <w:r w:rsidRPr="00BA67B1">
        <w:rPr>
          <w:lang w:eastAsia="hu-HU"/>
        </w:rPr>
        <w:lastRenderedPageBreak/>
        <w:t>Admin intézmény létrehozása sikeresen</w:t>
      </w:r>
      <w:bookmarkEnd w:id="11"/>
    </w:p>
    <w:p w14:paraId="3CC3EFFB" w14:textId="77777777" w:rsidR="00BA67B1" w:rsidRPr="00BA67B1" w:rsidRDefault="00BA67B1" w:rsidP="00BA67B1">
      <w:pPr>
        <w:rPr>
          <w:lang w:eastAsia="hu-HU"/>
        </w:rPr>
      </w:pPr>
      <w:r w:rsidRPr="00BA67B1">
        <w:rPr>
          <w:lang w:eastAsia="hu-HU"/>
        </w:rPr>
        <w:t xml:space="preserve">A teszteset célja annak ellenőrzése, hogy a rendszer megfelelően kezeli az </w:t>
      </w:r>
      <w:proofErr w:type="spellStart"/>
      <w:r w:rsidRPr="00BA67B1">
        <w:rPr>
          <w:lang w:eastAsia="hu-HU"/>
        </w:rPr>
        <w:t>admin</w:t>
      </w:r>
      <w:proofErr w:type="spellEnd"/>
      <w:r w:rsidRPr="00BA67B1">
        <w:rPr>
          <w:lang w:eastAsia="hu-HU"/>
        </w:rPr>
        <w:t xml:space="preserve"> szerepkörű felhasználó intézmény létrehozási folyamatát.</w:t>
      </w:r>
    </w:p>
    <w:p w14:paraId="7CF8F8A3" w14:textId="7081155A" w:rsidR="00BA67B1" w:rsidRPr="00BA67B1" w:rsidRDefault="00BA67B1" w:rsidP="00BA67B1">
      <w:pPr>
        <w:rPr>
          <w:lang w:eastAsia="hu-HU"/>
        </w:rPr>
      </w:pPr>
      <w:r w:rsidRPr="00BA67B1">
        <w:rPr>
          <w:lang w:eastAsia="hu-HU"/>
        </w:rPr>
        <w:t xml:space="preserve">Ez a teszt biztosítja, hogy az </w:t>
      </w:r>
      <w:proofErr w:type="spellStart"/>
      <w:r w:rsidRPr="00BA67B1">
        <w:rPr>
          <w:lang w:eastAsia="hu-HU"/>
        </w:rPr>
        <w:t>admin</w:t>
      </w:r>
      <w:proofErr w:type="spellEnd"/>
      <w:r w:rsidRPr="00BA67B1">
        <w:rPr>
          <w:lang w:eastAsia="hu-HU"/>
        </w:rPr>
        <w:t xml:space="preserve"> végig tud haladni a több lépésből álló varázslón (</w:t>
      </w:r>
      <w:proofErr w:type="spellStart"/>
      <w:r w:rsidRPr="00BA67B1">
        <w:rPr>
          <w:lang w:eastAsia="hu-HU"/>
        </w:rPr>
        <w:t>wizard</w:t>
      </w:r>
      <w:proofErr w:type="spellEnd"/>
      <w:r w:rsidRPr="00BA67B1">
        <w:rPr>
          <w:lang w:eastAsia="hu-HU"/>
        </w:rPr>
        <w:t>), meg tudja adni az intézmény adatait, és sikeresen létrejön az intézmény profil.</w:t>
      </w:r>
    </w:p>
    <w:p w14:paraId="5267BB16" w14:textId="77777777" w:rsidR="00BA67B1" w:rsidRDefault="00BA67B1" w:rsidP="00BA67B1">
      <w:r w:rsidRPr="00EB5D49">
        <w:rPr>
          <w:b/>
          <w:bCs/>
          <w:lang w:eastAsia="hu-HU"/>
        </w:rPr>
        <w:t xml:space="preserve">Teszt </w:t>
      </w:r>
      <w:r>
        <w:rPr>
          <w:b/>
          <w:bCs/>
          <w:lang w:eastAsia="hu-HU"/>
        </w:rPr>
        <w:t>futtatása</w:t>
      </w:r>
      <w:r w:rsidRPr="00EB5D49">
        <w:rPr>
          <w:b/>
          <w:bCs/>
          <w:lang w:eastAsia="hu-HU"/>
        </w:rPr>
        <w:t>:</w:t>
      </w:r>
      <w:r>
        <w:rPr>
          <w:b/>
          <w:bCs/>
          <w:sz w:val="36"/>
          <w:szCs w:val="36"/>
        </w:rPr>
        <w:br/>
      </w:r>
      <w:r w:rsidRPr="00ED5640">
        <w:t>A frontend teszt futtatásához a következő parancs szükséges:</w:t>
      </w:r>
    </w:p>
    <w:p w14:paraId="2F670E6C" w14:textId="14FF7118" w:rsidR="00BA67B1" w:rsidRDefault="0096115B" w:rsidP="00BA67B1">
      <w:pPr>
        <w:rPr>
          <w:b/>
          <w:bCs/>
        </w:rPr>
      </w:pPr>
      <w:proofErr w:type="spellStart"/>
      <w:r w:rsidRPr="0096115B">
        <w:rPr>
          <w:b/>
          <w:bCs/>
        </w:rPr>
        <w:t>npx</w:t>
      </w:r>
      <w:proofErr w:type="spellEnd"/>
      <w:r w:rsidRPr="0096115B">
        <w:rPr>
          <w:b/>
          <w:bCs/>
        </w:rPr>
        <w:t xml:space="preserve"> </w:t>
      </w:r>
      <w:proofErr w:type="spellStart"/>
      <w:r w:rsidRPr="0096115B">
        <w:rPr>
          <w:b/>
          <w:bCs/>
        </w:rPr>
        <w:t>playwright</w:t>
      </w:r>
      <w:proofErr w:type="spellEnd"/>
      <w:r w:rsidRPr="0096115B">
        <w:rPr>
          <w:b/>
          <w:bCs/>
        </w:rPr>
        <w:t xml:space="preserve"> test </w:t>
      </w:r>
      <w:proofErr w:type="spellStart"/>
      <w:r w:rsidRPr="0096115B">
        <w:rPr>
          <w:b/>
          <w:bCs/>
        </w:rPr>
        <w:t>admin_school-profile.spec.ts</w:t>
      </w:r>
      <w:proofErr w:type="spellEnd"/>
      <w:r w:rsidRPr="0096115B">
        <w:rPr>
          <w:b/>
          <w:bCs/>
        </w:rPr>
        <w:t xml:space="preserve"> --</w:t>
      </w:r>
      <w:proofErr w:type="spellStart"/>
      <w:r w:rsidRPr="0096115B">
        <w:rPr>
          <w:b/>
          <w:bCs/>
        </w:rPr>
        <w:t>headed</w:t>
      </w:r>
      <w:proofErr w:type="spellEnd"/>
    </w:p>
    <w:p w14:paraId="7E78554E" w14:textId="0D139CAE" w:rsidR="00BA67B1" w:rsidRDefault="00BA67B1" w:rsidP="00BA67B1">
      <w:pPr>
        <w:ind w:firstLine="0"/>
      </w:pPr>
      <w:r w:rsidRPr="00BA67B1">
        <w:t xml:space="preserve">A </w:t>
      </w:r>
      <w:r w:rsidRPr="00BA67B1">
        <w:rPr>
          <w:b/>
          <w:bCs/>
        </w:rPr>
        <w:t>--</w:t>
      </w:r>
      <w:proofErr w:type="spellStart"/>
      <w:r w:rsidRPr="00BA67B1">
        <w:rPr>
          <w:b/>
          <w:bCs/>
        </w:rPr>
        <w:t>headed</w:t>
      </w:r>
      <w:proofErr w:type="spellEnd"/>
      <w:r w:rsidRPr="00BA67B1">
        <w:t xml:space="preserve"> opció lehetővé teszi a vizuális ellenőrzést.</w:t>
      </w:r>
    </w:p>
    <w:p w14:paraId="38E516E5" w14:textId="4F102D4B" w:rsidR="00BA67B1" w:rsidRDefault="00BA67B1" w:rsidP="00BA67B1">
      <w:pPr>
        <w:ind w:firstLine="0"/>
      </w:pPr>
      <w:r w:rsidRPr="00BA67B1">
        <w:rPr>
          <w:noProof/>
        </w:rPr>
        <w:drawing>
          <wp:inline distT="0" distB="0" distL="0" distR="0" wp14:anchorId="3AA665BF" wp14:editId="2195D049">
            <wp:extent cx="6030595" cy="5424805"/>
            <wp:effectExtent l="0" t="0" r="8255" b="4445"/>
            <wp:docPr id="1008219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19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542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AF1D3" w14:textId="35933262" w:rsidR="00BA67B1" w:rsidRDefault="00BA67B1" w:rsidP="00BA67B1">
      <w:pPr>
        <w:pStyle w:val="Cmsor2"/>
        <w:pageBreakBefore/>
      </w:pPr>
      <w:bookmarkStart w:id="12" w:name="_Toc223080419"/>
      <w:r w:rsidRPr="00BA67B1">
        <w:lastRenderedPageBreak/>
        <w:t>Admin intézmény létrehozása duplikált névvel (hibakezelés)</w:t>
      </w:r>
      <w:bookmarkEnd w:id="12"/>
    </w:p>
    <w:p w14:paraId="197CA779" w14:textId="77777777" w:rsidR="00BA67B1" w:rsidRPr="00BA67B1" w:rsidRDefault="00BA67B1" w:rsidP="00BA67B1">
      <w:pPr>
        <w:rPr>
          <w:lang w:eastAsia="hu-HU"/>
        </w:rPr>
      </w:pPr>
      <w:r w:rsidRPr="00BA67B1">
        <w:rPr>
          <w:lang w:eastAsia="hu-HU"/>
        </w:rPr>
        <w:t>A teszteset célja annak ellenőrzése, hogy a rendszer nem engedi új intézmény létrehozását, ha az adott intézménynév már létezik az adatbázisban.</w:t>
      </w:r>
    </w:p>
    <w:p w14:paraId="5E318108" w14:textId="77777777" w:rsidR="00BA67B1" w:rsidRDefault="00BA67B1" w:rsidP="00BA67B1">
      <w:pPr>
        <w:rPr>
          <w:lang w:eastAsia="hu-HU"/>
        </w:rPr>
      </w:pPr>
      <w:r w:rsidRPr="00BA67B1">
        <w:rPr>
          <w:lang w:eastAsia="hu-HU"/>
        </w:rPr>
        <w:t>Ez a teszt biztosítja az adatbázis szintű egyediség (</w:t>
      </w:r>
      <w:proofErr w:type="spellStart"/>
      <w:r w:rsidRPr="00BA67B1">
        <w:rPr>
          <w:lang w:eastAsia="hu-HU"/>
        </w:rPr>
        <w:t>unique</w:t>
      </w:r>
      <w:proofErr w:type="spellEnd"/>
      <w:r w:rsidRPr="00BA67B1">
        <w:rPr>
          <w:lang w:eastAsia="hu-HU"/>
        </w:rPr>
        <w:t xml:space="preserve"> </w:t>
      </w:r>
      <w:proofErr w:type="spellStart"/>
      <w:r w:rsidRPr="00BA67B1">
        <w:rPr>
          <w:lang w:eastAsia="hu-HU"/>
        </w:rPr>
        <w:t>constraint</w:t>
      </w:r>
      <w:proofErr w:type="spellEnd"/>
      <w:r w:rsidRPr="00BA67B1">
        <w:rPr>
          <w:lang w:eastAsia="hu-HU"/>
        </w:rPr>
        <w:t>) és a backend validáció megfelelő működését.</w:t>
      </w:r>
    </w:p>
    <w:p w14:paraId="2C281726" w14:textId="77777777" w:rsidR="00BA67B1" w:rsidRDefault="00BA67B1" w:rsidP="00BA67B1">
      <w:r w:rsidRPr="00EB5D49">
        <w:rPr>
          <w:b/>
          <w:bCs/>
          <w:lang w:eastAsia="hu-HU"/>
        </w:rPr>
        <w:t xml:space="preserve">Teszt </w:t>
      </w:r>
      <w:r>
        <w:rPr>
          <w:b/>
          <w:bCs/>
          <w:lang w:eastAsia="hu-HU"/>
        </w:rPr>
        <w:t>futtatása</w:t>
      </w:r>
      <w:r w:rsidRPr="00EB5D49">
        <w:rPr>
          <w:b/>
          <w:bCs/>
          <w:lang w:eastAsia="hu-HU"/>
        </w:rPr>
        <w:t>:</w:t>
      </w:r>
      <w:r>
        <w:rPr>
          <w:b/>
          <w:bCs/>
          <w:sz w:val="36"/>
          <w:szCs w:val="36"/>
        </w:rPr>
        <w:br/>
      </w:r>
      <w:r w:rsidRPr="00ED5640">
        <w:t>A frontend teszt futtatásához a következő parancs szükséges:</w:t>
      </w:r>
    </w:p>
    <w:p w14:paraId="37CA8E9E" w14:textId="62BBE6E0" w:rsidR="00BA67B1" w:rsidRDefault="00AA26BB" w:rsidP="00BA67B1">
      <w:pPr>
        <w:rPr>
          <w:b/>
          <w:bCs/>
          <w:lang w:eastAsia="hu-HU"/>
        </w:rPr>
      </w:pPr>
      <w:proofErr w:type="spellStart"/>
      <w:r w:rsidRPr="00AA26BB">
        <w:rPr>
          <w:b/>
          <w:bCs/>
          <w:lang w:eastAsia="hu-HU"/>
        </w:rPr>
        <w:t>npx</w:t>
      </w:r>
      <w:proofErr w:type="spellEnd"/>
      <w:r w:rsidRPr="00AA26BB">
        <w:rPr>
          <w:b/>
          <w:bCs/>
          <w:lang w:eastAsia="hu-HU"/>
        </w:rPr>
        <w:t xml:space="preserve"> </w:t>
      </w:r>
      <w:proofErr w:type="spellStart"/>
      <w:r w:rsidRPr="00AA26BB">
        <w:rPr>
          <w:b/>
          <w:bCs/>
          <w:lang w:eastAsia="hu-HU"/>
        </w:rPr>
        <w:t>playwright</w:t>
      </w:r>
      <w:proofErr w:type="spellEnd"/>
      <w:r w:rsidRPr="00AA26BB">
        <w:rPr>
          <w:b/>
          <w:bCs/>
          <w:lang w:eastAsia="hu-HU"/>
        </w:rPr>
        <w:t xml:space="preserve"> test </w:t>
      </w:r>
      <w:proofErr w:type="spellStart"/>
      <w:r w:rsidRPr="00AA26BB">
        <w:rPr>
          <w:b/>
          <w:bCs/>
          <w:lang w:eastAsia="hu-HU"/>
        </w:rPr>
        <w:t>admin_school-profile-duplicate.spec.ts</w:t>
      </w:r>
      <w:proofErr w:type="spellEnd"/>
      <w:r w:rsidRPr="00AA26BB">
        <w:rPr>
          <w:b/>
          <w:bCs/>
          <w:lang w:eastAsia="hu-HU"/>
        </w:rPr>
        <w:t xml:space="preserve"> --</w:t>
      </w:r>
      <w:proofErr w:type="spellStart"/>
      <w:r w:rsidRPr="00AA26BB">
        <w:rPr>
          <w:b/>
          <w:bCs/>
          <w:lang w:eastAsia="hu-HU"/>
        </w:rPr>
        <w:t>headed</w:t>
      </w:r>
      <w:proofErr w:type="spellEnd"/>
    </w:p>
    <w:p w14:paraId="293303EF" w14:textId="068CD41C" w:rsidR="00BA67B1" w:rsidRDefault="00BA67B1" w:rsidP="00BA67B1">
      <w:pPr>
        <w:ind w:firstLine="0"/>
        <w:rPr>
          <w:lang w:eastAsia="hu-HU"/>
        </w:rPr>
      </w:pPr>
      <w:r w:rsidRPr="00BA67B1">
        <w:rPr>
          <w:lang w:eastAsia="hu-HU"/>
        </w:rPr>
        <w:t xml:space="preserve">A </w:t>
      </w:r>
      <w:r w:rsidRPr="00BA67B1">
        <w:rPr>
          <w:b/>
          <w:bCs/>
          <w:lang w:eastAsia="hu-HU"/>
        </w:rPr>
        <w:t>--headed</w:t>
      </w:r>
      <w:r w:rsidRPr="00BA67B1">
        <w:rPr>
          <w:lang w:eastAsia="hu-HU"/>
        </w:rPr>
        <w:t xml:space="preserve"> opció biztosítja a vizuális futtatást.</w:t>
      </w:r>
    </w:p>
    <w:p w14:paraId="0E9B0E19" w14:textId="44293DF6" w:rsidR="00BA67B1" w:rsidRDefault="00BA67B1" w:rsidP="00BA67B1">
      <w:pPr>
        <w:ind w:firstLine="0"/>
        <w:rPr>
          <w:lang w:eastAsia="hu-HU"/>
        </w:rPr>
      </w:pPr>
      <w:r w:rsidRPr="00BA67B1">
        <w:rPr>
          <w:noProof/>
          <w:lang w:eastAsia="hu-HU"/>
        </w:rPr>
        <w:drawing>
          <wp:inline distT="0" distB="0" distL="0" distR="0" wp14:anchorId="7D3AEEE4" wp14:editId="576E4C23">
            <wp:extent cx="6030595" cy="4984115"/>
            <wp:effectExtent l="0" t="0" r="8255" b="6985"/>
            <wp:docPr id="11114277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277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49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D77E" w14:textId="541F3B23" w:rsidR="00BA67B1" w:rsidRDefault="00BA67B1" w:rsidP="00BA67B1">
      <w:pPr>
        <w:pStyle w:val="Cmsor1"/>
        <w:rPr>
          <w:lang w:eastAsia="hu-HU"/>
        </w:rPr>
      </w:pPr>
      <w:bookmarkStart w:id="13" w:name="_Toc223080420"/>
      <w:r>
        <w:rPr>
          <w:lang w:eastAsia="hu-HU"/>
        </w:rPr>
        <w:lastRenderedPageBreak/>
        <w:t>Backend tesztelés</w:t>
      </w:r>
      <w:bookmarkEnd w:id="13"/>
    </w:p>
    <w:p w14:paraId="24AAE8EB" w14:textId="34AD6D3B" w:rsidR="00332E10" w:rsidRDefault="00332E10" w:rsidP="00332E10">
      <w:pPr>
        <w:pStyle w:val="Cmsor2"/>
        <w:rPr>
          <w:lang w:eastAsia="hu-HU"/>
        </w:rPr>
      </w:pPr>
      <w:bookmarkStart w:id="14" w:name="_Toc223080421"/>
      <w:r>
        <w:rPr>
          <w:lang w:eastAsia="hu-HU"/>
        </w:rPr>
        <w:t>Regisztráció – sikeres</w:t>
      </w:r>
      <w:bookmarkEnd w:id="14"/>
    </w:p>
    <w:p w14:paraId="60F7DC47" w14:textId="3D0EBD29" w:rsidR="00332E10" w:rsidRPr="00332E10" w:rsidRDefault="00332E10" w:rsidP="00332E10">
      <w:pPr>
        <w:rPr>
          <w:lang w:eastAsia="hu-HU"/>
        </w:rPr>
      </w:pPr>
      <w:r>
        <w:rPr>
          <w:noProof/>
          <w:lang w:eastAsia="hu-HU"/>
        </w:rPr>
        <w:drawing>
          <wp:inline distT="0" distB="0" distL="0" distR="0" wp14:anchorId="06E99162" wp14:editId="1A97651D">
            <wp:extent cx="6029325" cy="5600700"/>
            <wp:effectExtent l="0" t="0" r="9525" b="0"/>
            <wp:docPr id="3527286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06CE7" w14:textId="77777777" w:rsidR="00BA67B1" w:rsidRPr="00BA67B1" w:rsidRDefault="00BA67B1" w:rsidP="00BA67B1"/>
    <w:p w14:paraId="37ADF3B4" w14:textId="7A7A1F8E" w:rsidR="00CE53B9" w:rsidRDefault="00332E10" w:rsidP="00332E10">
      <w:pPr>
        <w:pStyle w:val="Cmsor2"/>
        <w:pageBreakBefore/>
        <w:rPr>
          <w:lang w:eastAsia="hu-HU"/>
        </w:rPr>
      </w:pPr>
      <w:bookmarkStart w:id="15" w:name="_Toc223080422"/>
      <w:r>
        <w:rPr>
          <w:lang w:eastAsia="hu-HU"/>
        </w:rPr>
        <w:lastRenderedPageBreak/>
        <w:t>Login – hibás jelszó</w:t>
      </w:r>
      <w:bookmarkEnd w:id="15"/>
    </w:p>
    <w:p w14:paraId="003C0127" w14:textId="5869A23C" w:rsidR="00332E10" w:rsidRDefault="00332E10" w:rsidP="00332E10">
      <w:pPr>
        <w:rPr>
          <w:lang w:eastAsia="hu-HU"/>
        </w:rPr>
      </w:pPr>
      <w:r>
        <w:rPr>
          <w:noProof/>
          <w:lang w:eastAsia="hu-HU"/>
        </w:rPr>
        <w:drawing>
          <wp:inline distT="0" distB="0" distL="0" distR="0" wp14:anchorId="2E316EC5" wp14:editId="365AE756">
            <wp:extent cx="6029325" cy="6181725"/>
            <wp:effectExtent l="0" t="0" r="9525" b="9525"/>
            <wp:docPr id="2016143854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618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3A864" w14:textId="2497EDDB" w:rsidR="00332E10" w:rsidRDefault="00332E10" w:rsidP="00332E10">
      <w:pPr>
        <w:pStyle w:val="Cmsor2"/>
        <w:pageBreakBefore/>
        <w:rPr>
          <w:lang w:eastAsia="hu-HU"/>
        </w:rPr>
      </w:pPr>
      <w:bookmarkStart w:id="16" w:name="_Toc223080423"/>
      <w:r>
        <w:rPr>
          <w:lang w:eastAsia="hu-HU"/>
        </w:rPr>
        <w:lastRenderedPageBreak/>
        <w:t>Logout – token nélkül</w:t>
      </w:r>
      <w:bookmarkEnd w:id="16"/>
    </w:p>
    <w:p w14:paraId="7A37B025" w14:textId="4F7BB700" w:rsidR="00332E10" w:rsidRDefault="00332E10" w:rsidP="00332E10">
      <w:pPr>
        <w:rPr>
          <w:lang w:eastAsia="hu-HU"/>
        </w:rPr>
      </w:pPr>
      <w:r>
        <w:rPr>
          <w:noProof/>
          <w:lang w:eastAsia="hu-HU"/>
        </w:rPr>
        <w:drawing>
          <wp:inline distT="0" distB="0" distL="0" distR="0" wp14:anchorId="31DC51F3" wp14:editId="7DE1836C">
            <wp:extent cx="6029325" cy="5753100"/>
            <wp:effectExtent l="0" t="0" r="9525" b="0"/>
            <wp:docPr id="1796882406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DBC9D" w14:textId="527D17C5" w:rsidR="00332E10" w:rsidRDefault="00332E10" w:rsidP="00332E10">
      <w:pPr>
        <w:pStyle w:val="Cmsor2"/>
        <w:pageBreakBefore/>
        <w:rPr>
          <w:lang w:eastAsia="hu-HU"/>
        </w:rPr>
      </w:pPr>
      <w:bookmarkStart w:id="17" w:name="_Toc223080424"/>
      <w:r>
        <w:rPr>
          <w:lang w:eastAsia="hu-HU"/>
        </w:rPr>
        <w:lastRenderedPageBreak/>
        <w:t>Régió keresés</w:t>
      </w:r>
      <w:bookmarkEnd w:id="17"/>
    </w:p>
    <w:p w14:paraId="0A098240" w14:textId="430B0283" w:rsidR="00332E10" w:rsidRDefault="00332E10" w:rsidP="00332E10">
      <w:pPr>
        <w:rPr>
          <w:lang w:eastAsia="hu-HU"/>
        </w:rPr>
      </w:pPr>
      <w:r>
        <w:rPr>
          <w:noProof/>
          <w:lang w:eastAsia="hu-HU"/>
        </w:rPr>
        <w:drawing>
          <wp:inline distT="0" distB="0" distL="0" distR="0" wp14:anchorId="35EC922A" wp14:editId="121176E6">
            <wp:extent cx="6029325" cy="5514975"/>
            <wp:effectExtent l="0" t="0" r="9525" b="9525"/>
            <wp:docPr id="1748223719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551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460DE" w14:textId="555A31E4" w:rsidR="00332E10" w:rsidRDefault="00332E10" w:rsidP="00332E10">
      <w:pPr>
        <w:pStyle w:val="Cmsor2"/>
        <w:pageBreakBefore/>
        <w:rPr>
          <w:lang w:eastAsia="hu-HU"/>
        </w:rPr>
      </w:pPr>
      <w:bookmarkStart w:id="18" w:name="_Toc223080425"/>
      <w:r>
        <w:rPr>
          <w:lang w:eastAsia="hu-HU"/>
        </w:rPr>
        <w:lastRenderedPageBreak/>
        <w:t>Intézmény létrehozás – sikeres</w:t>
      </w:r>
      <w:bookmarkEnd w:id="18"/>
    </w:p>
    <w:p w14:paraId="16EB18CA" w14:textId="02AA05A1" w:rsidR="00332E10" w:rsidRDefault="00332E10" w:rsidP="00332E10">
      <w:pPr>
        <w:rPr>
          <w:lang w:eastAsia="hu-HU"/>
        </w:rPr>
      </w:pPr>
      <w:r>
        <w:rPr>
          <w:noProof/>
          <w:lang w:eastAsia="hu-HU"/>
        </w:rPr>
        <w:drawing>
          <wp:inline distT="0" distB="0" distL="0" distR="0" wp14:anchorId="41E3BDF4" wp14:editId="466097BD">
            <wp:extent cx="6029325" cy="5876925"/>
            <wp:effectExtent l="0" t="0" r="9525" b="9525"/>
            <wp:docPr id="1027274462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587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617B5" w14:textId="6C9E5369" w:rsidR="00332E10" w:rsidRDefault="00332E10" w:rsidP="00332E10">
      <w:pPr>
        <w:pStyle w:val="Cmsor2"/>
        <w:pageBreakBefore/>
        <w:rPr>
          <w:lang w:eastAsia="hu-HU"/>
        </w:rPr>
      </w:pPr>
      <w:bookmarkStart w:id="19" w:name="_Toc223080426"/>
      <w:r>
        <w:rPr>
          <w:lang w:eastAsia="hu-HU"/>
        </w:rPr>
        <w:lastRenderedPageBreak/>
        <w:t>Osztály létrehozás – hiányzó név</w:t>
      </w:r>
      <w:bookmarkEnd w:id="19"/>
    </w:p>
    <w:p w14:paraId="277362C6" w14:textId="2361BBE2" w:rsidR="00332E10" w:rsidRDefault="00332E10" w:rsidP="00332E10">
      <w:pPr>
        <w:rPr>
          <w:lang w:eastAsia="hu-HU"/>
        </w:rPr>
      </w:pPr>
      <w:r>
        <w:rPr>
          <w:noProof/>
          <w:lang w:eastAsia="hu-HU"/>
        </w:rPr>
        <w:drawing>
          <wp:inline distT="0" distB="0" distL="0" distR="0" wp14:anchorId="6D245CC3" wp14:editId="5FD90355">
            <wp:extent cx="6029325" cy="6019800"/>
            <wp:effectExtent l="0" t="0" r="9525" b="0"/>
            <wp:docPr id="1632900205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60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AF7AD" w14:textId="293A03D2" w:rsidR="00332E10" w:rsidRDefault="00332E10" w:rsidP="00332E10">
      <w:pPr>
        <w:pStyle w:val="Cmsor2"/>
        <w:pageBreakBefore/>
        <w:rPr>
          <w:lang w:eastAsia="hu-HU"/>
        </w:rPr>
      </w:pPr>
      <w:bookmarkStart w:id="20" w:name="_Toc223080427"/>
      <w:r>
        <w:rPr>
          <w:lang w:eastAsia="hu-HU"/>
        </w:rPr>
        <w:lastRenderedPageBreak/>
        <w:t>Kérelmek kezelése – elfogadás</w:t>
      </w:r>
      <w:bookmarkEnd w:id="20"/>
    </w:p>
    <w:p w14:paraId="503F23A0" w14:textId="1F222416" w:rsidR="00332E10" w:rsidRDefault="00332E10" w:rsidP="00332E10">
      <w:pPr>
        <w:rPr>
          <w:lang w:eastAsia="hu-HU"/>
        </w:rPr>
      </w:pPr>
      <w:r>
        <w:rPr>
          <w:noProof/>
          <w:lang w:eastAsia="hu-HU"/>
        </w:rPr>
        <w:drawing>
          <wp:inline distT="0" distB="0" distL="0" distR="0" wp14:anchorId="7675700A" wp14:editId="2863FE5E">
            <wp:extent cx="6029325" cy="5981700"/>
            <wp:effectExtent l="0" t="0" r="9525" b="0"/>
            <wp:docPr id="1219089918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555F2" w14:textId="0166BB0F" w:rsidR="00332E10" w:rsidRDefault="00332E10" w:rsidP="00332E10">
      <w:pPr>
        <w:pStyle w:val="Cmsor2"/>
        <w:pageBreakBefore/>
        <w:rPr>
          <w:lang w:eastAsia="hu-HU"/>
        </w:rPr>
      </w:pPr>
      <w:bookmarkStart w:id="21" w:name="_Toc223080428"/>
      <w:r>
        <w:rPr>
          <w:lang w:eastAsia="hu-HU"/>
        </w:rPr>
        <w:lastRenderedPageBreak/>
        <w:t>Kérelmek kezelése – nem admin felhasználó</w:t>
      </w:r>
      <w:bookmarkEnd w:id="21"/>
    </w:p>
    <w:p w14:paraId="1AA0A0C9" w14:textId="35A5AD0E" w:rsidR="00332E10" w:rsidRDefault="00332E10" w:rsidP="00332E10">
      <w:pPr>
        <w:rPr>
          <w:lang w:eastAsia="hu-HU"/>
        </w:rPr>
      </w:pPr>
      <w:r>
        <w:rPr>
          <w:noProof/>
          <w:lang w:eastAsia="hu-HU"/>
        </w:rPr>
        <w:drawing>
          <wp:inline distT="0" distB="0" distL="0" distR="0" wp14:anchorId="18C6A1FB" wp14:editId="434127EE">
            <wp:extent cx="6029325" cy="5829300"/>
            <wp:effectExtent l="0" t="0" r="9525" b="0"/>
            <wp:docPr id="165018565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9A09D" w14:textId="7B1F39BE" w:rsidR="00332E10" w:rsidRDefault="00332E10" w:rsidP="00332E10">
      <w:pPr>
        <w:pStyle w:val="Cmsor2"/>
        <w:pageBreakBefore/>
        <w:rPr>
          <w:lang w:eastAsia="hu-HU"/>
        </w:rPr>
      </w:pPr>
      <w:bookmarkStart w:id="22" w:name="_Toc223080429"/>
      <w:r>
        <w:rPr>
          <w:lang w:eastAsia="hu-HU"/>
        </w:rPr>
        <w:lastRenderedPageBreak/>
        <w:t>Diáklista – nem létező intézmény</w:t>
      </w:r>
      <w:bookmarkEnd w:id="22"/>
    </w:p>
    <w:p w14:paraId="7648F077" w14:textId="1DC646F9" w:rsidR="00332E10" w:rsidRDefault="00332E10" w:rsidP="00332E10">
      <w:pPr>
        <w:rPr>
          <w:lang w:eastAsia="hu-HU"/>
        </w:rPr>
      </w:pPr>
      <w:r>
        <w:rPr>
          <w:noProof/>
          <w:lang w:eastAsia="hu-HU"/>
        </w:rPr>
        <w:drawing>
          <wp:inline distT="0" distB="0" distL="0" distR="0" wp14:anchorId="66A3F27F" wp14:editId="2AC3349D">
            <wp:extent cx="6029325" cy="6076950"/>
            <wp:effectExtent l="0" t="0" r="9525" b="0"/>
            <wp:docPr id="1869774420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607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D95AF" w14:textId="418B38D4" w:rsidR="00332E10" w:rsidRDefault="00332E10" w:rsidP="00332E10">
      <w:pPr>
        <w:pStyle w:val="Cmsor2"/>
        <w:pageBreakBefore/>
        <w:rPr>
          <w:lang w:eastAsia="hu-HU"/>
        </w:rPr>
      </w:pPr>
      <w:bookmarkStart w:id="23" w:name="_Toc223080430"/>
      <w:r>
        <w:rPr>
          <w:lang w:eastAsia="hu-HU"/>
        </w:rPr>
        <w:lastRenderedPageBreak/>
        <w:t>Esemény létrehozás – hibás dátumtartomány</w:t>
      </w:r>
      <w:bookmarkEnd w:id="23"/>
    </w:p>
    <w:p w14:paraId="5F85ADCB" w14:textId="42563E33" w:rsidR="00332E10" w:rsidRPr="00332E10" w:rsidRDefault="00332E10" w:rsidP="00332E10">
      <w:pPr>
        <w:rPr>
          <w:lang w:eastAsia="hu-HU"/>
        </w:rPr>
      </w:pPr>
      <w:r>
        <w:rPr>
          <w:noProof/>
          <w:lang w:eastAsia="hu-HU"/>
        </w:rPr>
        <w:drawing>
          <wp:inline distT="0" distB="0" distL="0" distR="0" wp14:anchorId="44593878" wp14:editId="24C8B1B5">
            <wp:extent cx="6029325" cy="6438900"/>
            <wp:effectExtent l="0" t="0" r="9525" b="0"/>
            <wp:docPr id="376335376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2E10" w:rsidRPr="00332E10" w:rsidSect="00AE1019">
      <w:headerReference w:type="default" r:id="rId32"/>
      <w:footerReference w:type="default" r:id="rId33"/>
      <w:pgSz w:w="11906" w:h="16838" w:code="9"/>
      <w:pgMar w:top="1735" w:right="1133" w:bottom="1134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EBB0D" w14:textId="77777777" w:rsidR="00373A4D" w:rsidRDefault="00373A4D" w:rsidP="00C102FA">
      <w:r>
        <w:separator/>
      </w:r>
    </w:p>
  </w:endnote>
  <w:endnote w:type="continuationSeparator" w:id="0">
    <w:p w14:paraId="4087F17E" w14:textId="77777777" w:rsidR="00373A4D" w:rsidRDefault="00373A4D" w:rsidP="00C10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Roboto Mono">
    <w:altName w:val="Arial"/>
    <w:charset w:val="00"/>
    <w:family w:val="modern"/>
    <w:pitch w:val="fixed"/>
    <w:sig w:usb0="E00002FF" w:usb1="1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365930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E86B259" w14:textId="4389797B" w:rsidR="00903412" w:rsidRDefault="0046589C" w:rsidP="00333BF0">
            <w:pPr>
              <w:pStyle w:val="llb"/>
              <w:ind w:firstLine="0"/>
              <w:jc w:val="center"/>
            </w:pPr>
            <w:r w:rsidRPr="0046589C">
              <w:fldChar w:fldCharType="begin"/>
            </w:r>
            <w:r w:rsidRPr="0046589C">
              <w:instrText>PAGE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 xml:space="preserve">/ </w:t>
            </w:r>
            <w:r w:rsidRPr="0046589C">
              <w:fldChar w:fldCharType="begin"/>
            </w:r>
            <w:r w:rsidRPr="0046589C">
              <w:instrText>NUMPAGES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>. oldal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096D8" w14:textId="77777777" w:rsidR="00373A4D" w:rsidRDefault="00373A4D" w:rsidP="00C102FA">
      <w:r>
        <w:separator/>
      </w:r>
    </w:p>
  </w:footnote>
  <w:footnote w:type="continuationSeparator" w:id="0">
    <w:p w14:paraId="2F39E154" w14:textId="77777777" w:rsidR="00373A4D" w:rsidRDefault="00373A4D" w:rsidP="00C102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9D766" w14:textId="4C4A5ACF" w:rsidR="007B0D64" w:rsidRDefault="00983C9D" w:rsidP="002E03E3">
    <w:pPr>
      <w:pStyle w:val="lfej"/>
      <w:pBdr>
        <w:bottom w:val="double" w:sz="12" w:space="1" w:color="2F5496" w:themeColor="accent1" w:themeShade="BF"/>
      </w:pBdr>
      <w:tabs>
        <w:tab w:val="clear" w:pos="4536"/>
        <w:tab w:val="clear" w:pos="9072"/>
        <w:tab w:val="right" w:pos="9356"/>
      </w:tabs>
      <w:ind w:firstLine="0"/>
    </w:pPr>
    <w:r>
      <w:rPr>
        <w:noProof/>
      </w:rPr>
      <w:drawing>
        <wp:inline distT="0" distB="0" distL="0" distR="0" wp14:anchorId="0911F914" wp14:editId="57FE5065">
          <wp:extent cx="1656271" cy="458422"/>
          <wp:effectExtent l="0" t="0" r="1270" b="0"/>
          <wp:docPr id="38" name="Ábra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Ábra 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5590" cy="483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E03E3">
      <w:tab/>
    </w:r>
    <w:r w:rsidR="00B0642C">
      <w:t xml:space="preserve">Adatszerkezet </w:t>
    </w:r>
    <w:r w:rsidR="00B02B5B">
      <w:t>dokumentáció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2586A"/>
    <w:multiLevelType w:val="multilevel"/>
    <w:tmpl w:val="23FCF0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73247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A47E0A"/>
    <w:multiLevelType w:val="hybridMultilevel"/>
    <w:tmpl w:val="5156CFB6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0650961"/>
    <w:multiLevelType w:val="multilevel"/>
    <w:tmpl w:val="D972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D7471"/>
    <w:multiLevelType w:val="hybridMultilevel"/>
    <w:tmpl w:val="AF7CB7B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487606"/>
    <w:multiLevelType w:val="hybridMultilevel"/>
    <w:tmpl w:val="25DCB8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C94E70"/>
    <w:multiLevelType w:val="hybridMultilevel"/>
    <w:tmpl w:val="33A838B8"/>
    <w:lvl w:ilvl="0" w:tplc="B6EE57A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5632FE"/>
    <w:multiLevelType w:val="hybridMultilevel"/>
    <w:tmpl w:val="064A8054"/>
    <w:lvl w:ilvl="0" w:tplc="AA5882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9D4955"/>
    <w:multiLevelType w:val="multilevel"/>
    <w:tmpl w:val="21F6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B2A94"/>
    <w:multiLevelType w:val="multilevel"/>
    <w:tmpl w:val="693C8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5420EAE"/>
    <w:multiLevelType w:val="hybridMultilevel"/>
    <w:tmpl w:val="A13AD5D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E74B93"/>
    <w:multiLevelType w:val="hybridMultilevel"/>
    <w:tmpl w:val="05803D82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63046BA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34651BC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C2B7B22"/>
    <w:multiLevelType w:val="hybridMultilevel"/>
    <w:tmpl w:val="8E0871A2"/>
    <w:lvl w:ilvl="0" w:tplc="CDC6AA58">
      <w:start w:val="1"/>
      <w:numFmt w:val="bullet"/>
      <w:pStyle w:val="Listaszerbekezds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7AA558AC"/>
    <w:multiLevelType w:val="multilevel"/>
    <w:tmpl w:val="21E0DE86"/>
    <w:lvl w:ilvl="0">
      <w:start w:val="1"/>
      <w:numFmt w:val="decimal"/>
      <w:pStyle w:val="Cmsor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858" w:hanging="432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D130323"/>
    <w:multiLevelType w:val="multilevel"/>
    <w:tmpl w:val="268E89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13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DB56CCE"/>
    <w:multiLevelType w:val="multilevel"/>
    <w:tmpl w:val="CCBE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215681">
    <w:abstractNumId w:val="15"/>
  </w:num>
  <w:num w:numId="2" w16cid:durableId="1217467626">
    <w:abstractNumId w:val="1"/>
  </w:num>
  <w:num w:numId="3" w16cid:durableId="1418751602">
    <w:abstractNumId w:val="15"/>
  </w:num>
  <w:num w:numId="4" w16cid:durableId="1524784613">
    <w:abstractNumId w:val="7"/>
  </w:num>
  <w:num w:numId="5" w16cid:durableId="2070957120">
    <w:abstractNumId w:val="5"/>
  </w:num>
  <w:num w:numId="6" w16cid:durableId="478691190">
    <w:abstractNumId w:val="4"/>
  </w:num>
  <w:num w:numId="7" w16cid:durableId="93207886">
    <w:abstractNumId w:val="13"/>
  </w:num>
  <w:num w:numId="8" w16cid:durableId="880898973">
    <w:abstractNumId w:val="12"/>
  </w:num>
  <w:num w:numId="9" w16cid:durableId="469177954">
    <w:abstractNumId w:val="16"/>
  </w:num>
  <w:num w:numId="10" w16cid:durableId="1994747497">
    <w:abstractNumId w:val="9"/>
  </w:num>
  <w:num w:numId="11" w16cid:durableId="845636199">
    <w:abstractNumId w:val="0"/>
  </w:num>
  <w:num w:numId="12" w16cid:durableId="1076896721">
    <w:abstractNumId w:val="14"/>
  </w:num>
  <w:num w:numId="13" w16cid:durableId="620307380">
    <w:abstractNumId w:val="11"/>
  </w:num>
  <w:num w:numId="14" w16cid:durableId="2034531929">
    <w:abstractNumId w:val="2"/>
  </w:num>
  <w:num w:numId="15" w16cid:durableId="1152141115">
    <w:abstractNumId w:val="8"/>
  </w:num>
  <w:num w:numId="16" w16cid:durableId="919603286">
    <w:abstractNumId w:val="10"/>
  </w:num>
  <w:num w:numId="17" w16cid:durableId="1175152239">
    <w:abstractNumId w:val="6"/>
  </w:num>
  <w:num w:numId="18" w16cid:durableId="999045642">
    <w:abstractNumId w:val="17"/>
  </w:num>
  <w:num w:numId="19" w16cid:durableId="12883914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C16"/>
    <w:rsid w:val="00017344"/>
    <w:rsid w:val="0002720C"/>
    <w:rsid w:val="00030429"/>
    <w:rsid w:val="00041D79"/>
    <w:rsid w:val="00056C7F"/>
    <w:rsid w:val="0006485E"/>
    <w:rsid w:val="00077AB6"/>
    <w:rsid w:val="00077B0D"/>
    <w:rsid w:val="000913D7"/>
    <w:rsid w:val="000B5D78"/>
    <w:rsid w:val="000D2034"/>
    <w:rsid w:val="000F55A4"/>
    <w:rsid w:val="00100A6D"/>
    <w:rsid w:val="001011EF"/>
    <w:rsid w:val="00101D67"/>
    <w:rsid w:val="00113D4F"/>
    <w:rsid w:val="00117059"/>
    <w:rsid w:val="001275F6"/>
    <w:rsid w:val="00154299"/>
    <w:rsid w:val="001A0801"/>
    <w:rsid w:val="001B2F68"/>
    <w:rsid w:val="001B4838"/>
    <w:rsid w:val="001B779B"/>
    <w:rsid w:val="001C591C"/>
    <w:rsid w:val="001C5C8F"/>
    <w:rsid w:val="001D20F6"/>
    <w:rsid w:val="001E2915"/>
    <w:rsid w:val="001F02A4"/>
    <w:rsid w:val="002009FC"/>
    <w:rsid w:val="00224A23"/>
    <w:rsid w:val="0023468F"/>
    <w:rsid w:val="00252FD1"/>
    <w:rsid w:val="00255F8F"/>
    <w:rsid w:val="00260C8B"/>
    <w:rsid w:val="00263243"/>
    <w:rsid w:val="00272673"/>
    <w:rsid w:val="002A3376"/>
    <w:rsid w:val="002B1DE6"/>
    <w:rsid w:val="002D25AE"/>
    <w:rsid w:val="002D331F"/>
    <w:rsid w:val="002E03E3"/>
    <w:rsid w:val="002E1439"/>
    <w:rsid w:val="0030117F"/>
    <w:rsid w:val="00322E81"/>
    <w:rsid w:val="0032496C"/>
    <w:rsid w:val="00331EE8"/>
    <w:rsid w:val="00332E10"/>
    <w:rsid w:val="00333BF0"/>
    <w:rsid w:val="00353249"/>
    <w:rsid w:val="00355A0F"/>
    <w:rsid w:val="0035797D"/>
    <w:rsid w:val="00360E46"/>
    <w:rsid w:val="00367F6A"/>
    <w:rsid w:val="0037360B"/>
    <w:rsid w:val="00373A4D"/>
    <w:rsid w:val="00375A23"/>
    <w:rsid w:val="00390DAB"/>
    <w:rsid w:val="0039462F"/>
    <w:rsid w:val="00396B0C"/>
    <w:rsid w:val="003C5DA4"/>
    <w:rsid w:val="003D689B"/>
    <w:rsid w:val="003E0C57"/>
    <w:rsid w:val="003E793F"/>
    <w:rsid w:val="003F2107"/>
    <w:rsid w:val="003F2BB4"/>
    <w:rsid w:val="0040317D"/>
    <w:rsid w:val="004121D5"/>
    <w:rsid w:val="00417B54"/>
    <w:rsid w:val="004219AF"/>
    <w:rsid w:val="00422EB2"/>
    <w:rsid w:val="0042789C"/>
    <w:rsid w:val="0043147E"/>
    <w:rsid w:val="00432C33"/>
    <w:rsid w:val="004376FD"/>
    <w:rsid w:val="00440E33"/>
    <w:rsid w:val="004444FA"/>
    <w:rsid w:val="0045078F"/>
    <w:rsid w:val="0046589C"/>
    <w:rsid w:val="0047477F"/>
    <w:rsid w:val="004804CC"/>
    <w:rsid w:val="00490456"/>
    <w:rsid w:val="00496F8E"/>
    <w:rsid w:val="004A2CBB"/>
    <w:rsid w:val="004A5E02"/>
    <w:rsid w:val="004B1B88"/>
    <w:rsid w:val="004B6C93"/>
    <w:rsid w:val="004D0AA4"/>
    <w:rsid w:val="004F525C"/>
    <w:rsid w:val="0051668F"/>
    <w:rsid w:val="005178C4"/>
    <w:rsid w:val="00523BC3"/>
    <w:rsid w:val="00552322"/>
    <w:rsid w:val="00553B41"/>
    <w:rsid w:val="0055411C"/>
    <w:rsid w:val="0057433F"/>
    <w:rsid w:val="005826F0"/>
    <w:rsid w:val="0059435F"/>
    <w:rsid w:val="005A554B"/>
    <w:rsid w:val="005B3CB5"/>
    <w:rsid w:val="005D63A3"/>
    <w:rsid w:val="005E03C5"/>
    <w:rsid w:val="005E799F"/>
    <w:rsid w:val="005E79BA"/>
    <w:rsid w:val="005F0465"/>
    <w:rsid w:val="006033FE"/>
    <w:rsid w:val="006165CE"/>
    <w:rsid w:val="0064272D"/>
    <w:rsid w:val="00675CC0"/>
    <w:rsid w:val="00676306"/>
    <w:rsid w:val="0068750F"/>
    <w:rsid w:val="006A6CA0"/>
    <w:rsid w:val="006D08D5"/>
    <w:rsid w:val="006E2956"/>
    <w:rsid w:val="006E3C16"/>
    <w:rsid w:val="006E5DAA"/>
    <w:rsid w:val="006E7BE1"/>
    <w:rsid w:val="006F5154"/>
    <w:rsid w:val="00707CD4"/>
    <w:rsid w:val="00727183"/>
    <w:rsid w:val="00727CE6"/>
    <w:rsid w:val="00742594"/>
    <w:rsid w:val="0074487B"/>
    <w:rsid w:val="00761975"/>
    <w:rsid w:val="0076704C"/>
    <w:rsid w:val="007764C5"/>
    <w:rsid w:val="0077699B"/>
    <w:rsid w:val="007956C3"/>
    <w:rsid w:val="007A3B4B"/>
    <w:rsid w:val="007A6983"/>
    <w:rsid w:val="007B0D64"/>
    <w:rsid w:val="007B1A59"/>
    <w:rsid w:val="007E2552"/>
    <w:rsid w:val="007E2F7C"/>
    <w:rsid w:val="007F0B63"/>
    <w:rsid w:val="007F571A"/>
    <w:rsid w:val="007F5B5E"/>
    <w:rsid w:val="00803E54"/>
    <w:rsid w:val="00813665"/>
    <w:rsid w:val="008527DD"/>
    <w:rsid w:val="008531BE"/>
    <w:rsid w:val="008627E4"/>
    <w:rsid w:val="0089133B"/>
    <w:rsid w:val="008A0B5C"/>
    <w:rsid w:val="008A78BC"/>
    <w:rsid w:val="008C31BA"/>
    <w:rsid w:val="008C37B0"/>
    <w:rsid w:val="008C39D7"/>
    <w:rsid w:val="008C5669"/>
    <w:rsid w:val="008C750B"/>
    <w:rsid w:val="008D36CD"/>
    <w:rsid w:val="008E2590"/>
    <w:rsid w:val="008F2FD4"/>
    <w:rsid w:val="00903412"/>
    <w:rsid w:val="0090461F"/>
    <w:rsid w:val="00920FF1"/>
    <w:rsid w:val="00921ADF"/>
    <w:rsid w:val="00936366"/>
    <w:rsid w:val="00960961"/>
    <w:rsid w:val="0096115B"/>
    <w:rsid w:val="00974EF1"/>
    <w:rsid w:val="00983C9D"/>
    <w:rsid w:val="009844AE"/>
    <w:rsid w:val="009A0018"/>
    <w:rsid w:val="009A2C56"/>
    <w:rsid w:val="009A3B20"/>
    <w:rsid w:val="009A7BF6"/>
    <w:rsid w:val="009B3C4B"/>
    <w:rsid w:val="009D0515"/>
    <w:rsid w:val="009E30FE"/>
    <w:rsid w:val="00A00532"/>
    <w:rsid w:val="00A2246B"/>
    <w:rsid w:val="00A50C22"/>
    <w:rsid w:val="00A55E1C"/>
    <w:rsid w:val="00A8169C"/>
    <w:rsid w:val="00A86DD3"/>
    <w:rsid w:val="00A922BE"/>
    <w:rsid w:val="00AA0C2A"/>
    <w:rsid w:val="00AA26BB"/>
    <w:rsid w:val="00AB7DE2"/>
    <w:rsid w:val="00AC3D4E"/>
    <w:rsid w:val="00AD119A"/>
    <w:rsid w:val="00AD31A7"/>
    <w:rsid w:val="00AE1019"/>
    <w:rsid w:val="00AF0785"/>
    <w:rsid w:val="00B02B5B"/>
    <w:rsid w:val="00B05669"/>
    <w:rsid w:val="00B0642C"/>
    <w:rsid w:val="00B07C3E"/>
    <w:rsid w:val="00B33872"/>
    <w:rsid w:val="00B575CF"/>
    <w:rsid w:val="00B63D34"/>
    <w:rsid w:val="00B63FCE"/>
    <w:rsid w:val="00B65BD6"/>
    <w:rsid w:val="00B712AA"/>
    <w:rsid w:val="00B75880"/>
    <w:rsid w:val="00B82DF0"/>
    <w:rsid w:val="00B86837"/>
    <w:rsid w:val="00B90FF9"/>
    <w:rsid w:val="00BA67B1"/>
    <w:rsid w:val="00BC01A5"/>
    <w:rsid w:val="00BC53D4"/>
    <w:rsid w:val="00BD6D8E"/>
    <w:rsid w:val="00BE1AB4"/>
    <w:rsid w:val="00C0449D"/>
    <w:rsid w:val="00C102FA"/>
    <w:rsid w:val="00C2791F"/>
    <w:rsid w:val="00C34DCE"/>
    <w:rsid w:val="00C609E8"/>
    <w:rsid w:val="00C639C8"/>
    <w:rsid w:val="00C93994"/>
    <w:rsid w:val="00CA102E"/>
    <w:rsid w:val="00CC29EB"/>
    <w:rsid w:val="00CD744E"/>
    <w:rsid w:val="00CE53B9"/>
    <w:rsid w:val="00CE67F2"/>
    <w:rsid w:val="00D07A55"/>
    <w:rsid w:val="00D261B4"/>
    <w:rsid w:val="00D4300E"/>
    <w:rsid w:val="00D4652A"/>
    <w:rsid w:val="00D54E35"/>
    <w:rsid w:val="00D73F9F"/>
    <w:rsid w:val="00DA4C8A"/>
    <w:rsid w:val="00DB02B5"/>
    <w:rsid w:val="00DB6D87"/>
    <w:rsid w:val="00DD0646"/>
    <w:rsid w:val="00DD4522"/>
    <w:rsid w:val="00DE48F3"/>
    <w:rsid w:val="00DF3846"/>
    <w:rsid w:val="00E0138C"/>
    <w:rsid w:val="00E21C91"/>
    <w:rsid w:val="00E77504"/>
    <w:rsid w:val="00E9452D"/>
    <w:rsid w:val="00EB5D49"/>
    <w:rsid w:val="00EB74F8"/>
    <w:rsid w:val="00ED5640"/>
    <w:rsid w:val="00EF330C"/>
    <w:rsid w:val="00F04BDA"/>
    <w:rsid w:val="00F22C82"/>
    <w:rsid w:val="00F40E0C"/>
    <w:rsid w:val="00F61444"/>
    <w:rsid w:val="00F71D8B"/>
    <w:rsid w:val="00F7358B"/>
    <w:rsid w:val="00F74B25"/>
    <w:rsid w:val="00F75DFA"/>
    <w:rsid w:val="00F760B9"/>
    <w:rsid w:val="00F87A21"/>
    <w:rsid w:val="00F91242"/>
    <w:rsid w:val="00F932F1"/>
    <w:rsid w:val="00FC44EE"/>
    <w:rsid w:val="00FD062F"/>
    <w:rsid w:val="00FD114D"/>
    <w:rsid w:val="00FF5B14"/>
    <w:rsid w:val="00FF6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FFE8AE"/>
  <w15:chartTrackingRefBased/>
  <w15:docId w15:val="{C8BDA3E7-CAA6-4770-A3AB-E38F56A88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4B1B88"/>
    <w:pPr>
      <w:keepNext/>
      <w:keepLines/>
      <w:ind w:firstLine="284"/>
    </w:pPr>
    <w:rPr>
      <w:rFonts w:ascii="Times New Roman" w:hAnsi="Times New Roman" w:cs="Times New Roman"/>
      <w:sz w:val="26"/>
      <w:szCs w:val="26"/>
    </w:rPr>
  </w:style>
  <w:style w:type="paragraph" w:styleId="Cmsor1">
    <w:name w:val="heading 1"/>
    <w:basedOn w:val="Listaszerbekezds"/>
    <w:next w:val="Cmsor2"/>
    <w:link w:val="Cmsor1Char"/>
    <w:uiPriority w:val="9"/>
    <w:qFormat/>
    <w:rsid w:val="002009FC"/>
    <w:pPr>
      <w:pageBreakBefore/>
      <w:numPr>
        <w:numId w:val="1"/>
      </w:numPr>
      <w:spacing w:before="240" w:after="240"/>
      <w:ind w:left="357" w:hanging="357"/>
      <w:outlineLvl w:val="0"/>
    </w:pPr>
    <w:rPr>
      <w:b/>
      <w:color w:val="2F5496" w:themeColor="accent1" w:themeShade="BF"/>
      <w:sz w:val="36"/>
      <w:szCs w:val="36"/>
    </w:rPr>
  </w:style>
  <w:style w:type="paragraph" w:styleId="Cmsor2">
    <w:name w:val="heading 2"/>
    <w:basedOn w:val="Cmsor1"/>
    <w:next w:val="Cmsor3"/>
    <w:link w:val="Cmsor2Char"/>
    <w:uiPriority w:val="9"/>
    <w:unhideWhenUsed/>
    <w:qFormat/>
    <w:rsid w:val="005178C4"/>
    <w:pPr>
      <w:pageBreakBefore w:val="0"/>
      <w:numPr>
        <w:ilvl w:val="1"/>
      </w:numPr>
      <w:spacing w:before="200" w:after="200"/>
      <w:ind w:left="567" w:hanging="567"/>
      <w:outlineLvl w:val="1"/>
    </w:pPr>
    <w:rPr>
      <w:sz w:val="32"/>
      <w:szCs w:val="32"/>
    </w:rPr>
  </w:style>
  <w:style w:type="paragraph" w:styleId="Cmsor3">
    <w:name w:val="heading 3"/>
    <w:basedOn w:val="Cmsor2"/>
    <w:next w:val="Norml"/>
    <w:link w:val="Cmsor3Char"/>
    <w:uiPriority w:val="9"/>
    <w:unhideWhenUsed/>
    <w:qFormat/>
    <w:rsid w:val="00552322"/>
    <w:pPr>
      <w:numPr>
        <w:ilvl w:val="2"/>
      </w:numPr>
      <w:spacing w:before="120" w:after="120"/>
      <w:ind w:left="1225" w:hanging="505"/>
      <w:outlineLvl w:val="2"/>
    </w:pPr>
    <w:rPr>
      <w:sz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6E3C16"/>
    <w:p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unhideWhenUsed/>
    <w:qFormat/>
    <w:rsid w:val="00552322"/>
    <w:pPr>
      <w:spacing w:before="40" w:after="40"/>
      <w:jc w:val="center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lb">
    <w:name w:val="footer"/>
    <w:basedOn w:val="Norml"/>
    <w:link w:val="llb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istaszerbekezds">
    <w:name w:val="List Paragraph"/>
    <w:basedOn w:val="Norml"/>
    <w:uiPriority w:val="34"/>
    <w:qFormat/>
    <w:rsid w:val="00FC44EE"/>
    <w:pPr>
      <w:numPr>
        <w:numId w:val="12"/>
      </w:numPr>
      <w:spacing w:after="0" w:line="360" w:lineRule="auto"/>
      <w:ind w:left="1276" w:hanging="352"/>
      <w:contextualSpacing/>
    </w:pPr>
    <w:rPr>
      <w:noProof/>
    </w:rPr>
  </w:style>
  <w:style w:type="character" w:customStyle="1" w:styleId="Cmsor1Char">
    <w:name w:val="Címsor 1 Char"/>
    <w:basedOn w:val="Bekezdsalapbettpusa"/>
    <w:link w:val="Cmsor1"/>
    <w:uiPriority w:val="9"/>
    <w:rsid w:val="002009FC"/>
    <w:rPr>
      <w:rFonts w:ascii="Times New Roman" w:hAnsi="Times New Roman" w:cs="Times New Roman"/>
      <w:b/>
      <w:noProof/>
      <w:color w:val="2F5496" w:themeColor="accent1" w:themeShade="BF"/>
      <w:sz w:val="36"/>
      <w:szCs w:val="36"/>
    </w:rPr>
  </w:style>
  <w:style w:type="paragraph" w:styleId="Cm">
    <w:name w:val="Title"/>
    <w:next w:val="Alcm"/>
    <w:link w:val="CmChar"/>
    <w:uiPriority w:val="10"/>
    <w:qFormat/>
    <w:rsid w:val="0042789C"/>
    <w:pPr>
      <w:jc w:val="center"/>
    </w:pPr>
    <w:rPr>
      <w:rFonts w:ascii="Times New Roman" w:hAnsi="Times New Roman" w:cs="Times New Roman"/>
      <w:color w:val="2F5496" w:themeColor="accent1" w:themeShade="BF"/>
      <w:sz w:val="96"/>
      <w:szCs w:val="72"/>
    </w:rPr>
  </w:style>
  <w:style w:type="character" w:customStyle="1" w:styleId="Cmsor2Char">
    <w:name w:val="Címsor 2 Char"/>
    <w:basedOn w:val="Bekezdsalapbettpusa"/>
    <w:link w:val="Cmsor2"/>
    <w:uiPriority w:val="9"/>
    <w:rsid w:val="005178C4"/>
    <w:rPr>
      <w:rFonts w:ascii="Times New Roman" w:hAnsi="Times New Roman" w:cs="Times New Roman"/>
      <w:b/>
      <w:noProof/>
      <w:color w:val="2F5496" w:themeColor="accent1" w:themeShade="BF"/>
      <w:sz w:val="32"/>
      <w:szCs w:val="32"/>
    </w:rPr>
  </w:style>
  <w:style w:type="character" w:customStyle="1" w:styleId="CmChar">
    <w:name w:val="Cím Char"/>
    <w:basedOn w:val="Bekezdsalapbettpusa"/>
    <w:link w:val="Cm"/>
    <w:uiPriority w:val="10"/>
    <w:rsid w:val="0042789C"/>
    <w:rPr>
      <w:rFonts w:ascii="Times New Roman" w:hAnsi="Times New Roman" w:cs="Times New Roman"/>
      <w:color w:val="2F5496" w:themeColor="accent1" w:themeShade="BF"/>
      <w:sz w:val="96"/>
      <w:szCs w:val="72"/>
    </w:rPr>
  </w:style>
  <w:style w:type="paragraph" w:styleId="Alcm">
    <w:name w:val="Subtitle"/>
    <w:basedOn w:val="Cm"/>
    <w:next w:val="Norml"/>
    <w:link w:val="AlcmChar"/>
    <w:uiPriority w:val="11"/>
    <w:qFormat/>
    <w:rsid w:val="00EB74F8"/>
    <w:rPr>
      <w:sz w:val="44"/>
      <w:szCs w:val="44"/>
    </w:rPr>
  </w:style>
  <w:style w:type="character" w:customStyle="1" w:styleId="AlcmChar">
    <w:name w:val="Alcím Char"/>
    <w:basedOn w:val="Bekezdsalapbettpusa"/>
    <w:link w:val="Alcm"/>
    <w:uiPriority w:val="11"/>
    <w:rsid w:val="00EB74F8"/>
    <w:rPr>
      <w:rFonts w:ascii="Times New Roman" w:hAnsi="Times New Roman" w:cs="Times New Roman"/>
      <w:color w:val="2F5496" w:themeColor="accent1" w:themeShade="BF"/>
      <w:sz w:val="44"/>
      <w:szCs w:val="4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1C5C8F"/>
    <w:pPr>
      <w:numPr>
        <w:numId w:val="0"/>
      </w:numPr>
      <w:spacing w:after="0"/>
      <w:contextualSpacing w:val="0"/>
      <w:outlineLvl w:val="9"/>
    </w:pPr>
    <w:rPr>
      <w:rFonts w:eastAsiaTheme="majorEastAsia" w:cstheme="majorBidi"/>
      <w:noProof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4D0AA4"/>
    <w:pPr>
      <w:tabs>
        <w:tab w:val="left" w:pos="1100"/>
        <w:tab w:val="right" w:leader="dot" w:pos="9344"/>
      </w:tabs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1C5C8F"/>
    <w:pPr>
      <w:spacing w:after="100"/>
      <w:ind w:left="260"/>
    </w:pPr>
  </w:style>
  <w:style w:type="character" w:styleId="Hiperhivatkozs">
    <w:name w:val="Hyperlink"/>
    <w:basedOn w:val="Bekezdsalapbettpusa"/>
    <w:uiPriority w:val="99"/>
    <w:unhideWhenUsed/>
    <w:rsid w:val="001C5C8F"/>
    <w:rPr>
      <w:color w:val="0563C1" w:themeColor="hyperlink"/>
      <w:u w:val="single"/>
    </w:rPr>
  </w:style>
  <w:style w:type="paragraph" w:customStyle="1" w:styleId="Stlusuj">
    <w:name w:val="Stílus uj"/>
    <w:basedOn w:val="Cmsor2"/>
    <w:link w:val="StlusujChar"/>
    <w:qFormat/>
    <w:rsid w:val="006E3C16"/>
    <w:rPr>
      <w:rFonts w:eastAsia="Roboto Mono"/>
      <w:b w:val="0"/>
      <w:sz w:val="24"/>
      <w:szCs w:val="24"/>
    </w:rPr>
  </w:style>
  <w:style w:type="character" w:customStyle="1" w:styleId="StlusujChar">
    <w:name w:val="Stílus uj Char"/>
    <w:basedOn w:val="Bekezdsalapbettpusa"/>
    <w:link w:val="Stlusuj"/>
    <w:rsid w:val="006E3C16"/>
    <w:rPr>
      <w:rFonts w:ascii="Times New Roman" w:eastAsia="Roboto Mono" w:hAnsi="Times New Roman" w:cs="Times New Roman"/>
      <w:noProof/>
      <w:color w:val="2F5496" w:themeColor="accent1" w:themeShade="BF"/>
      <w:sz w:val="24"/>
      <w:szCs w:val="24"/>
    </w:rPr>
  </w:style>
  <w:style w:type="character" w:customStyle="1" w:styleId="Cmsor3Char">
    <w:name w:val="Címsor 3 Char"/>
    <w:basedOn w:val="Bekezdsalapbettpusa"/>
    <w:link w:val="Cmsor3"/>
    <w:uiPriority w:val="9"/>
    <w:rsid w:val="00552322"/>
    <w:rPr>
      <w:rFonts w:ascii="Times New Roman" w:hAnsi="Times New Roman" w:cs="Times New Roman"/>
      <w:b/>
      <w:noProof/>
      <w:color w:val="2F5496" w:themeColor="accent1" w:themeShade="BF"/>
      <w:sz w:val="28"/>
      <w:szCs w:val="32"/>
    </w:rPr>
  </w:style>
  <w:style w:type="character" w:customStyle="1" w:styleId="Cmsor4Char">
    <w:name w:val="Címsor 4 Char"/>
    <w:basedOn w:val="Bekezdsalapbettpusa"/>
    <w:link w:val="Cmsor4"/>
    <w:uiPriority w:val="9"/>
    <w:rsid w:val="006E3C16"/>
    <w:rPr>
      <w:rFonts w:asciiTheme="majorHAnsi" w:eastAsiaTheme="majorEastAsia" w:hAnsiTheme="majorHAnsi" w:cstheme="majorBidi"/>
      <w:i/>
      <w:iCs/>
      <w:color w:val="2F5496" w:themeColor="accent1" w:themeShade="BF"/>
      <w:sz w:val="26"/>
      <w:szCs w:val="26"/>
    </w:rPr>
  </w:style>
  <w:style w:type="character" w:customStyle="1" w:styleId="Cmsor5Char">
    <w:name w:val="Címsor 5 Char"/>
    <w:basedOn w:val="Bekezdsalapbettpusa"/>
    <w:link w:val="Cmsor5"/>
    <w:uiPriority w:val="9"/>
    <w:rsid w:val="0055232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J3">
    <w:name w:val="toc 3"/>
    <w:basedOn w:val="Norml"/>
    <w:next w:val="Norml"/>
    <w:autoRedefine/>
    <w:uiPriority w:val="39"/>
    <w:unhideWhenUsed/>
    <w:rsid w:val="00EB74F8"/>
    <w:pPr>
      <w:spacing w:after="100"/>
      <w:ind w:left="520"/>
    </w:pPr>
  </w:style>
  <w:style w:type="character" w:styleId="Mrltotthiperhivatkozs">
    <w:name w:val="FollowedHyperlink"/>
    <w:basedOn w:val="Bekezdsalapbettpusa"/>
    <w:uiPriority w:val="99"/>
    <w:semiHidden/>
    <w:unhideWhenUsed/>
    <w:rsid w:val="00676306"/>
    <w:rPr>
      <w:color w:val="954F72" w:themeColor="followedHyperlink"/>
      <w:u w:val="single"/>
    </w:rPr>
  </w:style>
  <w:style w:type="paragraph" w:customStyle="1" w:styleId="nevek">
    <w:name w:val="nevek"/>
    <w:basedOn w:val="nevekf"/>
    <w:link w:val="nevekChar"/>
    <w:qFormat/>
    <w:rsid w:val="00F760B9"/>
    <w:rPr>
      <w:b w:val="0"/>
    </w:rPr>
  </w:style>
  <w:style w:type="character" w:customStyle="1" w:styleId="nevekChar">
    <w:name w:val="nevek Char"/>
    <w:basedOn w:val="Bekezdsalapbettpusa"/>
    <w:link w:val="nevek"/>
    <w:rsid w:val="00F760B9"/>
    <w:rPr>
      <w:rFonts w:ascii="Times New Roman" w:hAnsi="Times New Roman" w:cs="Times New Roman"/>
      <w:bCs/>
      <w:sz w:val="28"/>
      <w:szCs w:val="28"/>
    </w:rPr>
  </w:style>
  <w:style w:type="paragraph" w:customStyle="1" w:styleId="nevekf">
    <w:name w:val="nevek fö"/>
    <w:next w:val="nevek"/>
    <w:link w:val="nevekfChar"/>
    <w:qFormat/>
    <w:rsid w:val="00F760B9"/>
    <w:pPr>
      <w:spacing w:before="4080" w:after="120"/>
      <w:contextualSpacing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nevekfChar">
    <w:name w:val="nevek fö Char"/>
    <w:basedOn w:val="nevekChar"/>
    <w:link w:val="nevekf"/>
    <w:rsid w:val="00F760B9"/>
    <w:rPr>
      <w:rFonts w:ascii="Times New Roman" w:hAnsi="Times New Roman" w:cs="Times New Roman"/>
      <w:b/>
      <w:bCs/>
      <w:sz w:val="28"/>
      <w:szCs w:val="28"/>
    </w:rPr>
  </w:style>
  <w:style w:type="character" w:styleId="Kiemels2">
    <w:name w:val="Strong"/>
    <w:basedOn w:val="Bekezdsalapbettpusa"/>
    <w:uiPriority w:val="22"/>
    <w:qFormat/>
    <w:rsid w:val="008C5669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DF3846"/>
    <w:pPr>
      <w:keepNext w:val="0"/>
      <w:spacing w:before="100" w:beforeAutospacing="1" w:after="100" w:afterAutospacing="1" w:line="240" w:lineRule="auto"/>
      <w:ind w:firstLine="0"/>
    </w:pPr>
    <w:rPr>
      <w:rFonts w:eastAsia="Times New Roman"/>
      <w:sz w:val="24"/>
      <w:szCs w:val="24"/>
      <w:lang w:eastAsia="hu-HU"/>
    </w:rPr>
  </w:style>
  <w:style w:type="character" w:styleId="Feloldatlanmegemlts">
    <w:name w:val="Unresolved Mention"/>
    <w:basedOn w:val="Bekezdsalapbettpusa"/>
    <w:uiPriority w:val="99"/>
    <w:semiHidden/>
    <w:unhideWhenUsed/>
    <w:rsid w:val="00077B0D"/>
    <w:rPr>
      <w:color w:val="605E5C"/>
      <w:shd w:val="clear" w:color="auto" w:fill="E1DFDD"/>
    </w:rPr>
  </w:style>
  <w:style w:type="paragraph" w:customStyle="1" w:styleId="adatlap">
    <w:name w:val="adatlap"/>
    <w:link w:val="adatlapChar"/>
    <w:qFormat/>
    <w:rsid w:val="00A86DD3"/>
    <w:pPr>
      <w:spacing w:before="120"/>
    </w:pPr>
    <w:rPr>
      <w:rFonts w:ascii="Times New Roman" w:hAnsi="Times New Roman" w:cs="Times New Roman"/>
      <w:bCs/>
      <w:sz w:val="28"/>
      <w:szCs w:val="28"/>
    </w:rPr>
  </w:style>
  <w:style w:type="character" w:customStyle="1" w:styleId="adatlapChar">
    <w:name w:val="adatlap Char"/>
    <w:basedOn w:val="nevekChar"/>
    <w:link w:val="adatlap"/>
    <w:rsid w:val="00A86DD3"/>
    <w:rPr>
      <w:rFonts w:ascii="Times New Roman" w:hAnsi="Times New Roman" w:cs="Times New Roman"/>
      <w:bCs/>
      <w:sz w:val="28"/>
      <w:szCs w:val="28"/>
    </w:rPr>
  </w:style>
  <w:style w:type="character" w:styleId="HTML-kd">
    <w:name w:val="HTML Code"/>
    <w:basedOn w:val="Bekezdsalapbettpusa"/>
    <w:uiPriority w:val="99"/>
    <w:semiHidden/>
    <w:unhideWhenUsed/>
    <w:rsid w:val="00803E54"/>
    <w:rPr>
      <w:rFonts w:ascii="Courier New" w:eastAsia="Times New Roman" w:hAnsi="Courier New" w:cs="Courier New"/>
      <w:sz w:val="20"/>
      <w:szCs w:val="20"/>
    </w:rPr>
  </w:style>
  <w:style w:type="character" w:styleId="Kiemels">
    <w:name w:val="Emphasis"/>
    <w:basedOn w:val="Bekezdsalapbettpusa"/>
    <w:uiPriority w:val="20"/>
    <w:qFormat/>
    <w:rsid w:val="009844AE"/>
    <w:rPr>
      <w:i/>
      <w:iCs/>
    </w:rPr>
  </w:style>
  <w:style w:type="paragraph" w:customStyle="1" w:styleId="Kp">
    <w:name w:val="Kép"/>
    <w:link w:val="KpChar"/>
    <w:qFormat/>
    <w:rsid w:val="00AE1019"/>
    <w:pPr>
      <w:jc w:val="center"/>
    </w:pPr>
    <w:rPr>
      <w:rFonts w:ascii="Times New Roman" w:hAnsi="Times New Roman" w:cs="Times New Roman"/>
      <w:sz w:val="26"/>
      <w:szCs w:val="26"/>
    </w:rPr>
  </w:style>
  <w:style w:type="character" w:customStyle="1" w:styleId="KpChar">
    <w:name w:val="Kép Char"/>
    <w:basedOn w:val="Bekezdsalapbettpusa"/>
    <w:link w:val="Kp"/>
    <w:rsid w:val="00AE1019"/>
    <w:rPr>
      <w:rFonts w:ascii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0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6.svg"/><Relationship Id="rId1" Type="http://schemas.openxmlformats.org/officeDocument/2006/relationships/image" Target="media/image2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GitHub\13_S2_5_vizsgaremek\dokumentumok\Specifik&#225;ci&#243;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8101C-59CB-4008-8883-2ABC1DFAF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Specifikáció</Template>
  <TotalTime>138</TotalTime>
  <Pages>24</Pages>
  <Words>1196</Words>
  <Characters>8259</Characters>
  <Application>Microsoft Office Word</Application>
  <DocSecurity>0</DocSecurity>
  <Lines>68</Lines>
  <Paragraphs>18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Tamás</dc:creator>
  <cp:keywords/>
  <dc:description/>
  <cp:lastModifiedBy>O365 felhasználó</cp:lastModifiedBy>
  <cp:revision>5</cp:revision>
  <cp:lastPrinted>2026-02-27T09:27:00Z</cp:lastPrinted>
  <dcterms:created xsi:type="dcterms:W3CDTF">2026-02-27T09:28:00Z</dcterms:created>
  <dcterms:modified xsi:type="dcterms:W3CDTF">2026-03-25T13:25:00Z</dcterms:modified>
</cp:coreProperties>
</file>