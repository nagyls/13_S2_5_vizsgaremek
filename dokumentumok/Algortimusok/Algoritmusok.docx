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667BB" w14:textId="77777777" w:rsidR="00F760B9" w:rsidRPr="0042789C" w:rsidRDefault="00F760B9" w:rsidP="00F760B9">
      <w:pPr>
        <w:pStyle w:val="Cm"/>
        <w:spacing w:before="4080"/>
      </w:pPr>
      <w:r w:rsidRPr="0042789C">
        <w:t>ESEMÉNYTÉR</w:t>
      </w:r>
    </w:p>
    <w:p w14:paraId="4F564334" w14:textId="62056327" w:rsidR="00F760B9" w:rsidRPr="00F473B6" w:rsidRDefault="00F473B6" w:rsidP="00F473B6">
      <w:pPr>
        <w:pStyle w:val="Alcm"/>
      </w:pPr>
      <w:r w:rsidRPr="00F473B6">
        <w:t>Algoritmus leírás</w:t>
      </w:r>
    </w:p>
    <w:p w14:paraId="3B5D0CAA" w14:textId="77777777" w:rsidR="00F760B9" w:rsidRDefault="00F760B9" w:rsidP="00F760B9">
      <w:pPr>
        <w:pStyle w:val="Cm"/>
      </w:pPr>
      <w:r>
        <w:rPr>
          <w:noProof/>
        </w:rPr>
        <w:drawing>
          <wp:inline distT="0" distB="0" distL="0" distR="0" wp14:anchorId="4C280C27" wp14:editId="376710A1">
            <wp:extent cx="3261815" cy="1304865"/>
            <wp:effectExtent l="0" t="0" r="0" b="0"/>
            <wp:docPr id="15" name="Ábr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Ábra 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019" cy="132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A960" w14:textId="77777777" w:rsidR="00F760B9" w:rsidRPr="00523BC3" w:rsidRDefault="00F760B9" w:rsidP="00F760B9">
      <w:pPr>
        <w:pStyle w:val="nevek"/>
        <w:rPr>
          <w:rStyle w:val="nevekChar"/>
          <w:bCs/>
        </w:rPr>
      </w:pPr>
      <w:r w:rsidRPr="00523BC3">
        <w:rPr>
          <w:rStyle w:val="nevekfChar"/>
        </w:rPr>
        <w:t>Készítette:</w:t>
      </w:r>
      <w:r>
        <w:tab/>
      </w:r>
      <w:r w:rsidRPr="00523BC3">
        <w:rPr>
          <w:rStyle w:val="nevekChar"/>
          <w:bCs/>
        </w:rPr>
        <w:t>Nagy </w:t>
      </w:r>
      <w:proofErr w:type="spellStart"/>
      <w:r w:rsidRPr="00523BC3">
        <w:rPr>
          <w:rStyle w:val="nevekChar"/>
          <w:bCs/>
        </w:rPr>
        <w:t>Levéd</w:t>
      </w:r>
      <w:proofErr w:type="spellEnd"/>
      <w:r w:rsidRPr="00523BC3">
        <w:rPr>
          <w:rStyle w:val="nevekChar"/>
          <w:bCs/>
        </w:rPr>
        <w:t> Sámuel 13. I</w:t>
      </w:r>
    </w:p>
    <w:p w14:paraId="695DBCFC" w14:textId="77777777" w:rsidR="00F760B9" w:rsidRPr="00523BC3" w:rsidRDefault="00F760B9" w:rsidP="00F760B9">
      <w:pPr>
        <w:pStyle w:val="nevek"/>
        <w:ind w:left="709" w:firstLine="709"/>
        <w:rPr>
          <w:rStyle w:val="nevekChar"/>
          <w:bCs/>
        </w:rPr>
      </w:pPr>
      <w:r w:rsidRPr="00523BC3">
        <w:rPr>
          <w:rStyle w:val="nevekChar"/>
          <w:bCs/>
        </w:rPr>
        <w:t>Tóth Tamás 13. I</w:t>
      </w:r>
    </w:p>
    <w:sdt>
      <w:sdtPr>
        <w:rPr>
          <w:rFonts w:eastAsiaTheme="minorHAnsi" w:cs="Times New Roman"/>
          <w:b w:val="0"/>
          <w:color w:val="auto"/>
          <w:sz w:val="26"/>
          <w:szCs w:val="26"/>
          <w:lang w:eastAsia="en-US"/>
        </w:rPr>
        <w:id w:val="300895527"/>
        <w:docPartObj>
          <w:docPartGallery w:val="Table of Contents"/>
          <w:docPartUnique/>
        </w:docPartObj>
      </w:sdtPr>
      <w:sdtContent>
        <w:p w14:paraId="3996AE30" w14:textId="77777777" w:rsidR="001C5C8F" w:rsidRPr="001C5C8F" w:rsidRDefault="001C5C8F" w:rsidP="00FC44EE">
          <w:pPr>
            <w:pStyle w:val="Tartalomjegyzkcmsora"/>
            <w:rPr>
              <w:rStyle w:val="Cmsor1Char"/>
            </w:rPr>
          </w:pPr>
          <w:r w:rsidRPr="001C5C8F">
            <w:rPr>
              <w:rStyle w:val="Cmsor1Char"/>
              <w:rFonts w:cstheme="majorBidi"/>
              <w:noProof w:val="0"/>
              <w:sz w:val="32"/>
              <w:szCs w:val="32"/>
            </w:rPr>
            <w:t>Tartalomjegyzék</w:t>
          </w:r>
        </w:p>
        <w:p w14:paraId="00FBE546" w14:textId="7CC86814" w:rsidR="000405D8" w:rsidRDefault="001C5C8F">
          <w:pPr>
            <w:pStyle w:val="TJ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30989" w:history="1">
            <w:r w:rsidR="000405D8" w:rsidRPr="00FF1584">
              <w:rPr>
                <w:rStyle w:val="Hiperhivatkozs"/>
                <w:noProof/>
              </w:rPr>
              <w:t>1</w:t>
            </w:r>
            <w:r w:rsidR="000405D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="000405D8" w:rsidRPr="00FF1584">
              <w:rPr>
                <w:rStyle w:val="Hiperhivatkozs"/>
                <w:noProof/>
              </w:rPr>
              <w:t>Bejelentkezés</w:t>
            </w:r>
            <w:r w:rsidR="000405D8">
              <w:rPr>
                <w:noProof/>
                <w:webHidden/>
              </w:rPr>
              <w:tab/>
            </w:r>
            <w:r w:rsidR="000405D8">
              <w:rPr>
                <w:noProof/>
                <w:webHidden/>
              </w:rPr>
              <w:fldChar w:fldCharType="begin"/>
            </w:r>
            <w:r w:rsidR="000405D8">
              <w:rPr>
                <w:noProof/>
                <w:webHidden/>
              </w:rPr>
              <w:instrText xml:space="preserve"> PAGEREF _Toc214930989 \h </w:instrText>
            </w:r>
            <w:r w:rsidR="000405D8">
              <w:rPr>
                <w:noProof/>
                <w:webHidden/>
              </w:rPr>
            </w:r>
            <w:r w:rsidR="000405D8">
              <w:rPr>
                <w:noProof/>
                <w:webHidden/>
              </w:rPr>
              <w:fldChar w:fldCharType="separate"/>
            </w:r>
            <w:r w:rsidR="000405D8">
              <w:rPr>
                <w:noProof/>
                <w:webHidden/>
              </w:rPr>
              <w:t>3</w:t>
            </w:r>
            <w:r w:rsidR="000405D8">
              <w:rPr>
                <w:noProof/>
                <w:webHidden/>
              </w:rPr>
              <w:fldChar w:fldCharType="end"/>
            </w:r>
          </w:hyperlink>
        </w:p>
        <w:p w14:paraId="5A975385" w14:textId="554EDF53" w:rsidR="000405D8" w:rsidRDefault="000405D8">
          <w:pPr>
            <w:pStyle w:val="TJ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4930990" w:history="1">
            <w:r w:rsidRPr="00FF1584">
              <w:rPr>
                <w:rStyle w:val="Hiperhivatkozs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FF1584">
              <w:rPr>
                <w:rStyle w:val="Hiperhivatkozs"/>
                <w:noProof/>
              </w:rPr>
              <w:t>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_Toc214930990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BEBC8" w14:textId="4A9D5FE3" w:rsidR="000405D8" w:rsidRDefault="000405D8">
          <w:pPr>
            <w:pStyle w:val="TJ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4930991" w:history="1">
            <w:r w:rsidRPr="00FF1584">
              <w:rPr>
                <w:rStyle w:val="Hiperhivatkozs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FF1584">
              <w:rPr>
                <w:rStyle w:val="Hiperhivatkozs"/>
                <w:noProof/>
              </w:rPr>
              <w:t>Komment irás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_Toc214930991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1547D" w14:textId="13787986" w:rsidR="000405D8" w:rsidRDefault="000405D8">
          <w:pPr>
            <w:pStyle w:val="TJ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4930992" w:history="1">
            <w:r w:rsidRPr="00FF1584">
              <w:rPr>
                <w:rStyle w:val="Hiperhivatkozs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FF1584">
              <w:rPr>
                <w:rStyle w:val="Hiperhivatkozs"/>
                <w:noProof/>
              </w:rPr>
              <w:t>Komment moderálás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_Toc214930992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30A8F" w14:textId="55A5D88E" w:rsidR="000405D8" w:rsidRDefault="000405D8">
          <w:pPr>
            <w:pStyle w:val="TJ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4930993" w:history="1">
            <w:r w:rsidRPr="00FF1584">
              <w:rPr>
                <w:rStyle w:val="Hiperhivatkozs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FF1584">
              <w:rPr>
                <w:rStyle w:val="Hiperhivatkozs"/>
                <w:noProof/>
              </w:rPr>
              <w:t>Esemény létrehozás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_Toc214930993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91745" w14:textId="61AFBE65" w:rsidR="000405D8" w:rsidRDefault="000405D8">
          <w:pPr>
            <w:pStyle w:val="TJ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4930994" w:history="1">
            <w:r w:rsidRPr="00FF1584">
              <w:rPr>
                <w:rStyle w:val="Hiperhivatkozs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FF1584">
              <w:rPr>
                <w:rStyle w:val="Hiperhivatkozs"/>
                <w:noProof/>
              </w:rPr>
              <w:t>Esemény 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_Toc214930994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E8DB4" w14:textId="50F5C191" w:rsidR="000405D8" w:rsidRDefault="000405D8">
          <w:pPr>
            <w:pStyle w:val="TJ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4930995" w:history="1">
            <w:r w:rsidRPr="00FF1584">
              <w:rPr>
                <w:rStyle w:val="Hiperhivatkozs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FF1584">
              <w:rPr>
                <w:rStyle w:val="Hiperhivatkozs"/>
                <w:noProof/>
              </w:rPr>
              <w:t>Esemény listázása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_Toc214930995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F11D9" w14:textId="1A8F6A4E" w:rsidR="000405D8" w:rsidRDefault="000405D8">
          <w:pPr>
            <w:pStyle w:val="TJ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4930996" w:history="1">
            <w:r w:rsidRPr="00FF1584">
              <w:rPr>
                <w:rStyle w:val="Hiperhivatkozs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FF1584">
              <w:rPr>
                <w:rStyle w:val="Hiperhivatkozs"/>
                <w:noProof/>
              </w:rPr>
              <w:t>Esemény priorizálás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_Toc214930996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C9B67" w14:textId="66424F74" w:rsidR="000405D8" w:rsidRDefault="000405D8">
          <w:pPr>
            <w:pStyle w:val="TJ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14930997" w:history="1">
            <w:r w:rsidRPr="00FF1584">
              <w:rPr>
                <w:rStyle w:val="Hiperhivatkozs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FF1584">
              <w:rPr>
                <w:rStyle w:val="Hiperhivatkozs"/>
                <w:noProof/>
              </w:rPr>
              <w:t>Intézményhez csatlakozás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_Toc214930997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F21A4" w14:textId="24A2BC13" w:rsidR="004219AF" w:rsidRDefault="001C5C8F" w:rsidP="004219AF">
          <w:pPr>
            <w:ind w:firstLine="0"/>
          </w:pPr>
          <w:r>
            <w:fldChar w:fldCharType="end"/>
          </w:r>
        </w:p>
      </w:sdtContent>
    </w:sdt>
    <w:p w14:paraId="52F2B80E" w14:textId="37D6B75F" w:rsidR="004219AF" w:rsidRDefault="00F427CE" w:rsidP="004219AF">
      <w:pPr>
        <w:pStyle w:val="Cmsor1"/>
      </w:pPr>
      <w:bookmarkStart w:id="0" w:name="_Toc214930989"/>
      <w:r>
        <w:lastRenderedPageBreak/>
        <w:t>Bejelentkezés</w:t>
      </w:r>
      <w:bookmarkEnd w:id="0"/>
    </w:p>
    <w:p w14:paraId="443AB400" w14:textId="0A26FBCC" w:rsidR="00330295" w:rsidRPr="00391092" w:rsidRDefault="00742561" w:rsidP="00391092">
      <w:pPr>
        <w:pStyle w:val="pszeudo"/>
      </w:pPr>
      <w:r w:rsidRPr="00391092">
        <w:t>ALGORITMUS: Bejelentkez</w:t>
      </w:r>
      <w:r w:rsidR="007C4B06">
        <w:t>é</w:t>
      </w:r>
      <w:r w:rsidRPr="00391092">
        <w:t>s</w:t>
      </w:r>
    </w:p>
    <w:p w14:paraId="6C650041" w14:textId="77777777" w:rsidR="007C4B06" w:rsidRDefault="007C4B06" w:rsidP="00391092">
      <w:pPr>
        <w:pStyle w:val="pszeudo"/>
      </w:pPr>
    </w:p>
    <w:p w14:paraId="7D7F3B77" w14:textId="1072C7C3" w:rsidR="007C4B06" w:rsidRDefault="007C4B06" w:rsidP="00391092">
      <w:pPr>
        <w:pStyle w:val="pszeudo"/>
      </w:pPr>
      <w:r>
        <w:t>BEMENET:</w:t>
      </w:r>
    </w:p>
    <w:p w14:paraId="532B472C" w14:textId="72A7FD0E" w:rsidR="007C4B06" w:rsidRDefault="007C4B06" w:rsidP="007C4B06">
      <w:pPr>
        <w:pStyle w:val="pszeudo"/>
        <w:numPr>
          <w:ilvl w:val="0"/>
          <w:numId w:val="20"/>
        </w:numPr>
      </w:pPr>
      <w:r>
        <w:t>email</w:t>
      </w:r>
    </w:p>
    <w:p w14:paraId="7AD92F8F" w14:textId="4B9516FB" w:rsidR="007C4B06" w:rsidRDefault="007C4B06" w:rsidP="007C4B06">
      <w:pPr>
        <w:pStyle w:val="pszeudo"/>
        <w:numPr>
          <w:ilvl w:val="0"/>
          <w:numId w:val="20"/>
        </w:numPr>
      </w:pPr>
      <w:proofErr w:type="spellStart"/>
      <w:r>
        <w:t>password</w:t>
      </w:r>
      <w:proofErr w:type="spellEnd"/>
    </w:p>
    <w:p w14:paraId="4C7BE2CF" w14:textId="77777777" w:rsidR="007C4B06" w:rsidRDefault="007C4B06" w:rsidP="007C4B06">
      <w:pPr>
        <w:pStyle w:val="pszeudo"/>
      </w:pPr>
    </w:p>
    <w:p w14:paraId="391E68EF" w14:textId="77777777" w:rsidR="007C4B06" w:rsidRDefault="007C4B06" w:rsidP="007C4B06">
      <w:pPr>
        <w:pStyle w:val="pszeudo"/>
      </w:pPr>
    </w:p>
    <w:p w14:paraId="1FB5151B" w14:textId="56DFACDD" w:rsidR="007C4B06" w:rsidRDefault="007C4B06" w:rsidP="007C4B06">
      <w:pPr>
        <w:pStyle w:val="pszeudo"/>
      </w:pPr>
      <w:r>
        <w:t>LÉPÉSEK:</w:t>
      </w:r>
    </w:p>
    <w:p w14:paraId="7AC9CECD" w14:textId="389B5A0D" w:rsidR="007C4B06" w:rsidRDefault="007C4B06" w:rsidP="007C4B06">
      <w:pPr>
        <w:pStyle w:val="pszeudo"/>
        <w:numPr>
          <w:ilvl w:val="0"/>
          <w:numId w:val="21"/>
        </w:numPr>
      </w:pPr>
      <w:r>
        <w:t>Bemenet ellenőrzése:</w:t>
      </w:r>
    </w:p>
    <w:p w14:paraId="6C4CFF70" w14:textId="439C9646" w:rsidR="007C4B06" w:rsidRDefault="007C4B06" w:rsidP="007C4B06">
      <w:pPr>
        <w:pStyle w:val="pszeudo"/>
        <w:numPr>
          <w:ilvl w:val="1"/>
          <w:numId w:val="20"/>
        </w:numPr>
      </w:pPr>
      <w:r>
        <w:t xml:space="preserve">email kötelező, </w:t>
      </w:r>
      <w:proofErr w:type="spellStart"/>
      <w:r>
        <w:t>string</w:t>
      </w:r>
      <w:proofErr w:type="spellEnd"/>
      <w:r>
        <w:t>, létező felhasználói email</w:t>
      </w:r>
    </w:p>
    <w:p w14:paraId="3530243C" w14:textId="41F2BAE4" w:rsidR="007C4B06" w:rsidRDefault="007C4B06" w:rsidP="007C4B06">
      <w:pPr>
        <w:pStyle w:val="pszeudo"/>
        <w:numPr>
          <w:ilvl w:val="1"/>
          <w:numId w:val="20"/>
        </w:numPr>
      </w:pPr>
      <w:proofErr w:type="spellStart"/>
      <w:r>
        <w:t>password</w:t>
      </w:r>
      <w:proofErr w:type="spellEnd"/>
      <w:r>
        <w:t xml:space="preserve"> kötelező, </w:t>
      </w:r>
      <w:proofErr w:type="spellStart"/>
      <w:r>
        <w:t>string</w:t>
      </w:r>
      <w:proofErr w:type="spellEnd"/>
    </w:p>
    <w:p w14:paraId="339CB39E" w14:textId="2C0E6596" w:rsidR="007C4B06" w:rsidRDefault="007C4B06" w:rsidP="007C4B06">
      <w:pPr>
        <w:pStyle w:val="pszeudo"/>
        <w:numPr>
          <w:ilvl w:val="0"/>
          <w:numId w:val="21"/>
        </w:numPr>
      </w:pPr>
      <w:r>
        <w:t>Felhasználó lekérése email alapján</w:t>
      </w:r>
    </w:p>
    <w:p w14:paraId="7E55607C" w14:textId="6A680F25" w:rsidR="007C4B06" w:rsidRDefault="007C4B06" w:rsidP="007C4B06">
      <w:pPr>
        <w:pStyle w:val="pszeudo"/>
        <w:numPr>
          <w:ilvl w:val="0"/>
          <w:numId w:val="21"/>
        </w:numPr>
      </w:pPr>
      <w:r>
        <w:t xml:space="preserve">Ha nincs ilyen </w:t>
      </w:r>
      <w:proofErr w:type="gramStart"/>
      <w:r>
        <w:t>felhasználó,</w:t>
      </w:r>
      <w:proofErr w:type="gramEnd"/>
      <w:r>
        <w:t xml:space="preserve"> vagy jelszó </w:t>
      </w:r>
      <w:proofErr w:type="spellStart"/>
      <w:r>
        <w:t>hash</w:t>
      </w:r>
      <w:proofErr w:type="spellEnd"/>
      <w:r>
        <w:t xml:space="preserve"> ellenőrzés hib</w:t>
      </w:r>
      <w:r w:rsidR="00511731">
        <w:t>ás</w:t>
      </w:r>
      <w:r>
        <w:t>:</w:t>
      </w:r>
    </w:p>
    <w:p w14:paraId="11C5A3F8" w14:textId="5C94ACD1" w:rsidR="007C4B06" w:rsidRDefault="007C4B06" w:rsidP="007C4B06">
      <w:pPr>
        <w:pStyle w:val="pszeudo"/>
        <w:numPr>
          <w:ilvl w:val="1"/>
          <w:numId w:val="20"/>
        </w:numPr>
      </w:pPr>
      <w:r>
        <w:t>401, „Hibás jelszó vagy email”.</w:t>
      </w:r>
    </w:p>
    <w:p w14:paraId="514610C1" w14:textId="2B1C48D3" w:rsidR="007C4B06" w:rsidRDefault="007C4B06" w:rsidP="007C4B06">
      <w:pPr>
        <w:pStyle w:val="pszeudo"/>
        <w:numPr>
          <w:ilvl w:val="0"/>
          <w:numId w:val="21"/>
        </w:numPr>
      </w:pPr>
      <w:proofErr w:type="spellStart"/>
      <w:r>
        <w:t>Sanctum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létrehozása.</w:t>
      </w:r>
    </w:p>
    <w:p w14:paraId="03BC32BF" w14:textId="1838C898" w:rsidR="007C4B06" w:rsidRDefault="007C4B06" w:rsidP="007C4B06">
      <w:pPr>
        <w:pStyle w:val="pszeudo"/>
        <w:numPr>
          <w:ilvl w:val="0"/>
          <w:numId w:val="21"/>
        </w:numPr>
      </w:pPr>
      <w:r>
        <w:t>Válasz:</w:t>
      </w:r>
    </w:p>
    <w:p w14:paraId="66749507" w14:textId="69566C86" w:rsidR="007C4B06" w:rsidRDefault="007C4B06" w:rsidP="007C4B06">
      <w:pPr>
        <w:pStyle w:val="pszeudo"/>
        <w:numPr>
          <w:ilvl w:val="1"/>
          <w:numId w:val="20"/>
        </w:numPr>
      </w:pPr>
      <w:proofErr w:type="spellStart"/>
      <w:r>
        <w:t>user</w:t>
      </w:r>
      <w:proofErr w:type="spellEnd"/>
      <w:r>
        <w:t xml:space="preserve">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email, </w:t>
      </w:r>
      <w:proofErr w:type="spellStart"/>
      <w:r>
        <w:t>establishment_id</w:t>
      </w:r>
      <w:proofErr w:type="spellEnd"/>
      <w:r>
        <w:t>)</w:t>
      </w:r>
    </w:p>
    <w:p w14:paraId="759F4153" w14:textId="2074468F" w:rsidR="007C4B06" w:rsidRDefault="007C4B06" w:rsidP="007C4B06">
      <w:pPr>
        <w:pStyle w:val="pszeudo"/>
        <w:numPr>
          <w:ilvl w:val="1"/>
          <w:numId w:val="20"/>
        </w:numPr>
      </w:pPr>
      <w:proofErr w:type="spellStart"/>
      <w:r>
        <w:t>token</w:t>
      </w:r>
      <w:proofErr w:type="spellEnd"/>
    </w:p>
    <w:p w14:paraId="76B845D6" w14:textId="7B67F1B5" w:rsidR="007C4B06" w:rsidRDefault="007C4B06" w:rsidP="007C4B06">
      <w:pPr>
        <w:pStyle w:val="pszeudo"/>
        <w:numPr>
          <w:ilvl w:val="1"/>
          <w:numId w:val="20"/>
        </w:numPr>
      </w:pPr>
      <w:r>
        <w:t>siker üzenet</w:t>
      </w:r>
    </w:p>
    <w:p w14:paraId="5C5743E1" w14:textId="2035B75A" w:rsidR="00742561" w:rsidRDefault="00742561" w:rsidP="007C4B06">
      <w:pPr>
        <w:pStyle w:val="pszeudo"/>
        <w:ind w:left="0"/>
      </w:pPr>
    </w:p>
    <w:p w14:paraId="524C252A" w14:textId="77777777" w:rsidR="007C4B06" w:rsidRPr="00391092" w:rsidRDefault="007C4B06" w:rsidP="007C4B06">
      <w:pPr>
        <w:pStyle w:val="pszeudo"/>
        <w:ind w:left="0"/>
      </w:pPr>
    </w:p>
    <w:p w14:paraId="7BB3E8FE" w14:textId="1AD4062D" w:rsidR="00742561" w:rsidRPr="00391092" w:rsidRDefault="00742561" w:rsidP="00391092">
      <w:pPr>
        <w:pStyle w:val="pszeudo"/>
      </w:pPr>
      <w:r w:rsidRPr="00391092">
        <w:t>ALGORITMUS VÉGE</w:t>
      </w:r>
    </w:p>
    <w:p w14:paraId="6F0FDC40" w14:textId="7F46BEDE" w:rsidR="0059435F" w:rsidRDefault="0072011E" w:rsidP="00742561">
      <w:pPr>
        <w:pStyle w:val="Cmsor1"/>
        <w:ind w:firstLine="0"/>
      </w:pPr>
      <w:bookmarkStart w:id="1" w:name="_Toc214930990"/>
      <w:r>
        <w:lastRenderedPageBreak/>
        <w:t>Regisztráció</w:t>
      </w:r>
      <w:bookmarkEnd w:id="1"/>
    </w:p>
    <w:p w14:paraId="2192221D" w14:textId="3FE0E350" w:rsidR="00391092" w:rsidRDefault="00391092" w:rsidP="004C4BF4">
      <w:pPr>
        <w:pStyle w:val="pszeudo"/>
      </w:pPr>
      <w:r>
        <w:t>ALGORITMUS: Regisztr</w:t>
      </w:r>
      <w:r w:rsidR="00BE5CF4">
        <w:t>á</w:t>
      </w:r>
      <w:r>
        <w:t>ci</w:t>
      </w:r>
      <w:r w:rsidR="00BE5CF4">
        <w:t>ó</w:t>
      </w:r>
    </w:p>
    <w:p w14:paraId="68190BF6" w14:textId="77777777" w:rsidR="00BE5CF4" w:rsidRDefault="00BE5CF4" w:rsidP="00391092">
      <w:pPr>
        <w:pStyle w:val="pszeudo"/>
      </w:pPr>
    </w:p>
    <w:p w14:paraId="621E1AA5" w14:textId="0DE798AC" w:rsidR="00BE5CF4" w:rsidRDefault="00BE5CF4" w:rsidP="00391092">
      <w:pPr>
        <w:pStyle w:val="pszeudo"/>
      </w:pPr>
      <w:r>
        <w:t>BEMENET:</w:t>
      </w:r>
    </w:p>
    <w:p w14:paraId="7C133D54" w14:textId="6CD12275" w:rsidR="00BE5CF4" w:rsidRDefault="00BE5CF4" w:rsidP="00BE5CF4">
      <w:pPr>
        <w:pStyle w:val="pszeudo"/>
        <w:numPr>
          <w:ilvl w:val="0"/>
          <w:numId w:val="20"/>
        </w:numPr>
      </w:pPr>
      <w:proofErr w:type="spellStart"/>
      <w:r>
        <w:t>username</w:t>
      </w:r>
      <w:proofErr w:type="spellEnd"/>
    </w:p>
    <w:p w14:paraId="2CF1A2A6" w14:textId="52DEC495" w:rsidR="00BE5CF4" w:rsidRDefault="00BE5CF4" w:rsidP="00BE5CF4">
      <w:pPr>
        <w:pStyle w:val="pszeudo"/>
        <w:numPr>
          <w:ilvl w:val="0"/>
          <w:numId w:val="20"/>
        </w:numPr>
      </w:pPr>
      <w:r>
        <w:t>email</w:t>
      </w:r>
    </w:p>
    <w:p w14:paraId="755FA073" w14:textId="678E9735" w:rsidR="00BE5CF4" w:rsidRDefault="00BE5CF4" w:rsidP="00BE5CF4">
      <w:pPr>
        <w:pStyle w:val="pszeudo"/>
        <w:numPr>
          <w:ilvl w:val="0"/>
          <w:numId w:val="20"/>
        </w:numPr>
      </w:pPr>
      <w:proofErr w:type="spellStart"/>
      <w:r>
        <w:t>password</w:t>
      </w:r>
      <w:proofErr w:type="spellEnd"/>
    </w:p>
    <w:p w14:paraId="460A2E90" w14:textId="077949E3" w:rsidR="00BE5CF4" w:rsidRDefault="00BE5CF4" w:rsidP="00BE5CF4">
      <w:pPr>
        <w:pStyle w:val="pszeudo"/>
        <w:numPr>
          <w:ilvl w:val="0"/>
          <w:numId w:val="20"/>
        </w:numPr>
      </w:pPr>
      <w:proofErr w:type="spellStart"/>
      <w:r>
        <w:t>password_confirmation</w:t>
      </w:r>
      <w:proofErr w:type="spellEnd"/>
    </w:p>
    <w:p w14:paraId="4F94AD32" w14:textId="77777777" w:rsidR="00BE5CF4" w:rsidRDefault="00BE5CF4" w:rsidP="00391092">
      <w:pPr>
        <w:pStyle w:val="pszeudo"/>
      </w:pPr>
    </w:p>
    <w:p w14:paraId="4087B976" w14:textId="77777777" w:rsidR="00BE5CF4" w:rsidRDefault="00BE5CF4" w:rsidP="00391092">
      <w:pPr>
        <w:pStyle w:val="pszeudo"/>
      </w:pPr>
    </w:p>
    <w:p w14:paraId="2D6F887D" w14:textId="0905492C" w:rsidR="00BE5CF4" w:rsidRDefault="00BE5CF4" w:rsidP="00391092">
      <w:pPr>
        <w:pStyle w:val="pszeudo"/>
      </w:pPr>
      <w:r>
        <w:t>LÉPÉSEK:</w:t>
      </w:r>
    </w:p>
    <w:p w14:paraId="491283BE" w14:textId="13A95145" w:rsidR="00BE5CF4" w:rsidRDefault="00BE5CF4" w:rsidP="00BE5CF4">
      <w:pPr>
        <w:pStyle w:val="pszeudo"/>
        <w:numPr>
          <w:ilvl w:val="0"/>
          <w:numId w:val="26"/>
        </w:numPr>
      </w:pPr>
      <w:r>
        <w:t xml:space="preserve">email </w:t>
      </w:r>
      <w:proofErr w:type="spellStart"/>
      <w:r>
        <w:t>kisbetűsítése</w:t>
      </w:r>
      <w:proofErr w:type="spellEnd"/>
    </w:p>
    <w:p w14:paraId="3F3DEFB6" w14:textId="736B5D45" w:rsidR="00BE5CF4" w:rsidRDefault="00BE5CF4" w:rsidP="00BE5CF4">
      <w:pPr>
        <w:pStyle w:val="pszeudo"/>
        <w:numPr>
          <w:ilvl w:val="0"/>
          <w:numId w:val="26"/>
        </w:numPr>
      </w:pPr>
      <w:r>
        <w:t>Validáció:</w:t>
      </w:r>
    </w:p>
    <w:p w14:paraId="64E1DFE9" w14:textId="562297D5" w:rsidR="00BE5CF4" w:rsidRDefault="00BE5CF4" w:rsidP="00665BA7">
      <w:pPr>
        <w:pStyle w:val="pszeudo"/>
        <w:numPr>
          <w:ilvl w:val="1"/>
          <w:numId w:val="20"/>
        </w:numPr>
      </w:pPr>
      <w:proofErr w:type="spellStart"/>
      <w:r>
        <w:t>username</w:t>
      </w:r>
      <w:proofErr w:type="spellEnd"/>
      <w:r>
        <w:t xml:space="preserve"> </w:t>
      </w:r>
      <w:proofErr w:type="spellStart"/>
      <w:r>
        <w:t>required</w:t>
      </w:r>
      <w:proofErr w:type="spellEnd"/>
    </w:p>
    <w:p w14:paraId="75AFD9B1" w14:textId="0E7F7F62" w:rsidR="00665BA7" w:rsidRDefault="00665BA7" w:rsidP="00665BA7">
      <w:pPr>
        <w:pStyle w:val="pszeudo"/>
        <w:numPr>
          <w:ilvl w:val="1"/>
          <w:numId w:val="20"/>
        </w:numPr>
      </w:pPr>
      <w:r>
        <w:t xml:space="preserve">email </w:t>
      </w:r>
      <w:proofErr w:type="spellStart"/>
      <w:r>
        <w:t>required</w:t>
      </w:r>
      <w:proofErr w:type="spellEnd"/>
      <w:r>
        <w:t xml:space="preserve">, email, </w:t>
      </w:r>
      <w:proofErr w:type="spellStart"/>
      <w:r>
        <w:t>unique</w:t>
      </w:r>
      <w:proofErr w:type="spellEnd"/>
    </w:p>
    <w:p w14:paraId="48E2FB51" w14:textId="117B21B2" w:rsidR="00665BA7" w:rsidRDefault="00665BA7" w:rsidP="00665BA7">
      <w:pPr>
        <w:pStyle w:val="pszeudo"/>
        <w:numPr>
          <w:ilvl w:val="1"/>
          <w:numId w:val="20"/>
        </w:numPr>
      </w:pPr>
      <w:proofErr w:type="spellStart"/>
      <w:r>
        <w:t>password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, </w:t>
      </w:r>
      <w:proofErr w:type="spellStart"/>
      <w:r>
        <w:t>confirmed</w:t>
      </w:r>
      <w:proofErr w:type="spellEnd"/>
      <w:r>
        <w:t xml:space="preserve">, min 6, mixed </w:t>
      </w:r>
      <w:proofErr w:type="spellStart"/>
      <w:r>
        <w:t>case</w:t>
      </w:r>
      <w:proofErr w:type="spellEnd"/>
      <w:r>
        <w:t xml:space="preserve"> + </w:t>
      </w:r>
      <w:proofErr w:type="spellStart"/>
      <w:r>
        <w:t>number</w:t>
      </w:r>
      <w:proofErr w:type="spellEnd"/>
    </w:p>
    <w:p w14:paraId="117BD650" w14:textId="7AB42908" w:rsidR="00665BA7" w:rsidRDefault="00665BA7" w:rsidP="00665BA7">
      <w:pPr>
        <w:pStyle w:val="pszeudo"/>
        <w:numPr>
          <w:ilvl w:val="0"/>
          <w:numId w:val="26"/>
        </w:numPr>
      </w:pPr>
      <w:r>
        <w:t>Új felhasználó létrehozása</w:t>
      </w:r>
    </w:p>
    <w:p w14:paraId="77D8C621" w14:textId="539BBF52" w:rsidR="00665BA7" w:rsidRDefault="00665BA7" w:rsidP="00665BA7">
      <w:pPr>
        <w:pStyle w:val="pszeudo"/>
        <w:numPr>
          <w:ilvl w:val="1"/>
          <w:numId w:val="20"/>
        </w:numPr>
      </w:pPr>
      <w:proofErr w:type="spellStart"/>
      <w:r>
        <w:t>name</w:t>
      </w:r>
      <w:proofErr w:type="spellEnd"/>
      <w:r>
        <w:t xml:space="preserve"> &lt;- </w:t>
      </w:r>
      <w:proofErr w:type="spellStart"/>
      <w:r>
        <w:t>username</w:t>
      </w:r>
      <w:proofErr w:type="spellEnd"/>
    </w:p>
    <w:p w14:paraId="4FD32B06" w14:textId="42732F43" w:rsidR="00665BA7" w:rsidRDefault="00665BA7" w:rsidP="00665BA7">
      <w:pPr>
        <w:pStyle w:val="pszeudo"/>
        <w:numPr>
          <w:ilvl w:val="1"/>
          <w:numId w:val="20"/>
        </w:numPr>
      </w:pPr>
      <w:r>
        <w:t>email &lt;- email</w:t>
      </w:r>
    </w:p>
    <w:p w14:paraId="4A402831" w14:textId="29A32CC7" w:rsidR="00665BA7" w:rsidRDefault="00665BA7" w:rsidP="00665BA7">
      <w:pPr>
        <w:pStyle w:val="pszeudo"/>
        <w:numPr>
          <w:ilvl w:val="1"/>
          <w:numId w:val="20"/>
        </w:numPr>
      </w:pPr>
      <w:proofErr w:type="spellStart"/>
      <w:r>
        <w:t>password</w:t>
      </w:r>
      <w:proofErr w:type="spellEnd"/>
      <w:r>
        <w:t xml:space="preserve"> &lt;- </w:t>
      </w:r>
      <w:proofErr w:type="spellStart"/>
      <w:r>
        <w:t>hash</w:t>
      </w:r>
      <w:proofErr w:type="spellEnd"/>
      <w:r>
        <w:t>(</w:t>
      </w:r>
      <w:proofErr w:type="spellStart"/>
      <w:r>
        <w:t>password</w:t>
      </w:r>
      <w:proofErr w:type="spellEnd"/>
      <w:r>
        <w:t>)</w:t>
      </w:r>
    </w:p>
    <w:p w14:paraId="4AE7DB35" w14:textId="2F701EBF" w:rsidR="00665BA7" w:rsidRDefault="00665BA7" w:rsidP="00665BA7">
      <w:pPr>
        <w:pStyle w:val="pszeudo"/>
        <w:numPr>
          <w:ilvl w:val="0"/>
          <w:numId w:val="26"/>
        </w:numPr>
      </w:pPr>
      <w:r>
        <w:t>Email verifikációs értesítés küldése</w:t>
      </w:r>
    </w:p>
    <w:p w14:paraId="04D4AD94" w14:textId="20705618" w:rsidR="00665BA7" w:rsidRDefault="00665BA7" w:rsidP="00665BA7">
      <w:pPr>
        <w:pStyle w:val="pszeudo"/>
        <w:numPr>
          <w:ilvl w:val="0"/>
          <w:numId w:val="26"/>
        </w:numPr>
      </w:pPr>
      <w:proofErr w:type="spellStart"/>
      <w:r>
        <w:t>Sanctum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generálása</w:t>
      </w:r>
    </w:p>
    <w:p w14:paraId="71072326" w14:textId="305DE663" w:rsidR="00665BA7" w:rsidRDefault="00665BA7" w:rsidP="00665BA7">
      <w:pPr>
        <w:pStyle w:val="pszeudo"/>
        <w:numPr>
          <w:ilvl w:val="0"/>
          <w:numId w:val="26"/>
        </w:numPr>
      </w:pPr>
      <w:r>
        <w:t xml:space="preserve">Válasz: </w:t>
      </w:r>
      <w:proofErr w:type="spellStart"/>
      <w:r>
        <w:t>user</w:t>
      </w:r>
      <w:proofErr w:type="spellEnd"/>
      <w:r>
        <w:t xml:space="preserve"> + </w:t>
      </w:r>
      <w:proofErr w:type="spellStart"/>
      <w:r>
        <w:t>token</w:t>
      </w:r>
      <w:proofErr w:type="spellEnd"/>
      <w:r>
        <w:t xml:space="preserve"> + </w:t>
      </w:r>
      <w:proofErr w:type="spellStart"/>
      <w:r>
        <w:t>email_verified</w:t>
      </w:r>
      <w:proofErr w:type="spellEnd"/>
      <w:r>
        <w:t>=</w:t>
      </w:r>
      <w:proofErr w:type="spellStart"/>
      <w:r>
        <w:t>false</w:t>
      </w:r>
      <w:proofErr w:type="spellEnd"/>
    </w:p>
    <w:p w14:paraId="7454B52E" w14:textId="77777777" w:rsidR="00665BA7" w:rsidRDefault="00665BA7" w:rsidP="00665BA7">
      <w:pPr>
        <w:pStyle w:val="pszeudo"/>
      </w:pPr>
    </w:p>
    <w:p w14:paraId="701B91B3" w14:textId="77777777" w:rsidR="00BE5CF4" w:rsidRDefault="00BE5CF4" w:rsidP="00391092">
      <w:pPr>
        <w:pStyle w:val="pszeudo"/>
      </w:pPr>
    </w:p>
    <w:p w14:paraId="2C70B6EA" w14:textId="15C531C1" w:rsidR="00742561" w:rsidRDefault="00391092" w:rsidP="00391092">
      <w:pPr>
        <w:pStyle w:val="pszeudo"/>
      </w:pPr>
      <w:r>
        <w:t>ALGORITMUS VÉGE</w:t>
      </w:r>
    </w:p>
    <w:p w14:paraId="50716DB7" w14:textId="7B0D107D" w:rsidR="003732E2" w:rsidRDefault="003732E2" w:rsidP="003732E2">
      <w:pPr>
        <w:pStyle w:val="Cmsor1"/>
      </w:pPr>
      <w:r>
        <w:lastRenderedPageBreak/>
        <w:t>Email verifikáció</w:t>
      </w:r>
    </w:p>
    <w:p w14:paraId="4667D90C" w14:textId="4E9BC6EC" w:rsidR="003732E2" w:rsidRDefault="003732E2" w:rsidP="003732E2">
      <w:pPr>
        <w:pStyle w:val="pszeudo"/>
      </w:pPr>
      <w:r>
        <w:t xml:space="preserve">ALGORITMUS: </w:t>
      </w:r>
      <w:proofErr w:type="spellStart"/>
      <w:r>
        <w:t>EmailVerifikáció</w:t>
      </w:r>
      <w:proofErr w:type="spellEnd"/>
    </w:p>
    <w:p w14:paraId="182D7FFD" w14:textId="77777777" w:rsidR="003732E2" w:rsidRDefault="003732E2" w:rsidP="003732E2">
      <w:pPr>
        <w:pStyle w:val="pszeudo"/>
      </w:pPr>
    </w:p>
    <w:p w14:paraId="56C93F49" w14:textId="77777777" w:rsidR="003732E2" w:rsidRDefault="003732E2" w:rsidP="003732E2">
      <w:pPr>
        <w:pStyle w:val="pszeudo"/>
      </w:pPr>
    </w:p>
    <w:p w14:paraId="35F814CC" w14:textId="44EB991B" w:rsidR="003732E2" w:rsidRDefault="003732E2" w:rsidP="003732E2">
      <w:pPr>
        <w:pStyle w:val="pszeudo"/>
      </w:pPr>
      <w:r>
        <w:t>RÉSZFOLYAMATOK:</w:t>
      </w:r>
    </w:p>
    <w:p w14:paraId="26C0FDC5" w14:textId="391EF3DF" w:rsidR="003732E2" w:rsidRDefault="003732E2" w:rsidP="003732E2">
      <w:pPr>
        <w:pStyle w:val="pszeudo"/>
        <w:numPr>
          <w:ilvl w:val="0"/>
          <w:numId w:val="33"/>
        </w:numPr>
      </w:pPr>
      <w:proofErr w:type="spellStart"/>
      <w:r>
        <w:t>Verify</w:t>
      </w:r>
      <w:proofErr w:type="spellEnd"/>
      <w:r>
        <w:t xml:space="preserve"> link:</w:t>
      </w:r>
    </w:p>
    <w:p w14:paraId="554A0416" w14:textId="44A01450" w:rsidR="003732E2" w:rsidRDefault="003732E2" w:rsidP="003732E2">
      <w:pPr>
        <w:pStyle w:val="pszeudo"/>
        <w:numPr>
          <w:ilvl w:val="1"/>
          <w:numId w:val="20"/>
        </w:numPr>
      </w:pPr>
      <w:r w:rsidRPr="003732E2">
        <w:t>ha m</w:t>
      </w:r>
      <w:r>
        <w:t>á</w:t>
      </w:r>
      <w:r w:rsidRPr="003732E2">
        <w:t xml:space="preserve">r </w:t>
      </w:r>
      <w:proofErr w:type="spellStart"/>
      <w:r w:rsidRPr="003732E2">
        <w:t>verified</w:t>
      </w:r>
      <w:proofErr w:type="spellEnd"/>
      <w:r w:rsidRPr="003732E2">
        <w:t>, visszajelz</w:t>
      </w:r>
      <w:r>
        <w:t>é</w:t>
      </w:r>
      <w:r w:rsidRPr="003732E2">
        <w:t>s</w:t>
      </w:r>
    </w:p>
    <w:p w14:paraId="2ECBB1C9" w14:textId="207DF54E" w:rsidR="003732E2" w:rsidRDefault="003732E2" w:rsidP="003732E2">
      <w:pPr>
        <w:pStyle w:val="pszeudo"/>
        <w:numPr>
          <w:ilvl w:val="1"/>
          <w:numId w:val="20"/>
        </w:numPr>
      </w:pPr>
      <w:r w:rsidRPr="003732E2">
        <w:t>különben</w:t>
      </w:r>
      <w:r w:rsidRPr="003732E2">
        <w:t xml:space="preserve"> </w:t>
      </w:r>
      <w:proofErr w:type="spellStart"/>
      <w:r w:rsidRPr="003732E2">
        <w:t>markEmailAsVerified</w:t>
      </w:r>
      <w:proofErr w:type="spellEnd"/>
      <w:r w:rsidRPr="003732E2">
        <w:t xml:space="preserve"> + </w:t>
      </w:r>
      <w:proofErr w:type="spellStart"/>
      <w:r w:rsidRPr="003732E2">
        <w:t>Verified</w:t>
      </w:r>
      <w:proofErr w:type="spellEnd"/>
      <w:r w:rsidRPr="003732E2">
        <w:t xml:space="preserve"> </w:t>
      </w:r>
      <w:proofErr w:type="spellStart"/>
      <w:r w:rsidRPr="003732E2">
        <w:t>event</w:t>
      </w:r>
      <w:proofErr w:type="spellEnd"/>
    </w:p>
    <w:p w14:paraId="10BB66CF" w14:textId="3828D70D" w:rsidR="003732E2" w:rsidRDefault="003732E2" w:rsidP="003732E2">
      <w:pPr>
        <w:pStyle w:val="pszeudo"/>
        <w:numPr>
          <w:ilvl w:val="0"/>
          <w:numId w:val="33"/>
        </w:numPr>
      </w:pPr>
      <w:proofErr w:type="spellStart"/>
      <w:r>
        <w:t>Ú</w:t>
      </w:r>
      <w:r w:rsidRPr="003732E2">
        <w:t>jrak</w:t>
      </w:r>
      <w:r>
        <w:t>ü</w:t>
      </w:r>
      <w:r w:rsidRPr="003732E2">
        <w:t>ld</w:t>
      </w:r>
      <w:r>
        <w:t>é</w:t>
      </w:r>
      <w:r w:rsidRPr="003732E2">
        <w:t>s</w:t>
      </w:r>
      <w:proofErr w:type="spellEnd"/>
      <w:r w:rsidRPr="003732E2">
        <w:t>:</w:t>
      </w:r>
    </w:p>
    <w:p w14:paraId="6E39C50E" w14:textId="4147F13F" w:rsidR="003732E2" w:rsidRDefault="003732E2" w:rsidP="003732E2">
      <w:pPr>
        <w:pStyle w:val="pszeudo"/>
        <w:numPr>
          <w:ilvl w:val="1"/>
          <w:numId w:val="20"/>
        </w:numPr>
      </w:pPr>
      <w:r w:rsidRPr="003732E2">
        <w:t xml:space="preserve">nem </w:t>
      </w:r>
      <w:proofErr w:type="spellStart"/>
      <w:r w:rsidRPr="003732E2">
        <w:t>verified</w:t>
      </w:r>
      <w:proofErr w:type="spellEnd"/>
      <w:r w:rsidRPr="003732E2">
        <w:t xml:space="preserve"> </w:t>
      </w:r>
      <w:r>
        <w:t>felhasználónak</w:t>
      </w:r>
      <w:r w:rsidRPr="003732E2">
        <w:t xml:space="preserve"> </w:t>
      </w:r>
      <w:r>
        <w:t>ú</w:t>
      </w:r>
      <w:r w:rsidRPr="003732E2">
        <w:t xml:space="preserve">j </w:t>
      </w:r>
      <w:r>
        <w:t xml:space="preserve">verifikációs </w:t>
      </w:r>
      <w:r w:rsidRPr="003732E2">
        <w:t xml:space="preserve">email </w:t>
      </w:r>
      <w:r w:rsidRPr="003732E2">
        <w:t>küldés</w:t>
      </w:r>
      <w:r>
        <w:t>e</w:t>
      </w:r>
    </w:p>
    <w:p w14:paraId="4A72CE90" w14:textId="24B4A5C3" w:rsidR="003732E2" w:rsidRDefault="003732E2" w:rsidP="003732E2">
      <w:pPr>
        <w:pStyle w:val="pszeudo"/>
        <w:numPr>
          <w:ilvl w:val="0"/>
          <w:numId w:val="33"/>
        </w:numPr>
      </w:pPr>
      <w:r w:rsidRPr="003732E2">
        <w:t>Státusz</w:t>
      </w:r>
      <w:r w:rsidRPr="003732E2">
        <w:t>:</w:t>
      </w:r>
    </w:p>
    <w:p w14:paraId="0C5DC18B" w14:textId="6F3F2563" w:rsidR="003732E2" w:rsidRDefault="003732E2" w:rsidP="003732E2">
      <w:pPr>
        <w:pStyle w:val="pszeudo"/>
        <w:numPr>
          <w:ilvl w:val="1"/>
          <w:numId w:val="20"/>
        </w:numPr>
      </w:pPr>
      <w:proofErr w:type="spellStart"/>
      <w:r w:rsidRPr="003732E2">
        <w:t>verified</w:t>
      </w:r>
      <w:proofErr w:type="spellEnd"/>
      <w:r w:rsidRPr="003732E2">
        <w:t xml:space="preserve"> </w:t>
      </w:r>
      <w:proofErr w:type="spellStart"/>
      <w:r w:rsidRPr="003732E2">
        <w:t>boolean</w:t>
      </w:r>
      <w:proofErr w:type="spellEnd"/>
      <w:r w:rsidRPr="003732E2">
        <w:t xml:space="preserve"> </w:t>
      </w:r>
      <w:r w:rsidRPr="003732E2">
        <w:t>visszaadása</w:t>
      </w:r>
    </w:p>
    <w:p w14:paraId="6EC74FC9" w14:textId="77777777" w:rsidR="003732E2" w:rsidRDefault="003732E2" w:rsidP="003732E2">
      <w:pPr>
        <w:pStyle w:val="pszeudo"/>
        <w:ind w:left="294"/>
      </w:pPr>
    </w:p>
    <w:p w14:paraId="718E4200" w14:textId="77777777" w:rsidR="003732E2" w:rsidRDefault="003732E2" w:rsidP="003732E2">
      <w:pPr>
        <w:pStyle w:val="pszeudo"/>
        <w:ind w:left="294"/>
      </w:pPr>
    </w:p>
    <w:p w14:paraId="7F203A63" w14:textId="77777777" w:rsidR="003732E2" w:rsidRDefault="003732E2" w:rsidP="003732E2">
      <w:pPr>
        <w:pStyle w:val="pszeudo"/>
      </w:pPr>
      <w:r>
        <w:t>ALGORITMUS VÉGE</w:t>
      </w:r>
    </w:p>
    <w:p w14:paraId="47E38989" w14:textId="77777777" w:rsidR="003732E2" w:rsidRPr="003732E2" w:rsidRDefault="003732E2" w:rsidP="003732E2">
      <w:pPr>
        <w:pStyle w:val="pszeudo"/>
        <w:ind w:left="294"/>
      </w:pPr>
    </w:p>
    <w:p w14:paraId="3F823E51" w14:textId="2427BF97" w:rsidR="00F9680C" w:rsidRDefault="00F9680C" w:rsidP="00F9680C">
      <w:pPr>
        <w:pStyle w:val="Cmsor1"/>
      </w:pPr>
      <w:r>
        <w:lastRenderedPageBreak/>
        <w:t>Kijelentkezés</w:t>
      </w:r>
    </w:p>
    <w:p w14:paraId="759ED16B" w14:textId="6C9C1677" w:rsidR="00F9680C" w:rsidRDefault="00F9680C" w:rsidP="00F9680C">
      <w:pPr>
        <w:pStyle w:val="pszeudo"/>
      </w:pPr>
      <w:r>
        <w:t xml:space="preserve">ALGORITMUS: </w:t>
      </w:r>
      <w:r>
        <w:t>Kijelentkezés</w:t>
      </w:r>
    </w:p>
    <w:p w14:paraId="718CCB2D" w14:textId="77777777" w:rsidR="00F9680C" w:rsidRDefault="00F9680C" w:rsidP="00F9680C">
      <w:pPr>
        <w:pStyle w:val="pszeudo"/>
      </w:pPr>
    </w:p>
    <w:p w14:paraId="6EACF361" w14:textId="77777777" w:rsidR="00F9680C" w:rsidRDefault="00F9680C" w:rsidP="00F9680C">
      <w:pPr>
        <w:pStyle w:val="pszeudo"/>
      </w:pPr>
    </w:p>
    <w:p w14:paraId="67C9A8DE" w14:textId="04AA47EA" w:rsidR="00F9680C" w:rsidRDefault="00F9680C" w:rsidP="00F9680C">
      <w:pPr>
        <w:pStyle w:val="pszeudo"/>
      </w:pPr>
      <w:r>
        <w:t>LÉPÉSEK:</w:t>
      </w:r>
    </w:p>
    <w:p w14:paraId="6B1EA02F" w14:textId="41550EA3" w:rsidR="00F9680C" w:rsidRDefault="00F9680C" w:rsidP="00F9680C">
      <w:pPr>
        <w:pStyle w:val="pszeudo"/>
        <w:numPr>
          <w:ilvl w:val="0"/>
          <w:numId w:val="31"/>
        </w:numPr>
      </w:pPr>
      <w:r>
        <w:t xml:space="preserve">Hitelesített felhasználó aktuális </w:t>
      </w:r>
      <w:proofErr w:type="spellStart"/>
      <w:r>
        <w:t>tokenjének</w:t>
      </w:r>
      <w:proofErr w:type="spellEnd"/>
      <w:r>
        <w:t xml:space="preserve"> lekérése.</w:t>
      </w:r>
    </w:p>
    <w:p w14:paraId="02BE218E" w14:textId="43A6227E" w:rsidR="00F9680C" w:rsidRDefault="00F9680C" w:rsidP="00F9680C">
      <w:pPr>
        <w:pStyle w:val="pszeudo"/>
        <w:numPr>
          <w:ilvl w:val="0"/>
          <w:numId w:val="31"/>
        </w:numPr>
      </w:pPr>
      <w:r>
        <w:t xml:space="preserve">Aktuális </w:t>
      </w:r>
      <w:proofErr w:type="spellStart"/>
      <w:r w:rsidRPr="00F9680C">
        <w:t>access</w:t>
      </w:r>
      <w:proofErr w:type="spellEnd"/>
      <w:r w:rsidRPr="00F9680C">
        <w:t xml:space="preserve"> </w:t>
      </w:r>
      <w:proofErr w:type="spellStart"/>
      <w:r w:rsidRPr="00F9680C">
        <w:t>token</w:t>
      </w:r>
      <w:proofErr w:type="spellEnd"/>
      <w:r>
        <w:t xml:space="preserve"> törlése</w:t>
      </w:r>
      <w:r w:rsidRPr="00F9680C">
        <w:t>.</w:t>
      </w:r>
    </w:p>
    <w:p w14:paraId="0AD7AA61" w14:textId="11A2F824" w:rsidR="00F9680C" w:rsidRDefault="00F9680C" w:rsidP="00F9680C">
      <w:pPr>
        <w:pStyle w:val="pszeudo"/>
        <w:numPr>
          <w:ilvl w:val="0"/>
          <w:numId w:val="31"/>
        </w:numPr>
      </w:pPr>
      <w:r w:rsidRPr="00F9680C">
        <w:t>V</w:t>
      </w:r>
      <w:r>
        <w:t>á</w:t>
      </w:r>
      <w:r w:rsidRPr="00F9680C">
        <w:t xml:space="preserve">lasz: "Sikeres </w:t>
      </w:r>
      <w:r>
        <w:t>kijelentkezés</w:t>
      </w:r>
      <w:r w:rsidRPr="00F9680C">
        <w:t>".</w:t>
      </w:r>
    </w:p>
    <w:p w14:paraId="7C1BBA22" w14:textId="77777777" w:rsidR="00F9680C" w:rsidRDefault="00F9680C" w:rsidP="00F9680C">
      <w:pPr>
        <w:pStyle w:val="pszeudo"/>
      </w:pPr>
    </w:p>
    <w:p w14:paraId="4F02EADA" w14:textId="77777777" w:rsidR="00F9680C" w:rsidRDefault="00F9680C" w:rsidP="00F9680C">
      <w:pPr>
        <w:pStyle w:val="pszeudo"/>
      </w:pPr>
    </w:p>
    <w:p w14:paraId="02BA51F0" w14:textId="0054FACA" w:rsidR="00F9680C" w:rsidRDefault="00F9680C" w:rsidP="00F9680C">
      <w:pPr>
        <w:pStyle w:val="pszeudo"/>
      </w:pPr>
      <w:r w:rsidRPr="00F9680C">
        <w:t>ALGORITMUS V</w:t>
      </w:r>
      <w:r>
        <w:t>ÉGE</w:t>
      </w:r>
    </w:p>
    <w:p w14:paraId="73E68F4B" w14:textId="77777777" w:rsidR="00F9680C" w:rsidRPr="00F9680C" w:rsidRDefault="00F9680C" w:rsidP="00F9680C">
      <w:pPr>
        <w:pStyle w:val="Cmsor2"/>
        <w:numPr>
          <w:ilvl w:val="0"/>
          <w:numId w:val="0"/>
        </w:numPr>
      </w:pPr>
    </w:p>
    <w:p w14:paraId="40AB1255" w14:textId="4CE2130E" w:rsidR="00C1454D" w:rsidRDefault="00C1454D" w:rsidP="00C1454D">
      <w:pPr>
        <w:pStyle w:val="Cmsor1"/>
      </w:pPr>
      <w:r>
        <w:lastRenderedPageBreak/>
        <w:t>Törzsadat keresés</w:t>
      </w:r>
    </w:p>
    <w:p w14:paraId="1CCF8B37" w14:textId="7A8F62B1" w:rsidR="00C1454D" w:rsidRDefault="00C1454D" w:rsidP="00C1454D">
      <w:pPr>
        <w:pStyle w:val="pszeudo"/>
      </w:pPr>
      <w:r w:rsidRPr="005113C9">
        <w:t xml:space="preserve">ALGORITMUS: </w:t>
      </w:r>
      <w:proofErr w:type="spellStart"/>
      <w:r w:rsidR="006D0623">
        <w:t>TörzsadatKeresés</w:t>
      </w:r>
      <w:proofErr w:type="spellEnd"/>
    </w:p>
    <w:p w14:paraId="68FA0613" w14:textId="77777777" w:rsidR="00C1454D" w:rsidRDefault="00C1454D" w:rsidP="00C1454D">
      <w:pPr>
        <w:pStyle w:val="pszeudo"/>
      </w:pPr>
    </w:p>
    <w:p w14:paraId="016FFC08" w14:textId="77777777" w:rsidR="00C1454D" w:rsidRDefault="00C1454D" w:rsidP="00C1454D">
      <w:pPr>
        <w:pStyle w:val="pszeudo"/>
      </w:pPr>
    </w:p>
    <w:p w14:paraId="41F2B5A5" w14:textId="69178C0F" w:rsidR="00C1454D" w:rsidRDefault="00C1454D" w:rsidP="00C1454D">
      <w:pPr>
        <w:pStyle w:val="pszeudo"/>
      </w:pPr>
      <w:r>
        <w:t>RÉSZFOLYAMATOK:</w:t>
      </w:r>
    </w:p>
    <w:p w14:paraId="0B981637" w14:textId="0FE296A4" w:rsidR="00C1454D" w:rsidRDefault="00C1454D" w:rsidP="00C1454D">
      <w:pPr>
        <w:pStyle w:val="pszeudo"/>
        <w:numPr>
          <w:ilvl w:val="0"/>
          <w:numId w:val="27"/>
        </w:numPr>
      </w:pPr>
      <w:r>
        <w:t>Régiók listázása és keresése</w:t>
      </w:r>
    </w:p>
    <w:p w14:paraId="2B989DF5" w14:textId="3B4DF899" w:rsidR="00C1454D" w:rsidRDefault="00C1454D" w:rsidP="00C1454D">
      <w:pPr>
        <w:pStyle w:val="pszeudo"/>
        <w:numPr>
          <w:ilvl w:val="0"/>
          <w:numId w:val="27"/>
        </w:numPr>
      </w:pPr>
      <w:r>
        <w:t>Járások listázása és keresése (</w:t>
      </w:r>
      <w:proofErr w:type="spellStart"/>
      <w:r>
        <w:t>region_id</w:t>
      </w:r>
      <w:proofErr w:type="spellEnd"/>
      <w:r>
        <w:t xml:space="preserve"> szűrővel)</w:t>
      </w:r>
    </w:p>
    <w:p w14:paraId="700437BF" w14:textId="33537FE2" w:rsidR="00C1454D" w:rsidRDefault="00C1454D" w:rsidP="00C1454D">
      <w:pPr>
        <w:pStyle w:val="pszeudo"/>
        <w:numPr>
          <w:ilvl w:val="0"/>
          <w:numId w:val="27"/>
        </w:numPr>
      </w:pPr>
      <w:r>
        <w:t>Települések listázása és keresése (</w:t>
      </w:r>
      <w:proofErr w:type="spellStart"/>
      <w:r>
        <w:t>inner_region_id</w:t>
      </w:r>
      <w:proofErr w:type="spellEnd"/>
      <w:r>
        <w:t xml:space="preserve"> szűrővel)</w:t>
      </w:r>
    </w:p>
    <w:p w14:paraId="1D575935" w14:textId="5354A27B" w:rsidR="00C1454D" w:rsidRDefault="00C1454D" w:rsidP="00C1454D">
      <w:pPr>
        <w:pStyle w:val="pszeudo"/>
        <w:numPr>
          <w:ilvl w:val="0"/>
          <w:numId w:val="27"/>
        </w:numPr>
      </w:pPr>
      <w:r>
        <w:t>Intézmények listázása:</w:t>
      </w:r>
    </w:p>
    <w:p w14:paraId="3A85925B" w14:textId="328F3B02" w:rsidR="00C1454D" w:rsidRDefault="00C1454D" w:rsidP="00C1454D">
      <w:pPr>
        <w:pStyle w:val="pszeudo"/>
        <w:numPr>
          <w:ilvl w:val="1"/>
          <w:numId w:val="20"/>
        </w:numPr>
      </w:pPr>
      <w:proofErr w:type="spellStart"/>
      <w:r>
        <w:t>settlement_id</w:t>
      </w:r>
      <w:proofErr w:type="spellEnd"/>
      <w:r>
        <w:t xml:space="preserve"> vagy </w:t>
      </w:r>
      <w:proofErr w:type="spellStart"/>
      <w:r>
        <w:t>region_id</w:t>
      </w:r>
      <w:proofErr w:type="spellEnd"/>
      <w:r>
        <w:t xml:space="preserve"> alapú szűrés</w:t>
      </w:r>
    </w:p>
    <w:p w14:paraId="5583E787" w14:textId="238C306B" w:rsidR="00C1454D" w:rsidRDefault="00C1454D" w:rsidP="00C1454D">
      <w:pPr>
        <w:pStyle w:val="pszeudo"/>
        <w:numPr>
          <w:ilvl w:val="1"/>
          <w:numId w:val="20"/>
        </w:numPr>
      </w:pPr>
      <w:r>
        <w:t xml:space="preserve">opcionális </w:t>
      </w:r>
      <w:proofErr w:type="spellStart"/>
      <w:r>
        <w:t>title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3E7C9DBE" w14:textId="56D73068" w:rsidR="00C1454D" w:rsidRDefault="00C1454D" w:rsidP="00C1454D">
      <w:pPr>
        <w:pStyle w:val="pszeudo"/>
        <w:numPr>
          <w:ilvl w:val="0"/>
          <w:numId w:val="27"/>
        </w:numPr>
      </w:pPr>
      <w:r>
        <w:t>Saját intézmények és intézmény részletek lekérdezése</w:t>
      </w:r>
    </w:p>
    <w:p w14:paraId="0994313B" w14:textId="77777777" w:rsidR="00C1454D" w:rsidRDefault="00C1454D" w:rsidP="00C1454D">
      <w:pPr>
        <w:pStyle w:val="pszeudo"/>
      </w:pPr>
    </w:p>
    <w:p w14:paraId="11CC9CFD" w14:textId="77777777" w:rsidR="00C1454D" w:rsidRDefault="00C1454D" w:rsidP="00C1454D">
      <w:pPr>
        <w:pStyle w:val="pszeudo"/>
      </w:pPr>
    </w:p>
    <w:p w14:paraId="23EDDA97" w14:textId="212C4D15" w:rsidR="00C1454D" w:rsidRDefault="00C1454D" w:rsidP="00C1454D">
      <w:pPr>
        <w:pStyle w:val="pszeudo"/>
      </w:pPr>
      <w:r>
        <w:t>ALGORITMUS VÉGE</w:t>
      </w:r>
    </w:p>
    <w:p w14:paraId="40B57B42" w14:textId="4FBC5F6E" w:rsidR="006D0623" w:rsidRDefault="006D0623" w:rsidP="006D0623">
      <w:pPr>
        <w:pStyle w:val="Cmsor1"/>
      </w:pPr>
      <w:r>
        <w:lastRenderedPageBreak/>
        <w:t>Osztály kezelése</w:t>
      </w:r>
    </w:p>
    <w:p w14:paraId="3696FC08" w14:textId="3EF47B25" w:rsidR="006D0623" w:rsidRDefault="006D0623" w:rsidP="006D0623">
      <w:pPr>
        <w:pStyle w:val="pszeudo"/>
      </w:pPr>
      <w:r w:rsidRPr="005113C9">
        <w:t xml:space="preserve">ALGORITMUS: </w:t>
      </w:r>
      <w:proofErr w:type="spellStart"/>
      <w:r>
        <w:t>OsztályKezelés</w:t>
      </w:r>
      <w:proofErr w:type="spellEnd"/>
    </w:p>
    <w:p w14:paraId="5EE6900C" w14:textId="77777777" w:rsidR="006D0623" w:rsidRDefault="006D0623" w:rsidP="006D0623">
      <w:pPr>
        <w:pStyle w:val="pszeudo"/>
      </w:pPr>
    </w:p>
    <w:p w14:paraId="77A02617" w14:textId="77777777" w:rsidR="006D0623" w:rsidRDefault="006D0623" w:rsidP="006D0623">
      <w:pPr>
        <w:pStyle w:val="pszeudo"/>
      </w:pPr>
    </w:p>
    <w:p w14:paraId="4C7519BE" w14:textId="55E23851" w:rsidR="006D0623" w:rsidRDefault="006D0623" w:rsidP="006D0623">
      <w:pPr>
        <w:pStyle w:val="pszeudo"/>
      </w:pPr>
      <w:r>
        <w:t>RÉSZFOLYAMATOK:</w:t>
      </w:r>
    </w:p>
    <w:p w14:paraId="6195300C" w14:textId="51CB8AE1" w:rsidR="006D0623" w:rsidRDefault="006D0623" w:rsidP="006D0623">
      <w:pPr>
        <w:pStyle w:val="pszeudo"/>
        <w:numPr>
          <w:ilvl w:val="0"/>
          <w:numId w:val="28"/>
        </w:numPr>
      </w:pPr>
      <w:r>
        <w:t>Osztály létrehozás</w:t>
      </w:r>
    </w:p>
    <w:p w14:paraId="5BEE1C47" w14:textId="6FA3AAC6" w:rsidR="006D0623" w:rsidRDefault="006D0623" w:rsidP="006D0623">
      <w:pPr>
        <w:pStyle w:val="pszeudo"/>
        <w:numPr>
          <w:ilvl w:val="0"/>
          <w:numId w:val="28"/>
        </w:numPr>
      </w:pPr>
      <w:r>
        <w:t>Osztályok listázása</w:t>
      </w:r>
    </w:p>
    <w:p w14:paraId="1FC6CF6A" w14:textId="2A67EE79" w:rsidR="006D0623" w:rsidRDefault="006D0623" w:rsidP="006D0623">
      <w:pPr>
        <w:pStyle w:val="pszeudo"/>
        <w:numPr>
          <w:ilvl w:val="0"/>
          <w:numId w:val="28"/>
        </w:numPr>
      </w:pPr>
      <w:r>
        <w:t>Osztálytagok listázása</w:t>
      </w:r>
    </w:p>
    <w:p w14:paraId="252CC5BC" w14:textId="05AF260D" w:rsidR="006D0623" w:rsidRDefault="006D0623" w:rsidP="006D0623">
      <w:pPr>
        <w:pStyle w:val="pszeudo"/>
        <w:numPr>
          <w:ilvl w:val="0"/>
          <w:numId w:val="28"/>
        </w:numPr>
      </w:pPr>
      <w:r>
        <w:t>Osztályfőnök módosítása</w:t>
      </w:r>
    </w:p>
    <w:p w14:paraId="15AA0788" w14:textId="19DC945A" w:rsidR="006D0623" w:rsidRDefault="006D0623" w:rsidP="006D0623">
      <w:pPr>
        <w:pStyle w:val="pszeudo"/>
        <w:numPr>
          <w:ilvl w:val="0"/>
          <w:numId w:val="28"/>
        </w:numPr>
      </w:pPr>
      <w:r>
        <w:t>Diákok hozzáadása és eltávolítása</w:t>
      </w:r>
    </w:p>
    <w:p w14:paraId="69593718" w14:textId="77777777" w:rsidR="006D0623" w:rsidRDefault="006D0623" w:rsidP="006D0623">
      <w:pPr>
        <w:pStyle w:val="pszeudo"/>
      </w:pPr>
    </w:p>
    <w:p w14:paraId="4F54D75E" w14:textId="77777777" w:rsidR="006D0623" w:rsidRDefault="006D0623" w:rsidP="006D0623">
      <w:pPr>
        <w:pStyle w:val="pszeudo"/>
      </w:pPr>
      <w:r>
        <w:t>FŐ SZABÁLYOK:</w:t>
      </w:r>
    </w:p>
    <w:p w14:paraId="037481A9" w14:textId="5FE7A9AE" w:rsidR="006D0623" w:rsidRDefault="006D0623" w:rsidP="006D0623">
      <w:pPr>
        <w:pStyle w:val="pszeudo"/>
        <w:numPr>
          <w:ilvl w:val="0"/>
          <w:numId w:val="20"/>
        </w:numPr>
      </w:pPr>
      <w:r>
        <w:t xml:space="preserve">létrehozás/listázás/tanár módosítás </w:t>
      </w:r>
      <w:proofErr w:type="spellStart"/>
      <w:r>
        <w:t>admin</w:t>
      </w:r>
      <w:proofErr w:type="spellEnd"/>
      <w:r>
        <w:t xml:space="preserve"> vagy </w:t>
      </w:r>
      <w:proofErr w:type="spellStart"/>
      <w:r>
        <w:t>staff</w:t>
      </w:r>
      <w:proofErr w:type="spellEnd"/>
      <w:r>
        <w:t xml:space="preserve"> szerepkör szerint védett</w:t>
      </w:r>
    </w:p>
    <w:p w14:paraId="1A33BB76" w14:textId="5074D004" w:rsidR="006D0623" w:rsidRDefault="006D0623" w:rsidP="006D0623">
      <w:pPr>
        <w:pStyle w:val="pszeudo"/>
        <w:numPr>
          <w:ilvl w:val="0"/>
          <w:numId w:val="20"/>
        </w:numPr>
      </w:pPr>
      <w:r>
        <w:t xml:space="preserve">diák mozgás csak </w:t>
      </w:r>
      <w:proofErr w:type="spellStart"/>
      <w:r>
        <w:t>admin</w:t>
      </w:r>
      <w:proofErr w:type="spellEnd"/>
      <w:r>
        <w:t xml:space="preserve"> jogosultsággal</w:t>
      </w:r>
    </w:p>
    <w:p w14:paraId="47AA5D99" w14:textId="253C3DC0" w:rsidR="006D0623" w:rsidRDefault="006D0623" w:rsidP="006D0623">
      <w:pPr>
        <w:pStyle w:val="pszeudo"/>
        <w:numPr>
          <w:ilvl w:val="0"/>
          <w:numId w:val="20"/>
        </w:numPr>
      </w:pPr>
      <w:r>
        <w:t>intézmény és osztály összerendelés ellenőrzése kötelező</w:t>
      </w:r>
    </w:p>
    <w:p w14:paraId="5CB8B6FA" w14:textId="77777777" w:rsidR="006D0623" w:rsidRDefault="006D0623" w:rsidP="006D0623">
      <w:pPr>
        <w:pStyle w:val="pszeudo"/>
      </w:pPr>
    </w:p>
    <w:p w14:paraId="6D4431F0" w14:textId="77777777" w:rsidR="006D0623" w:rsidRDefault="006D0623" w:rsidP="006D0623">
      <w:pPr>
        <w:pStyle w:val="pszeudo"/>
      </w:pPr>
    </w:p>
    <w:p w14:paraId="714A0D74" w14:textId="02567E2E" w:rsidR="006D0623" w:rsidRDefault="006D0623" w:rsidP="006D0623">
      <w:pPr>
        <w:pStyle w:val="pszeudo"/>
      </w:pPr>
      <w:r>
        <w:t>ALGORITMUS VÉGE</w:t>
      </w:r>
    </w:p>
    <w:p w14:paraId="0C860B0E" w14:textId="37ADEEBF" w:rsidR="006D0623" w:rsidRDefault="006D0623" w:rsidP="006D0623">
      <w:pPr>
        <w:pStyle w:val="Cmsor1"/>
      </w:pPr>
      <w:r>
        <w:lastRenderedPageBreak/>
        <w:t>Kollab kérelem kezelése</w:t>
      </w:r>
    </w:p>
    <w:p w14:paraId="613BC4AC" w14:textId="11ACF6AE" w:rsidR="006D0623" w:rsidRDefault="006D0623" w:rsidP="006D0623">
      <w:pPr>
        <w:pStyle w:val="pszeudo"/>
      </w:pPr>
      <w:r w:rsidRPr="005113C9">
        <w:t xml:space="preserve">ALGORITMUS: </w:t>
      </w:r>
      <w:proofErr w:type="spellStart"/>
      <w:r>
        <w:t>KollabKérelemKezelése</w:t>
      </w:r>
      <w:proofErr w:type="spellEnd"/>
    </w:p>
    <w:p w14:paraId="549F4189" w14:textId="77777777" w:rsidR="006D0623" w:rsidRDefault="006D0623" w:rsidP="006D0623">
      <w:pPr>
        <w:pStyle w:val="pszeudo"/>
      </w:pPr>
    </w:p>
    <w:p w14:paraId="6DC42777" w14:textId="08329F0B" w:rsidR="006D0623" w:rsidRDefault="006D0623" w:rsidP="006D0623">
      <w:pPr>
        <w:pStyle w:val="pszeudo"/>
      </w:pPr>
      <w:r>
        <w:t>BEMENET:</w:t>
      </w:r>
    </w:p>
    <w:p w14:paraId="017376B6" w14:textId="197FFA68" w:rsidR="006D0623" w:rsidRDefault="006D0623" w:rsidP="006D0623">
      <w:pPr>
        <w:pStyle w:val="pszeudo"/>
        <w:numPr>
          <w:ilvl w:val="0"/>
          <w:numId w:val="20"/>
        </w:numPr>
      </w:pPr>
      <w:proofErr w:type="spellStart"/>
      <w:r>
        <w:t>establishmentId</w:t>
      </w:r>
      <w:proofErr w:type="spellEnd"/>
    </w:p>
    <w:p w14:paraId="309669C0" w14:textId="4095F35F" w:rsidR="006D0623" w:rsidRDefault="006D0623" w:rsidP="006D0623">
      <w:pPr>
        <w:pStyle w:val="pszeudo"/>
        <w:numPr>
          <w:ilvl w:val="0"/>
          <w:numId w:val="20"/>
        </w:numPr>
      </w:pPr>
      <w:proofErr w:type="spellStart"/>
      <w:r>
        <w:t>event_id</w:t>
      </w:r>
      <w:proofErr w:type="spellEnd"/>
    </w:p>
    <w:p w14:paraId="45C54608" w14:textId="23D40E10" w:rsidR="006D0623" w:rsidRDefault="006D0623" w:rsidP="006D0623">
      <w:pPr>
        <w:pStyle w:val="pszeudo"/>
        <w:numPr>
          <w:ilvl w:val="0"/>
          <w:numId w:val="20"/>
        </w:numPr>
      </w:pPr>
      <w:proofErr w:type="spellStart"/>
      <w:r>
        <w:t>action</w:t>
      </w:r>
      <w:proofErr w:type="spellEnd"/>
      <w:r>
        <w:t xml:space="preserve">: </w:t>
      </w:r>
      <w:proofErr w:type="spellStart"/>
      <w:r>
        <w:t>accept</w:t>
      </w:r>
      <w:proofErr w:type="spellEnd"/>
      <w:r>
        <w:t xml:space="preserve"> vagy </w:t>
      </w:r>
      <w:proofErr w:type="spellStart"/>
      <w:r>
        <w:t>reject</w:t>
      </w:r>
      <w:proofErr w:type="spellEnd"/>
    </w:p>
    <w:p w14:paraId="51FEDA72" w14:textId="77777777" w:rsidR="006D0623" w:rsidRDefault="006D0623" w:rsidP="006D0623">
      <w:pPr>
        <w:pStyle w:val="pszeudo"/>
      </w:pPr>
    </w:p>
    <w:p w14:paraId="174A2BF5" w14:textId="77777777" w:rsidR="006D0623" w:rsidRDefault="006D0623" w:rsidP="006D0623">
      <w:pPr>
        <w:pStyle w:val="pszeudo"/>
      </w:pPr>
    </w:p>
    <w:p w14:paraId="728CFC8F" w14:textId="7941E1FF" w:rsidR="006D0623" w:rsidRDefault="006D0623" w:rsidP="006D0623">
      <w:pPr>
        <w:pStyle w:val="pszeudo"/>
      </w:pPr>
      <w:r>
        <w:t>LÉPÉSEK:</w:t>
      </w:r>
    </w:p>
    <w:p w14:paraId="4AD0D13D" w14:textId="3F311E19" w:rsidR="006D0623" w:rsidRDefault="00065830" w:rsidP="006D0623">
      <w:pPr>
        <w:pStyle w:val="pszeudo"/>
        <w:numPr>
          <w:ilvl w:val="0"/>
          <w:numId w:val="29"/>
        </w:numPr>
      </w:pPr>
      <w:r>
        <w:t xml:space="preserve">Hitelesített felhasználó és </w:t>
      </w:r>
      <w:proofErr w:type="spellStart"/>
      <w:r w:rsidR="006D0623">
        <w:t>admin</w:t>
      </w:r>
      <w:proofErr w:type="spellEnd"/>
      <w:r w:rsidR="006D0623">
        <w:t xml:space="preserve"> jogosultság ellenőrzése</w:t>
      </w:r>
    </w:p>
    <w:p w14:paraId="32C5BE6A" w14:textId="1E52391F" w:rsidR="006D0623" w:rsidRDefault="006D0623" w:rsidP="006D0623">
      <w:pPr>
        <w:pStyle w:val="pszeudo"/>
        <w:numPr>
          <w:ilvl w:val="0"/>
          <w:numId w:val="29"/>
        </w:numPr>
      </w:pPr>
      <w:proofErr w:type="spellStart"/>
      <w:r>
        <w:t>event_id</w:t>
      </w:r>
      <w:proofErr w:type="spellEnd"/>
      <w:r>
        <w:t xml:space="preserve"> és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validálása</w:t>
      </w:r>
      <w:proofErr w:type="spellEnd"/>
    </w:p>
    <w:p w14:paraId="0E2F7191" w14:textId="4D7F5CAF" w:rsidR="006D0623" w:rsidRDefault="006D0623" w:rsidP="006D0623">
      <w:pPr>
        <w:pStyle w:val="pszeudo"/>
        <w:numPr>
          <w:ilvl w:val="0"/>
          <w:numId w:val="29"/>
        </w:numPr>
      </w:pPr>
      <w:r>
        <w:t>Tranzakció:</w:t>
      </w:r>
    </w:p>
    <w:p w14:paraId="4A2B4A3F" w14:textId="5A5C6C56" w:rsidR="006D0623" w:rsidRDefault="006D0623" w:rsidP="006D0623">
      <w:pPr>
        <w:pStyle w:val="pszeudo"/>
        <w:numPr>
          <w:ilvl w:val="1"/>
          <w:numId w:val="20"/>
        </w:numPr>
      </w:pPr>
      <w:proofErr w:type="spellStart"/>
      <w:r>
        <w:t>EventRequest</w:t>
      </w:r>
      <w:proofErr w:type="spellEnd"/>
      <w:r>
        <w:t xml:space="preserve"> törlés</w:t>
      </w:r>
      <w:r w:rsidR="00065830">
        <w:t>e</w:t>
      </w:r>
      <w:r>
        <w:t xml:space="preserve"> az adott intézményre</w:t>
      </w:r>
    </w:p>
    <w:p w14:paraId="2CA7EE68" w14:textId="5C4E2ECF" w:rsidR="006D0623" w:rsidRDefault="006D0623" w:rsidP="006D0623">
      <w:pPr>
        <w:pStyle w:val="pszeudo"/>
        <w:numPr>
          <w:ilvl w:val="1"/>
          <w:numId w:val="20"/>
        </w:numPr>
      </w:pPr>
      <w:r>
        <w:t>ha</w:t>
      </w:r>
      <w:r w:rsidR="00065830">
        <w:t xml:space="preserve"> </w:t>
      </w:r>
      <w:proofErr w:type="spellStart"/>
      <w:r w:rsidR="00065830">
        <w:t>action</w:t>
      </w:r>
      <w:proofErr w:type="spellEnd"/>
      <w:r w:rsidR="00065830">
        <w:t xml:space="preserve"> =</w:t>
      </w:r>
      <w:r>
        <w:t xml:space="preserve"> </w:t>
      </w:r>
      <w:proofErr w:type="spellStart"/>
      <w:r>
        <w:t>accept</w:t>
      </w:r>
      <w:proofErr w:type="spellEnd"/>
      <w:r>
        <w:t>: intézmény tag</w:t>
      </w:r>
      <w:r w:rsidR="00065830">
        <w:t>jai számára</w:t>
      </w:r>
      <w:r>
        <w:t xml:space="preserve"> </w:t>
      </w:r>
      <w:proofErr w:type="spellStart"/>
      <w:r>
        <w:t>event_shown</w:t>
      </w:r>
      <w:proofErr w:type="spellEnd"/>
      <w:r>
        <w:t xml:space="preserve"> </w:t>
      </w:r>
      <w:r w:rsidR="00065830">
        <w:t xml:space="preserve">rekordok </w:t>
      </w:r>
      <w:r>
        <w:t>létrehozása</w:t>
      </w:r>
    </w:p>
    <w:p w14:paraId="385BFFE2" w14:textId="3AA28E0F" w:rsidR="006D0623" w:rsidRDefault="006D0623" w:rsidP="006D0623">
      <w:pPr>
        <w:pStyle w:val="pszeudo"/>
        <w:numPr>
          <w:ilvl w:val="0"/>
          <w:numId w:val="29"/>
        </w:numPr>
      </w:pPr>
      <w:r>
        <w:t>Válasz: „Művelet végrehajtva”.</w:t>
      </w:r>
    </w:p>
    <w:p w14:paraId="2CE3CE7F" w14:textId="77777777" w:rsidR="006D0623" w:rsidRDefault="006D0623" w:rsidP="006D0623">
      <w:pPr>
        <w:pStyle w:val="pszeudo"/>
      </w:pPr>
    </w:p>
    <w:p w14:paraId="4C2C1C86" w14:textId="77777777" w:rsidR="006D0623" w:rsidRDefault="006D0623" w:rsidP="006D0623">
      <w:pPr>
        <w:pStyle w:val="pszeudo"/>
      </w:pPr>
    </w:p>
    <w:p w14:paraId="60D39B9B" w14:textId="3E66A659" w:rsidR="006D0623" w:rsidRDefault="006D0623" w:rsidP="00065830">
      <w:pPr>
        <w:pStyle w:val="pszeudo"/>
      </w:pPr>
      <w:r>
        <w:t>ALGORITMUS VÉGE</w:t>
      </w:r>
    </w:p>
    <w:p w14:paraId="76678077" w14:textId="4B6203DA" w:rsidR="00065830" w:rsidRDefault="00065830" w:rsidP="00065830">
      <w:pPr>
        <w:pStyle w:val="Cmsor1"/>
      </w:pPr>
      <w:r>
        <w:lastRenderedPageBreak/>
        <w:t>Kollab esemény kérelmek listázása</w:t>
      </w:r>
    </w:p>
    <w:p w14:paraId="791E922B" w14:textId="59AE3C7D" w:rsidR="00065830" w:rsidRDefault="00065830" w:rsidP="00065830">
      <w:pPr>
        <w:pStyle w:val="pszeudo"/>
      </w:pPr>
      <w:r w:rsidRPr="005113C9">
        <w:t xml:space="preserve">ALGORITMUS: </w:t>
      </w:r>
      <w:proofErr w:type="spellStart"/>
      <w:r>
        <w:t>Kollab</w:t>
      </w:r>
      <w:r w:rsidR="008042B3">
        <w:t>Esemény</w:t>
      </w:r>
      <w:r>
        <w:t>Kérel</w:t>
      </w:r>
      <w:r w:rsidR="008042B3">
        <w:t>mekListázása</w:t>
      </w:r>
      <w:proofErr w:type="spellEnd"/>
    </w:p>
    <w:p w14:paraId="75A70757" w14:textId="77777777" w:rsidR="008042B3" w:rsidRDefault="008042B3" w:rsidP="00065830">
      <w:pPr>
        <w:pStyle w:val="pszeudo"/>
      </w:pPr>
    </w:p>
    <w:p w14:paraId="3B40AFC5" w14:textId="203ED85B" w:rsidR="008042B3" w:rsidRDefault="008042B3" w:rsidP="00065830">
      <w:pPr>
        <w:pStyle w:val="pszeudo"/>
      </w:pPr>
      <w:r>
        <w:t>BEMENET:</w:t>
      </w:r>
    </w:p>
    <w:p w14:paraId="3D0F3AE1" w14:textId="78F3BC1D" w:rsidR="008042B3" w:rsidRDefault="008042B3" w:rsidP="008042B3">
      <w:pPr>
        <w:pStyle w:val="pszeudo"/>
        <w:numPr>
          <w:ilvl w:val="0"/>
          <w:numId w:val="20"/>
        </w:numPr>
      </w:pPr>
      <w:proofErr w:type="spellStart"/>
      <w:r>
        <w:t>establishmentId</w:t>
      </w:r>
      <w:proofErr w:type="spellEnd"/>
    </w:p>
    <w:p w14:paraId="3215285F" w14:textId="77777777" w:rsidR="008042B3" w:rsidRDefault="008042B3" w:rsidP="008042B3">
      <w:pPr>
        <w:pStyle w:val="pszeudo"/>
      </w:pPr>
    </w:p>
    <w:p w14:paraId="417C5E53" w14:textId="77777777" w:rsidR="008042B3" w:rsidRDefault="008042B3" w:rsidP="008042B3">
      <w:pPr>
        <w:pStyle w:val="pszeudo"/>
      </w:pPr>
    </w:p>
    <w:p w14:paraId="13C5639E" w14:textId="2CBAB2C6" w:rsidR="008042B3" w:rsidRDefault="008042B3" w:rsidP="008042B3">
      <w:pPr>
        <w:pStyle w:val="pszeudo"/>
      </w:pPr>
      <w:r>
        <w:t>LÉPÉSEK:</w:t>
      </w:r>
    </w:p>
    <w:p w14:paraId="5A84A3B3" w14:textId="7E0711BB" w:rsidR="00F9680C" w:rsidRDefault="00F9680C" w:rsidP="00F9680C">
      <w:pPr>
        <w:pStyle w:val="pszeudo"/>
        <w:numPr>
          <w:ilvl w:val="0"/>
          <w:numId w:val="30"/>
        </w:numPr>
      </w:pPr>
      <w:r>
        <w:t>Hitelesített felhasználó ellenőrzése</w:t>
      </w:r>
    </w:p>
    <w:p w14:paraId="179019FA" w14:textId="3804059E" w:rsidR="008042B3" w:rsidRDefault="008042B3" w:rsidP="008042B3">
      <w:pPr>
        <w:pStyle w:val="pszeudo"/>
        <w:numPr>
          <w:ilvl w:val="0"/>
          <w:numId w:val="30"/>
        </w:numPr>
      </w:pPr>
      <w:proofErr w:type="spellStart"/>
      <w:r w:rsidRPr="008042B3">
        <w:t>Admin</w:t>
      </w:r>
      <w:proofErr w:type="spellEnd"/>
      <w:r w:rsidRPr="008042B3">
        <w:t xml:space="preserve"> jogosults</w:t>
      </w:r>
      <w:r w:rsidR="00F9680C">
        <w:t>á</w:t>
      </w:r>
      <w:r w:rsidRPr="008042B3">
        <w:t>g ellen</w:t>
      </w:r>
      <w:r w:rsidR="00F9680C">
        <w:t>ő</w:t>
      </w:r>
      <w:r w:rsidRPr="008042B3">
        <w:t>rz</w:t>
      </w:r>
      <w:r w:rsidR="00F9680C">
        <w:t>é</w:t>
      </w:r>
      <w:r w:rsidRPr="008042B3">
        <w:t>se az int</w:t>
      </w:r>
      <w:r w:rsidR="00F9680C">
        <w:t>é</w:t>
      </w:r>
      <w:r w:rsidRPr="008042B3">
        <w:t>zm</w:t>
      </w:r>
      <w:r w:rsidR="00F9680C">
        <w:t>é</w:t>
      </w:r>
      <w:r w:rsidRPr="008042B3">
        <w:t>nyben.</w:t>
      </w:r>
    </w:p>
    <w:p w14:paraId="3C272F38" w14:textId="11C8772D" w:rsidR="008042B3" w:rsidRDefault="008042B3" w:rsidP="008042B3">
      <w:pPr>
        <w:pStyle w:val="pszeudo"/>
        <w:numPr>
          <w:ilvl w:val="0"/>
          <w:numId w:val="30"/>
        </w:numPr>
      </w:pPr>
      <w:proofErr w:type="spellStart"/>
      <w:r w:rsidRPr="008042B3">
        <w:t>EventRequest</w:t>
      </w:r>
      <w:proofErr w:type="spellEnd"/>
      <w:r w:rsidRPr="008042B3">
        <w:t xml:space="preserve"> rekordokb</w:t>
      </w:r>
      <w:r w:rsidR="00F9680C">
        <w:t>ó</w:t>
      </w:r>
      <w:r w:rsidRPr="008042B3">
        <w:t xml:space="preserve">l </w:t>
      </w:r>
      <w:proofErr w:type="spellStart"/>
      <w:r w:rsidRPr="008042B3">
        <w:t>event_id</w:t>
      </w:r>
      <w:proofErr w:type="spellEnd"/>
      <w:r w:rsidRPr="008042B3">
        <w:t>-k kigy</w:t>
      </w:r>
      <w:r w:rsidR="00F9680C">
        <w:t>ű</w:t>
      </w:r>
      <w:r w:rsidRPr="008042B3">
        <w:t>jt</w:t>
      </w:r>
      <w:r w:rsidR="00F9680C">
        <w:t>é</w:t>
      </w:r>
      <w:r w:rsidRPr="008042B3">
        <w:t>se.</w:t>
      </w:r>
    </w:p>
    <w:p w14:paraId="778CD894" w14:textId="34D29CD0" w:rsidR="008042B3" w:rsidRDefault="008042B3" w:rsidP="008042B3">
      <w:pPr>
        <w:pStyle w:val="pszeudo"/>
        <w:numPr>
          <w:ilvl w:val="0"/>
          <w:numId w:val="30"/>
        </w:numPr>
      </w:pPr>
      <w:r w:rsidRPr="008042B3">
        <w:t>Esem</w:t>
      </w:r>
      <w:r w:rsidR="00F9680C">
        <w:t>é</w:t>
      </w:r>
      <w:r w:rsidRPr="008042B3">
        <w:t>nyek</w:t>
      </w:r>
      <w:r w:rsidR="00F9680C">
        <w:t xml:space="preserve"> lekérése </w:t>
      </w:r>
      <w:proofErr w:type="spellStart"/>
      <w:r w:rsidRPr="008042B3">
        <w:t>start_date</w:t>
      </w:r>
      <w:proofErr w:type="spellEnd"/>
      <w:r w:rsidRPr="008042B3">
        <w:t xml:space="preserve"> szerint.</w:t>
      </w:r>
    </w:p>
    <w:p w14:paraId="022E8733" w14:textId="4416126E" w:rsidR="008042B3" w:rsidRDefault="008042B3" w:rsidP="008042B3">
      <w:pPr>
        <w:pStyle w:val="pszeudo"/>
        <w:numPr>
          <w:ilvl w:val="0"/>
          <w:numId w:val="30"/>
        </w:numPr>
      </w:pPr>
      <w:proofErr w:type="spellStart"/>
      <w:r w:rsidRPr="008042B3">
        <w:t>creator_name</w:t>
      </w:r>
      <w:proofErr w:type="spellEnd"/>
      <w:r w:rsidRPr="008042B3">
        <w:t xml:space="preserve"> </w:t>
      </w:r>
      <w:r w:rsidR="00F9680C">
        <w:t>mező kiegészítése</w:t>
      </w:r>
      <w:r w:rsidRPr="008042B3">
        <w:t>.</w:t>
      </w:r>
    </w:p>
    <w:p w14:paraId="44C13F28" w14:textId="381D194A" w:rsidR="008042B3" w:rsidRDefault="008042B3" w:rsidP="008042B3">
      <w:pPr>
        <w:pStyle w:val="pszeudo"/>
        <w:numPr>
          <w:ilvl w:val="0"/>
          <w:numId w:val="30"/>
        </w:numPr>
      </w:pPr>
      <w:proofErr w:type="spellStart"/>
      <w:r w:rsidRPr="008042B3">
        <w:t>Valasz</w:t>
      </w:r>
      <w:proofErr w:type="spellEnd"/>
      <w:r w:rsidRPr="008042B3">
        <w:t>:</w:t>
      </w:r>
      <w:r w:rsidR="00F9680C">
        <w:t xml:space="preserve"> eseménylista</w:t>
      </w:r>
      <w:r w:rsidRPr="008042B3">
        <w:t>.</w:t>
      </w:r>
    </w:p>
    <w:p w14:paraId="2679AB19" w14:textId="77777777" w:rsidR="008042B3" w:rsidRDefault="008042B3" w:rsidP="008042B3">
      <w:pPr>
        <w:pStyle w:val="pszeudo"/>
      </w:pPr>
    </w:p>
    <w:p w14:paraId="04798B51" w14:textId="77777777" w:rsidR="008042B3" w:rsidRDefault="008042B3" w:rsidP="008042B3">
      <w:pPr>
        <w:pStyle w:val="pszeudo"/>
      </w:pPr>
    </w:p>
    <w:p w14:paraId="158801CB" w14:textId="56CF604F" w:rsidR="008042B3" w:rsidRDefault="008042B3" w:rsidP="008042B3">
      <w:pPr>
        <w:pStyle w:val="pszeudo"/>
      </w:pPr>
      <w:r w:rsidRPr="008042B3">
        <w:t>ALGORITMUS V</w:t>
      </w:r>
      <w:r>
        <w:t>ÉGE</w:t>
      </w:r>
    </w:p>
    <w:p w14:paraId="03DD29D4" w14:textId="43DDEDF0" w:rsidR="00065830" w:rsidRDefault="00F9680C" w:rsidP="00F9680C">
      <w:pPr>
        <w:pStyle w:val="Cmsor1"/>
      </w:pPr>
      <w:r>
        <w:lastRenderedPageBreak/>
        <w:t>Intézményi Kérelem Kezelése</w:t>
      </w:r>
    </w:p>
    <w:p w14:paraId="0DF71852" w14:textId="798B786A" w:rsidR="00F9680C" w:rsidRDefault="00F9680C" w:rsidP="00F9680C">
      <w:pPr>
        <w:pStyle w:val="pszeudo"/>
      </w:pPr>
      <w:r w:rsidRPr="005113C9">
        <w:t xml:space="preserve">ALGORITMUS: </w:t>
      </w:r>
      <w:proofErr w:type="spellStart"/>
      <w:r>
        <w:t>IntézményiKérelemKezelés</w:t>
      </w:r>
      <w:proofErr w:type="spellEnd"/>
    </w:p>
    <w:p w14:paraId="2A995D52" w14:textId="77777777" w:rsidR="00F9680C" w:rsidRDefault="00F9680C" w:rsidP="00F9680C">
      <w:pPr>
        <w:pStyle w:val="pszeudo"/>
      </w:pPr>
    </w:p>
    <w:p w14:paraId="39026269" w14:textId="1D86C74D" w:rsidR="00F9680C" w:rsidRDefault="00F9680C" w:rsidP="00F9680C">
      <w:pPr>
        <w:pStyle w:val="pszeudo"/>
      </w:pPr>
      <w:r>
        <w:t>BEMENET:</w:t>
      </w:r>
    </w:p>
    <w:p w14:paraId="36A2FF56" w14:textId="064ABDC1" w:rsidR="00F9680C" w:rsidRDefault="00F9680C" w:rsidP="00F9680C">
      <w:pPr>
        <w:pStyle w:val="pszeudo"/>
        <w:numPr>
          <w:ilvl w:val="0"/>
          <w:numId w:val="20"/>
        </w:numPr>
      </w:pPr>
      <w:proofErr w:type="spellStart"/>
      <w:r>
        <w:t>establishment_id</w:t>
      </w:r>
      <w:proofErr w:type="spellEnd"/>
    </w:p>
    <w:p w14:paraId="46AC4AB1" w14:textId="2376D3E2" w:rsidR="00F9680C" w:rsidRDefault="00F9680C" w:rsidP="00F9680C">
      <w:pPr>
        <w:pStyle w:val="pszeudo"/>
        <w:numPr>
          <w:ilvl w:val="0"/>
          <w:numId w:val="20"/>
        </w:numPr>
      </w:pPr>
      <w:proofErr w:type="spellStart"/>
      <w:r>
        <w:t>action</w:t>
      </w:r>
      <w:proofErr w:type="spellEnd"/>
      <w:r>
        <w:t xml:space="preserve">: </w:t>
      </w:r>
      <w:proofErr w:type="spellStart"/>
      <w:r>
        <w:t>accept</w:t>
      </w:r>
      <w:proofErr w:type="spellEnd"/>
      <w:r>
        <w:t xml:space="preserve"> vagy </w:t>
      </w:r>
      <w:proofErr w:type="spellStart"/>
      <w:r>
        <w:t>reject</w:t>
      </w:r>
      <w:proofErr w:type="spellEnd"/>
    </w:p>
    <w:p w14:paraId="350AEBF2" w14:textId="5458ABBE" w:rsidR="00F9680C" w:rsidRDefault="00F9680C" w:rsidP="00F9680C">
      <w:pPr>
        <w:pStyle w:val="pszeudo"/>
        <w:numPr>
          <w:ilvl w:val="0"/>
          <w:numId w:val="20"/>
        </w:numPr>
      </w:pPr>
      <w:proofErr w:type="spellStart"/>
      <w:r>
        <w:t>request_</w:t>
      </w:r>
      <w:proofErr w:type="gramStart"/>
      <w:r>
        <w:t>id</w:t>
      </w:r>
      <w:proofErr w:type="spellEnd"/>
      <w:r>
        <w:t>[</w:t>
      </w:r>
      <w:proofErr w:type="gramEnd"/>
      <w:r>
        <w:t>]</w:t>
      </w:r>
    </w:p>
    <w:p w14:paraId="61147320" w14:textId="77777777" w:rsidR="00F9680C" w:rsidRDefault="00F9680C" w:rsidP="00F9680C">
      <w:pPr>
        <w:pStyle w:val="pszeudo"/>
      </w:pPr>
    </w:p>
    <w:p w14:paraId="32B7EC54" w14:textId="77777777" w:rsidR="00F9680C" w:rsidRDefault="00F9680C" w:rsidP="00F9680C">
      <w:pPr>
        <w:pStyle w:val="pszeudo"/>
      </w:pPr>
    </w:p>
    <w:p w14:paraId="67A2877D" w14:textId="3AC07170" w:rsidR="00F9680C" w:rsidRDefault="00F9680C" w:rsidP="00F9680C">
      <w:pPr>
        <w:pStyle w:val="pszeudo"/>
      </w:pPr>
      <w:r>
        <w:t>LÉPÉSEK:</w:t>
      </w:r>
    </w:p>
    <w:p w14:paraId="5DF265AA" w14:textId="426329BC" w:rsidR="00F9680C" w:rsidRDefault="00F9680C" w:rsidP="00F9680C">
      <w:pPr>
        <w:pStyle w:val="pszeudo"/>
        <w:numPr>
          <w:ilvl w:val="0"/>
          <w:numId w:val="32"/>
        </w:numPr>
      </w:pPr>
      <w:r>
        <w:t>Input validáció</w:t>
      </w:r>
    </w:p>
    <w:p w14:paraId="79B309C4" w14:textId="36608524" w:rsidR="00F9680C" w:rsidRDefault="00F9680C" w:rsidP="00F9680C">
      <w:pPr>
        <w:pStyle w:val="pszeudo"/>
        <w:numPr>
          <w:ilvl w:val="0"/>
          <w:numId w:val="32"/>
        </w:numPr>
      </w:pPr>
      <w:proofErr w:type="spellStart"/>
      <w:r w:rsidRPr="00F9680C">
        <w:t>Admin</w:t>
      </w:r>
      <w:proofErr w:type="spellEnd"/>
      <w:r w:rsidRPr="00F9680C">
        <w:t xml:space="preserve"> </w:t>
      </w:r>
      <w:r w:rsidR="003732E2" w:rsidRPr="00F9680C">
        <w:t>jogosultság</w:t>
      </w:r>
      <w:r w:rsidRPr="00F9680C">
        <w:t xml:space="preserve"> </w:t>
      </w:r>
      <w:r w:rsidR="003732E2" w:rsidRPr="00F9680C">
        <w:t>ellenőrzés</w:t>
      </w:r>
      <w:r w:rsidR="003732E2">
        <w:t>e</w:t>
      </w:r>
      <w:r w:rsidRPr="00F9680C">
        <w:t>.</w:t>
      </w:r>
    </w:p>
    <w:p w14:paraId="10E077E0" w14:textId="76048FF0" w:rsidR="00F9680C" w:rsidRDefault="00F9680C" w:rsidP="00F9680C">
      <w:pPr>
        <w:pStyle w:val="pszeudo"/>
        <w:numPr>
          <w:ilvl w:val="0"/>
          <w:numId w:val="32"/>
        </w:numPr>
      </w:pPr>
      <w:r w:rsidRPr="00F9680C">
        <w:t xml:space="preserve">Csak az adott </w:t>
      </w:r>
      <w:r w:rsidR="003732E2" w:rsidRPr="00F9680C">
        <w:t>intézményhez</w:t>
      </w:r>
      <w:r w:rsidRPr="00F9680C">
        <w:t xml:space="preserve"> </w:t>
      </w:r>
      <w:r w:rsidR="003732E2" w:rsidRPr="00F9680C">
        <w:t>tartozó</w:t>
      </w:r>
      <w:r w:rsidRPr="00F9680C">
        <w:t xml:space="preserve"> </w:t>
      </w:r>
      <w:r w:rsidR="003732E2">
        <w:t>kérelmek</w:t>
      </w:r>
      <w:r w:rsidRPr="00F9680C">
        <w:t xml:space="preserve"> </w:t>
      </w:r>
      <w:r w:rsidR="003732E2" w:rsidRPr="00F9680C">
        <w:t>feldolgozása</w:t>
      </w:r>
      <w:r w:rsidRPr="00F9680C">
        <w:t>.</w:t>
      </w:r>
    </w:p>
    <w:p w14:paraId="7ED60A29" w14:textId="54E68F31" w:rsidR="00F9680C" w:rsidRDefault="00F9680C" w:rsidP="00F9680C">
      <w:pPr>
        <w:pStyle w:val="pszeudo"/>
        <w:numPr>
          <w:ilvl w:val="0"/>
          <w:numId w:val="32"/>
        </w:numPr>
      </w:pPr>
      <w:r w:rsidRPr="00F9680C">
        <w:t>Ha</w:t>
      </w:r>
      <w:r w:rsidR="003732E2">
        <w:t xml:space="preserve"> </w:t>
      </w:r>
      <w:proofErr w:type="spellStart"/>
      <w:r w:rsidR="003732E2">
        <w:t>action</w:t>
      </w:r>
      <w:proofErr w:type="spellEnd"/>
      <w:r w:rsidR="003732E2">
        <w:t xml:space="preserve"> =</w:t>
      </w:r>
      <w:r w:rsidRPr="00F9680C">
        <w:t xml:space="preserve"> </w:t>
      </w:r>
      <w:proofErr w:type="spellStart"/>
      <w:r w:rsidRPr="00F9680C">
        <w:t>accept</w:t>
      </w:r>
      <w:proofErr w:type="spellEnd"/>
      <w:r w:rsidRPr="00F9680C">
        <w:t>:</w:t>
      </w:r>
    </w:p>
    <w:p w14:paraId="3D3EC3EC" w14:textId="14CCEB6A" w:rsidR="00F9680C" w:rsidRDefault="00F9680C" w:rsidP="00F9680C">
      <w:pPr>
        <w:pStyle w:val="pszeudo"/>
        <w:numPr>
          <w:ilvl w:val="1"/>
          <w:numId w:val="20"/>
        </w:numPr>
      </w:pPr>
      <w:proofErr w:type="spellStart"/>
      <w:r w:rsidRPr="00F9680C">
        <w:t>teacher</w:t>
      </w:r>
      <w:proofErr w:type="spellEnd"/>
      <w:r w:rsidRPr="00F9680C">
        <w:t xml:space="preserve"> -&gt; </w:t>
      </w:r>
      <w:proofErr w:type="spellStart"/>
      <w:r w:rsidRPr="00F9680C">
        <w:t>Staff</w:t>
      </w:r>
      <w:proofErr w:type="spellEnd"/>
      <w:r w:rsidRPr="00F9680C">
        <w:t xml:space="preserve"> rekord </w:t>
      </w:r>
      <w:r w:rsidR="003732E2" w:rsidRPr="00F9680C">
        <w:t>létrehozása</w:t>
      </w:r>
    </w:p>
    <w:p w14:paraId="76B45338" w14:textId="425EB8D6" w:rsidR="00F9680C" w:rsidRDefault="00F9680C" w:rsidP="00F9680C">
      <w:pPr>
        <w:pStyle w:val="pszeudo"/>
        <w:numPr>
          <w:ilvl w:val="1"/>
          <w:numId w:val="20"/>
        </w:numPr>
      </w:pPr>
      <w:proofErr w:type="spellStart"/>
      <w:r w:rsidRPr="00F9680C">
        <w:t>student</w:t>
      </w:r>
      <w:proofErr w:type="spellEnd"/>
      <w:r w:rsidRPr="00F9680C">
        <w:t xml:space="preserve"> -&gt; </w:t>
      </w:r>
      <w:proofErr w:type="spellStart"/>
      <w:r w:rsidRPr="00F9680C">
        <w:t>Student</w:t>
      </w:r>
      <w:proofErr w:type="spellEnd"/>
      <w:r w:rsidRPr="00F9680C">
        <w:t xml:space="preserve"> rekord </w:t>
      </w:r>
      <w:r w:rsidR="003732E2" w:rsidRPr="00F9680C">
        <w:t>létrehozása</w:t>
      </w:r>
    </w:p>
    <w:p w14:paraId="24964406" w14:textId="77424029" w:rsidR="00F9680C" w:rsidRDefault="00F9680C" w:rsidP="00F9680C">
      <w:pPr>
        <w:pStyle w:val="pszeudo"/>
        <w:numPr>
          <w:ilvl w:val="1"/>
          <w:numId w:val="20"/>
        </w:numPr>
      </w:pPr>
      <w:proofErr w:type="spellStart"/>
      <w:proofErr w:type="gramStart"/>
      <w:r w:rsidRPr="00F9680C">
        <w:t>user.establishment</w:t>
      </w:r>
      <w:proofErr w:type="gramEnd"/>
      <w:r w:rsidRPr="00F9680C">
        <w:t>_id</w:t>
      </w:r>
      <w:proofErr w:type="spellEnd"/>
      <w:r w:rsidRPr="00F9680C">
        <w:t xml:space="preserve"> </w:t>
      </w:r>
      <w:r w:rsidR="003732E2" w:rsidRPr="00F9680C">
        <w:t>frissítése</w:t>
      </w:r>
    </w:p>
    <w:p w14:paraId="246D6462" w14:textId="7C66EE9E" w:rsidR="00F9680C" w:rsidRDefault="003732E2" w:rsidP="00F9680C">
      <w:pPr>
        <w:pStyle w:val="pszeudo"/>
        <w:numPr>
          <w:ilvl w:val="1"/>
          <w:numId w:val="20"/>
        </w:numPr>
      </w:pPr>
      <w:proofErr w:type="spellStart"/>
      <w:r w:rsidRPr="003732E2">
        <w:t>request</w:t>
      </w:r>
      <w:proofErr w:type="spellEnd"/>
      <w:r w:rsidRPr="003732E2">
        <w:t xml:space="preserve"> </w:t>
      </w:r>
      <w:r w:rsidRPr="003732E2">
        <w:t>törlése</w:t>
      </w:r>
    </w:p>
    <w:p w14:paraId="0A1F0387" w14:textId="20881AD4" w:rsidR="003732E2" w:rsidRDefault="003732E2" w:rsidP="003732E2">
      <w:pPr>
        <w:pStyle w:val="pszeudo"/>
        <w:numPr>
          <w:ilvl w:val="0"/>
          <w:numId w:val="32"/>
        </w:numPr>
      </w:pPr>
      <w:r>
        <w:t xml:space="preserve">Ha </w:t>
      </w:r>
      <w:proofErr w:type="spellStart"/>
      <w:r>
        <w:t>action</w:t>
      </w:r>
      <w:proofErr w:type="spellEnd"/>
      <w:r>
        <w:t xml:space="preserve"> = </w:t>
      </w:r>
      <w:proofErr w:type="spellStart"/>
      <w:r>
        <w:t>reject</w:t>
      </w:r>
      <w:proofErr w:type="spellEnd"/>
      <w:r>
        <w:t>:</w:t>
      </w:r>
    </w:p>
    <w:p w14:paraId="00901423" w14:textId="66ECADAB" w:rsidR="003732E2" w:rsidRDefault="003732E2" w:rsidP="003732E2">
      <w:pPr>
        <w:pStyle w:val="pszeudo"/>
        <w:numPr>
          <w:ilvl w:val="1"/>
          <w:numId w:val="20"/>
        </w:numPr>
      </w:pPr>
      <w:r>
        <w:t>kérelmek törlése</w:t>
      </w:r>
    </w:p>
    <w:p w14:paraId="08AC2FFC" w14:textId="2939A1D0" w:rsidR="003732E2" w:rsidRDefault="003732E2" w:rsidP="003732E2">
      <w:pPr>
        <w:pStyle w:val="pszeudo"/>
        <w:numPr>
          <w:ilvl w:val="0"/>
          <w:numId w:val="32"/>
        </w:numPr>
      </w:pPr>
      <w:r>
        <w:t xml:space="preserve">Válasz: </w:t>
      </w:r>
      <w:proofErr w:type="spellStart"/>
      <w:r>
        <w:t>accepted</w:t>
      </w:r>
      <w:proofErr w:type="spellEnd"/>
      <w:r>
        <w:t>/</w:t>
      </w:r>
      <w:proofErr w:type="spellStart"/>
      <w:r>
        <w:t>rejected</w:t>
      </w:r>
      <w:proofErr w:type="spellEnd"/>
      <w:r>
        <w:t xml:space="preserve"> darabszám</w:t>
      </w:r>
    </w:p>
    <w:p w14:paraId="093FBA43" w14:textId="77777777" w:rsidR="003732E2" w:rsidRDefault="003732E2" w:rsidP="003732E2">
      <w:pPr>
        <w:pStyle w:val="pszeudo"/>
      </w:pPr>
    </w:p>
    <w:p w14:paraId="6722BEBE" w14:textId="77777777" w:rsidR="003732E2" w:rsidRDefault="003732E2" w:rsidP="003732E2">
      <w:pPr>
        <w:pStyle w:val="pszeudo"/>
      </w:pPr>
    </w:p>
    <w:p w14:paraId="024535C8" w14:textId="6F29B8C2" w:rsidR="003732E2" w:rsidRDefault="003732E2" w:rsidP="003732E2">
      <w:pPr>
        <w:pStyle w:val="pszeudo"/>
      </w:pPr>
      <w:r>
        <w:t>ALGORITMUS VÉGE</w:t>
      </w:r>
    </w:p>
    <w:p w14:paraId="2C83FD2F" w14:textId="77777777" w:rsidR="00F9680C" w:rsidRPr="00F9680C" w:rsidRDefault="00F9680C" w:rsidP="00F9680C">
      <w:pPr>
        <w:pStyle w:val="Cmsor2"/>
        <w:numPr>
          <w:ilvl w:val="0"/>
          <w:numId w:val="0"/>
        </w:numPr>
        <w:ind w:left="567" w:hanging="567"/>
      </w:pPr>
    </w:p>
    <w:p w14:paraId="59DF16F1" w14:textId="5227FD8B" w:rsidR="00F427CE" w:rsidRDefault="00F427CE" w:rsidP="00C1454D">
      <w:pPr>
        <w:pStyle w:val="Cmsor1"/>
        <w:numPr>
          <w:ilvl w:val="0"/>
          <w:numId w:val="0"/>
        </w:numPr>
        <w:ind w:left="357"/>
      </w:pPr>
      <w:bookmarkStart w:id="2" w:name="_Toc214930991"/>
      <w:r>
        <w:lastRenderedPageBreak/>
        <w:t>Komment</w:t>
      </w:r>
      <w:r w:rsidR="005113C9">
        <w:t xml:space="preserve"> </w:t>
      </w:r>
      <w:r w:rsidR="00601A9D">
        <w:t>i</w:t>
      </w:r>
      <w:r w:rsidR="005113C9">
        <w:t>rás</w:t>
      </w:r>
      <w:bookmarkEnd w:id="2"/>
    </w:p>
    <w:p w14:paraId="6884C285" w14:textId="2F983B26" w:rsidR="00854F3B" w:rsidRDefault="00854F3B" w:rsidP="00BE5CF4">
      <w:pPr>
        <w:pStyle w:val="pszeudo"/>
      </w:pPr>
      <w:r w:rsidRPr="005113C9">
        <w:t xml:space="preserve">ALGORITMUS: </w:t>
      </w:r>
      <w:proofErr w:type="spellStart"/>
      <w:r w:rsidRPr="005113C9">
        <w:t>Komment</w:t>
      </w:r>
      <w:r w:rsidR="00BE5CF4">
        <w:t>Í</w:t>
      </w:r>
      <w:r w:rsidRPr="005113C9">
        <w:t>r</w:t>
      </w:r>
      <w:r w:rsidR="00BE5CF4">
        <w:t>á</w:t>
      </w:r>
      <w:r w:rsidRPr="005113C9">
        <w:t>s</w:t>
      </w:r>
      <w:proofErr w:type="spellEnd"/>
    </w:p>
    <w:p w14:paraId="760FBAD7" w14:textId="77777777" w:rsidR="00BE5CF4" w:rsidRDefault="00BE5CF4" w:rsidP="00BE5CF4">
      <w:pPr>
        <w:pStyle w:val="pszeudo"/>
      </w:pPr>
    </w:p>
    <w:p w14:paraId="41483B13" w14:textId="561FD3B3" w:rsidR="00BE5CF4" w:rsidRDefault="00BE5CF4" w:rsidP="00BE5CF4">
      <w:pPr>
        <w:pStyle w:val="pszeudo"/>
      </w:pPr>
      <w:r>
        <w:t>MEGJEGYZÉS (JELENLEGI ÁLLAPOT):</w:t>
      </w:r>
    </w:p>
    <w:p w14:paraId="6A6F9473" w14:textId="202EE617" w:rsidR="00BE5CF4" w:rsidRDefault="00BE5CF4" w:rsidP="00BE5CF4">
      <w:pPr>
        <w:pStyle w:val="pszeudo"/>
        <w:numPr>
          <w:ilvl w:val="0"/>
          <w:numId w:val="20"/>
        </w:numPr>
      </w:pPr>
      <w:r>
        <w:t xml:space="preserve">A rendszerben van </w:t>
      </w:r>
      <w:proofErr w:type="spellStart"/>
      <w:r>
        <w:t>event_messages</w:t>
      </w:r>
      <w:proofErr w:type="spellEnd"/>
      <w:r>
        <w:t xml:space="preserve"> tábla és komment darabszám számítás</w:t>
      </w:r>
    </w:p>
    <w:p w14:paraId="57BDBACB" w14:textId="50E7E9FC" w:rsidR="00BE5CF4" w:rsidRPr="005113C9" w:rsidRDefault="00BE5CF4" w:rsidP="00BE5CF4">
      <w:pPr>
        <w:pStyle w:val="pszeudo"/>
        <w:numPr>
          <w:ilvl w:val="0"/>
          <w:numId w:val="20"/>
        </w:numPr>
      </w:pPr>
      <w:r>
        <w:t xml:space="preserve">Külön komment létrehozó API </w:t>
      </w:r>
      <w:proofErr w:type="spellStart"/>
      <w:r>
        <w:t>endpoint</w:t>
      </w:r>
      <w:proofErr w:type="spellEnd"/>
      <w:r>
        <w:t xml:space="preserve"> jelenleg nincs a </w:t>
      </w:r>
      <w:proofErr w:type="spellStart"/>
      <w:r>
        <w:t>routes</w:t>
      </w:r>
      <w:proofErr w:type="spellEnd"/>
    </w:p>
    <w:p w14:paraId="5E3DE782" w14:textId="77777777" w:rsidR="00BE5CF4" w:rsidRDefault="00BE5CF4" w:rsidP="005113C9">
      <w:pPr>
        <w:pStyle w:val="pszeudo"/>
      </w:pPr>
    </w:p>
    <w:p w14:paraId="524BC767" w14:textId="77777777" w:rsidR="00BE5CF4" w:rsidRDefault="00BE5CF4" w:rsidP="005113C9">
      <w:pPr>
        <w:pStyle w:val="pszeudo"/>
      </w:pPr>
    </w:p>
    <w:p w14:paraId="2E41A94C" w14:textId="77777777" w:rsidR="00BE5CF4" w:rsidRDefault="00BE5CF4" w:rsidP="005113C9">
      <w:pPr>
        <w:pStyle w:val="pszeudo"/>
      </w:pPr>
    </w:p>
    <w:p w14:paraId="0D0CDD28" w14:textId="402D8B31" w:rsidR="00381833" w:rsidRPr="005113C9" w:rsidRDefault="00854F3B" w:rsidP="005113C9">
      <w:pPr>
        <w:pStyle w:val="pszeudo"/>
      </w:pPr>
      <w:r w:rsidRPr="005113C9">
        <w:t>ALGORITMUS VÉGE</w:t>
      </w:r>
    </w:p>
    <w:p w14:paraId="4184CBE7" w14:textId="3033768A" w:rsidR="0072389D" w:rsidRDefault="0072389D" w:rsidP="0072389D">
      <w:pPr>
        <w:pStyle w:val="Cmsor1"/>
      </w:pPr>
      <w:bookmarkStart w:id="3" w:name="_Toc214930993"/>
      <w:r>
        <w:lastRenderedPageBreak/>
        <w:t>Esemény létrehozás</w:t>
      </w:r>
      <w:bookmarkEnd w:id="3"/>
    </w:p>
    <w:p w14:paraId="69C7C1E2" w14:textId="77777777" w:rsidR="00933CC8" w:rsidRDefault="00933CC8" w:rsidP="002617AD">
      <w:pPr>
        <w:pStyle w:val="pszeudo"/>
      </w:pPr>
      <w:r>
        <w:t xml:space="preserve">ALGORITMUS: </w:t>
      </w:r>
      <w:proofErr w:type="spellStart"/>
      <w:r>
        <w:t>EseményLétrehozás</w:t>
      </w:r>
      <w:proofErr w:type="spellEnd"/>
    </w:p>
    <w:p w14:paraId="721F8247" w14:textId="77777777" w:rsidR="00933CC8" w:rsidRDefault="00933CC8" w:rsidP="002617AD">
      <w:pPr>
        <w:pStyle w:val="pszeudo"/>
      </w:pPr>
    </w:p>
    <w:p w14:paraId="5D21D7D3" w14:textId="77777777" w:rsidR="00933CC8" w:rsidRDefault="00933CC8" w:rsidP="002617AD">
      <w:pPr>
        <w:pStyle w:val="pszeudo"/>
      </w:pPr>
      <w:r>
        <w:t>BEMENET (KÖZÖS):</w:t>
      </w:r>
    </w:p>
    <w:p w14:paraId="2CECEE2B" w14:textId="77777777" w:rsidR="00933CC8" w:rsidRDefault="00933CC8" w:rsidP="00933CC8">
      <w:pPr>
        <w:pStyle w:val="pszeudo"/>
        <w:numPr>
          <w:ilvl w:val="0"/>
          <w:numId w:val="20"/>
        </w:numPr>
      </w:pPr>
      <w:proofErr w:type="spellStart"/>
      <w:r>
        <w:t>type</w:t>
      </w:r>
      <w:proofErr w:type="spellEnd"/>
      <w:r>
        <w:t xml:space="preserve">: local vagy </w:t>
      </w:r>
      <w:proofErr w:type="spellStart"/>
      <w:r>
        <w:t>global</w:t>
      </w:r>
      <w:proofErr w:type="spellEnd"/>
    </w:p>
    <w:p w14:paraId="02E5E456" w14:textId="77777777" w:rsidR="00933CC8" w:rsidRDefault="00933CC8" w:rsidP="00933CC8">
      <w:pPr>
        <w:pStyle w:val="pszeudo"/>
        <w:numPr>
          <w:ilvl w:val="0"/>
          <w:numId w:val="20"/>
        </w:numPr>
      </w:pPr>
      <w:proofErr w:type="spellStart"/>
      <w:r>
        <w:t>establishment_id</w:t>
      </w:r>
      <w:proofErr w:type="spellEnd"/>
    </w:p>
    <w:p w14:paraId="23F8D6EE" w14:textId="77777777" w:rsidR="00933CC8" w:rsidRDefault="00933CC8" w:rsidP="00933CC8">
      <w:pPr>
        <w:pStyle w:val="pszeudo"/>
        <w:numPr>
          <w:ilvl w:val="0"/>
          <w:numId w:val="20"/>
        </w:numPr>
      </w:pPr>
      <w:proofErr w:type="spellStart"/>
      <w:r>
        <w:t>title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content</w:t>
      </w:r>
      <w:proofErr w:type="spellEnd"/>
    </w:p>
    <w:p w14:paraId="3BB7D873" w14:textId="77777777" w:rsidR="00933CC8" w:rsidRDefault="00933CC8" w:rsidP="00933CC8">
      <w:pPr>
        <w:pStyle w:val="pszeudo"/>
        <w:numPr>
          <w:ilvl w:val="0"/>
          <w:numId w:val="20"/>
        </w:numPr>
      </w:pP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>, (</w:t>
      </w:r>
      <w:proofErr w:type="spellStart"/>
      <w:r>
        <w:t>end_date</w:t>
      </w:r>
      <w:proofErr w:type="spellEnd"/>
      <w:r>
        <w:t xml:space="preserve"> &gt; </w:t>
      </w:r>
      <w:proofErr w:type="spellStart"/>
      <w:r>
        <w:t>start_date</w:t>
      </w:r>
      <w:proofErr w:type="spellEnd"/>
      <w:r>
        <w:t>)</w:t>
      </w:r>
    </w:p>
    <w:p w14:paraId="2F46377F" w14:textId="77777777" w:rsidR="00933CC8" w:rsidRDefault="00933CC8" w:rsidP="00933CC8">
      <w:pPr>
        <w:pStyle w:val="pszeudo"/>
      </w:pPr>
    </w:p>
    <w:p w14:paraId="0C99E768" w14:textId="77777777" w:rsidR="00933CC8" w:rsidRDefault="00933CC8" w:rsidP="00933CC8">
      <w:pPr>
        <w:pStyle w:val="pszeudo"/>
      </w:pPr>
      <w:r>
        <w:t>BEMENET (FELTÉTELES):</w:t>
      </w:r>
    </w:p>
    <w:p w14:paraId="45E7F0DA" w14:textId="77777777" w:rsidR="00933CC8" w:rsidRDefault="00933CC8" w:rsidP="00933CC8">
      <w:pPr>
        <w:pStyle w:val="pszeudo"/>
        <w:numPr>
          <w:ilvl w:val="0"/>
          <w:numId w:val="20"/>
        </w:numPr>
      </w:pPr>
      <w:r>
        <w:t xml:space="preserve">local: </w:t>
      </w:r>
      <w:proofErr w:type="spellStart"/>
      <w:r>
        <w:t>target_group</w:t>
      </w:r>
      <w:proofErr w:type="spellEnd"/>
      <w:r>
        <w:t xml:space="preserve">, </w:t>
      </w:r>
      <w:proofErr w:type="spellStart"/>
      <w:proofErr w:type="gramStart"/>
      <w:r>
        <w:t>users</w:t>
      </w:r>
      <w:proofErr w:type="spellEnd"/>
      <w:r>
        <w:t>[</w:t>
      </w:r>
      <w:proofErr w:type="gramEnd"/>
      <w:r>
        <w:t>]</w:t>
      </w:r>
    </w:p>
    <w:p w14:paraId="066FB956" w14:textId="77777777" w:rsidR="00933CC8" w:rsidRDefault="00933CC8" w:rsidP="00933CC8">
      <w:pPr>
        <w:pStyle w:val="pszeudo"/>
        <w:numPr>
          <w:ilvl w:val="0"/>
          <w:numId w:val="20"/>
        </w:numPr>
      </w:pPr>
      <w:proofErr w:type="spellStart"/>
      <w:r>
        <w:t>global</w:t>
      </w:r>
      <w:proofErr w:type="spellEnd"/>
      <w:r>
        <w:t xml:space="preserve">: </w:t>
      </w:r>
      <w:proofErr w:type="spellStart"/>
      <w:r>
        <w:t>collab_establishment_</w:t>
      </w:r>
      <w:proofErr w:type="gramStart"/>
      <w:r>
        <w:t>ids</w:t>
      </w:r>
      <w:proofErr w:type="spellEnd"/>
      <w:r>
        <w:t>[</w:t>
      </w:r>
      <w:proofErr w:type="gramEnd"/>
      <w:r>
        <w:t>] (legalább 1)</w:t>
      </w:r>
    </w:p>
    <w:p w14:paraId="4F3BEC91" w14:textId="77777777" w:rsidR="00933CC8" w:rsidRDefault="00933CC8" w:rsidP="00933CC8">
      <w:pPr>
        <w:pStyle w:val="pszeudo"/>
      </w:pPr>
    </w:p>
    <w:p w14:paraId="22DC0801" w14:textId="77777777" w:rsidR="00933CC8" w:rsidRDefault="00933CC8" w:rsidP="00933CC8">
      <w:pPr>
        <w:pStyle w:val="pszeudo"/>
      </w:pPr>
    </w:p>
    <w:p w14:paraId="3CD858A9" w14:textId="77777777" w:rsidR="00933CC8" w:rsidRDefault="00933CC8" w:rsidP="00933CC8">
      <w:pPr>
        <w:pStyle w:val="pszeudo"/>
      </w:pPr>
      <w:r>
        <w:t>LÉPÉSEK:</w:t>
      </w:r>
    </w:p>
    <w:p w14:paraId="49210459" w14:textId="14C57DB3" w:rsidR="00933CC8" w:rsidRDefault="00933CC8" w:rsidP="00933CC8">
      <w:pPr>
        <w:pStyle w:val="pszeudo"/>
        <w:numPr>
          <w:ilvl w:val="0"/>
          <w:numId w:val="24"/>
        </w:numPr>
      </w:pPr>
      <w:r>
        <w:t>Hitelesített felhasználó ellenőrzése.</w:t>
      </w:r>
    </w:p>
    <w:p w14:paraId="35591DCE" w14:textId="355AA4DC" w:rsidR="00933CC8" w:rsidRDefault="00933CC8" w:rsidP="00933CC8">
      <w:pPr>
        <w:pStyle w:val="pszeudo"/>
        <w:numPr>
          <w:ilvl w:val="0"/>
          <w:numId w:val="24"/>
        </w:numPr>
      </w:pPr>
      <w:r>
        <w:t xml:space="preserve">Bemenet </w:t>
      </w:r>
      <w:proofErr w:type="spellStart"/>
      <w:r>
        <w:t>validálása</w:t>
      </w:r>
      <w:proofErr w:type="spellEnd"/>
      <w:r>
        <w:t>.</w:t>
      </w:r>
    </w:p>
    <w:p w14:paraId="70BDD669" w14:textId="1BA50E11" w:rsidR="00933CC8" w:rsidRDefault="00933CC8" w:rsidP="00933CC8">
      <w:pPr>
        <w:pStyle w:val="pszeudo"/>
        <w:numPr>
          <w:ilvl w:val="0"/>
          <w:numId w:val="24"/>
        </w:numPr>
      </w:pPr>
      <w:r>
        <w:t xml:space="preserve">Ha </w:t>
      </w:r>
      <w:proofErr w:type="spellStart"/>
      <w:r>
        <w:t>type</w:t>
      </w:r>
      <w:proofErr w:type="spellEnd"/>
      <w:r>
        <w:t xml:space="preserve"> = local:</w:t>
      </w:r>
    </w:p>
    <w:p w14:paraId="34EF19BB" w14:textId="7E1BC93D" w:rsidR="00933CC8" w:rsidRDefault="00933CC8" w:rsidP="00933CC8">
      <w:pPr>
        <w:pStyle w:val="pszeudo"/>
        <w:numPr>
          <w:ilvl w:val="1"/>
          <w:numId w:val="20"/>
        </w:numPr>
      </w:pPr>
      <w:r>
        <w:t xml:space="preserve">csak </w:t>
      </w:r>
      <w:proofErr w:type="spellStart"/>
      <w:r>
        <w:t>staff</w:t>
      </w:r>
      <w:proofErr w:type="spellEnd"/>
      <w:r>
        <w:t xml:space="preserve"> hozhat létre sajá</w:t>
      </w:r>
      <w:r w:rsidR="00F86808">
        <w:t>t</w:t>
      </w:r>
      <w:r>
        <w:t xml:space="preserve"> intézményben</w:t>
      </w:r>
    </w:p>
    <w:p w14:paraId="74DECF15" w14:textId="0F9A8968" w:rsidR="00933CC8" w:rsidRDefault="00F86808" w:rsidP="00933CC8">
      <w:pPr>
        <w:pStyle w:val="pszeudo"/>
        <w:numPr>
          <w:ilvl w:val="1"/>
          <w:numId w:val="20"/>
        </w:numPr>
      </w:pPr>
      <w:r>
        <w:t>esemény</w:t>
      </w:r>
      <w:r w:rsidR="00933CC8">
        <w:t xml:space="preserve"> létrehozás</w:t>
      </w:r>
      <w:r>
        <w:t>a</w:t>
      </w:r>
      <w:r w:rsidR="00933CC8">
        <w:t xml:space="preserve"> tranzakcióban</w:t>
      </w:r>
    </w:p>
    <w:p w14:paraId="00ADBF18" w14:textId="09BB8A78" w:rsidR="00933CC8" w:rsidRDefault="00933CC8" w:rsidP="00933CC8">
      <w:pPr>
        <w:pStyle w:val="pszeudo"/>
        <w:numPr>
          <w:ilvl w:val="1"/>
          <w:numId w:val="20"/>
        </w:numPr>
      </w:pPr>
      <w:proofErr w:type="spellStart"/>
      <w:r>
        <w:t>event_shown</w:t>
      </w:r>
      <w:proofErr w:type="spellEnd"/>
      <w:r>
        <w:t xml:space="preserve"> rekordok: készítő + érvényesen kiválasztott felhasználók</w:t>
      </w:r>
    </w:p>
    <w:p w14:paraId="130E28AE" w14:textId="5769C4CD" w:rsidR="00933CC8" w:rsidRDefault="00933CC8" w:rsidP="00933CC8">
      <w:pPr>
        <w:pStyle w:val="pszeudo"/>
        <w:numPr>
          <w:ilvl w:val="0"/>
          <w:numId w:val="24"/>
        </w:numPr>
      </w:pPr>
      <w:r>
        <w:t xml:space="preserve">Ha </w:t>
      </w:r>
      <w:proofErr w:type="spellStart"/>
      <w:r>
        <w:t>type</w:t>
      </w:r>
      <w:proofErr w:type="spellEnd"/>
      <w:r>
        <w:t xml:space="preserve"> = </w:t>
      </w:r>
      <w:proofErr w:type="spellStart"/>
      <w:r>
        <w:t>global</w:t>
      </w:r>
      <w:proofErr w:type="spellEnd"/>
      <w:r>
        <w:t>:</w:t>
      </w:r>
    </w:p>
    <w:p w14:paraId="68123D4E" w14:textId="167AA023" w:rsidR="00933CC8" w:rsidRDefault="00933CC8" w:rsidP="00933CC8">
      <w:pPr>
        <w:pStyle w:val="pszeudo"/>
        <w:numPr>
          <w:ilvl w:val="1"/>
          <w:numId w:val="20"/>
        </w:numPr>
      </w:pPr>
      <w:r>
        <w:t xml:space="preserve">csak </w:t>
      </w:r>
      <w:proofErr w:type="spellStart"/>
      <w:r>
        <w:t>admin</w:t>
      </w:r>
      <w:proofErr w:type="spellEnd"/>
      <w:r>
        <w:t xml:space="preserve"> hozhat létre saját intézményben</w:t>
      </w:r>
    </w:p>
    <w:p w14:paraId="28FDF2B3" w14:textId="0C23A245" w:rsidR="00933CC8" w:rsidRDefault="00933CC8" w:rsidP="00933CC8">
      <w:pPr>
        <w:pStyle w:val="pszeudo"/>
        <w:numPr>
          <w:ilvl w:val="1"/>
          <w:numId w:val="20"/>
        </w:numPr>
      </w:pPr>
      <w:proofErr w:type="spellStart"/>
      <w:r>
        <w:t>collab_establishment_ids</w:t>
      </w:r>
      <w:proofErr w:type="spellEnd"/>
      <w:r>
        <w:t xml:space="preserve"> kötelező</w:t>
      </w:r>
    </w:p>
    <w:p w14:paraId="1071329D" w14:textId="24260A87" w:rsidR="00933CC8" w:rsidRDefault="00F86808" w:rsidP="00933CC8">
      <w:pPr>
        <w:pStyle w:val="pszeudo"/>
        <w:numPr>
          <w:ilvl w:val="1"/>
          <w:numId w:val="20"/>
        </w:numPr>
      </w:pPr>
      <w:r>
        <w:t>esemény</w:t>
      </w:r>
      <w:r w:rsidR="00933CC8">
        <w:t xml:space="preserve"> létrehozás tranzakcióban</w:t>
      </w:r>
    </w:p>
    <w:p w14:paraId="1E1B46D3" w14:textId="20410543" w:rsidR="00933CC8" w:rsidRDefault="00933CC8" w:rsidP="00933CC8">
      <w:pPr>
        <w:pStyle w:val="pszeudo"/>
        <w:numPr>
          <w:ilvl w:val="1"/>
          <w:numId w:val="20"/>
        </w:numPr>
      </w:pPr>
      <w:r>
        <w:t xml:space="preserve">saját intézmény tagjainak láthatóság beállítása </w:t>
      </w:r>
      <w:proofErr w:type="spellStart"/>
      <w:r>
        <w:t>event_shown</w:t>
      </w:r>
      <w:proofErr w:type="spellEnd"/>
      <w:r>
        <w:t>-ban</w:t>
      </w:r>
    </w:p>
    <w:p w14:paraId="6611A1DB" w14:textId="6A6105BF" w:rsidR="00933CC8" w:rsidRDefault="00933CC8" w:rsidP="00933CC8">
      <w:pPr>
        <w:pStyle w:val="pszeudo"/>
        <w:numPr>
          <w:ilvl w:val="1"/>
          <w:numId w:val="20"/>
        </w:numPr>
      </w:pPr>
      <w:r>
        <w:t xml:space="preserve">kollaboráló intézményekhez </w:t>
      </w:r>
      <w:proofErr w:type="spellStart"/>
      <w:r>
        <w:t>event_request</w:t>
      </w:r>
      <w:proofErr w:type="spellEnd"/>
      <w:r>
        <w:t xml:space="preserve"> rekordok létrehozása</w:t>
      </w:r>
    </w:p>
    <w:p w14:paraId="1ECD6FB1" w14:textId="44A6292F" w:rsidR="00933CC8" w:rsidRDefault="00933CC8" w:rsidP="00933CC8">
      <w:pPr>
        <w:pStyle w:val="pszeudo"/>
        <w:numPr>
          <w:ilvl w:val="0"/>
          <w:numId w:val="24"/>
        </w:numPr>
      </w:pPr>
      <w:r>
        <w:t xml:space="preserve">Válasz: 201, „Esemény létrehozva” + </w:t>
      </w:r>
      <w:proofErr w:type="spellStart"/>
      <w:r>
        <w:t>event</w:t>
      </w:r>
      <w:proofErr w:type="spellEnd"/>
    </w:p>
    <w:p w14:paraId="7858A65B" w14:textId="77777777" w:rsidR="00933CC8" w:rsidRDefault="00933CC8" w:rsidP="00933CC8">
      <w:pPr>
        <w:pStyle w:val="pszeudo"/>
      </w:pPr>
    </w:p>
    <w:p w14:paraId="782786B0" w14:textId="2B86DBAB" w:rsidR="00A32D86" w:rsidRDefault="00A32D86" w:rsidP="00933CC8">
      <w:pPr>
        <w:pStyle w:val="pszeudo"/>
      </w:pPr>
    </w:p>
    <w:p w14:paraId="14261C57" w14:textId="19AE0E1D" w:rsidR="0072389D" w:rsidRDefault="00A32D86" w:rsidP="00A32D86">
      <w:pPr>
        <w:pStyle w:val="pszeudo"/>
      </w:pPr>
      <w:r>
        <w:t>ALGORITMUS VÉGE</w:t>
      </w:r>
    </w:p>
    <w:p w14:paraId="32D238C3" w14:textId="76F34BE4" w:rsidR="00EC3A3D" w:rsidRDefault="002B3BCE" w:rsidP="00EC3A3D">
      <w:pPr>
        <w:pStyle w:val="Cmsor1"/>
      </w:pPr>
      <w:bookmarkStart w:id="4" w:name="_Toc214930994"/>
      <w:r>
        <w:lastRenderedPageBreak/>
        <w:t xml:space="preserve">Esemény </w:t>
      </w:r>
      <w:bookmarkEnd w:id="4"/>
      <w:r w:rsidR="001D1DE7">
        <w:t>Részvétel</w:t>
      </w:r>
    </w:p>
    <w:p w14:paraId="4AC92E4D" w14:textId="5A3EE616" w:rsidR="00F617E6" w:rsidRDefault="00F617E6" w:rsidP="009A1D3A">
      <w:pPr>
        <w:pStyle w:val="pszeudo"/>
      </w:pPr>
      <w:r>
        <w:t xml:space="preserve">ALGORITMUS: </w:t>
      </w:r>
      <w:proofErr w:type="spellStart"/>
      <w:r w:rsidR="001D1DE7">
        <w:t>EseményRészvétel</w:t>
      </w:r>
      <w:proofErr w:type="spellEnd"/>
    </w:p>
    <w:p w14:paraId="3A00CC54" w14:textId="77777777" w:rsidR="001D1DE7" w:rsidRDefault="001D1DE7" w:rsidP="009A1D3A">
      <w:pPr>
        <w:pStyle w:val="pszeudo"/>
      </w:pPr>
    </w:p>
    <w:p w14:paraId="0E6B19C9" w14:textId="374E0E72" w:rsidR="001D1DE7" w:rsidRDefault="001D1DE7" w:rsidP="009A1D3A">
      <w:pPr>
        <w:pStyle w:val="pszeudo"/>
      </w:pPr>
      <w:r>
        <w:t>BEMENET:</w:t>
      </w:r>
    </w:p>
    <w:p w14:paraId="65939A56" w14:textId="23D4209F" w:rsidR="001D1DE7" w:rsidRDefault="001D1DE7" w:rsidP="001D1DE7">
      <w:pPr>
        <w:pStyle w:val="pszeudo"/>
        <w:numPr>
          <w:ilvl w:val="0"/>
          <w:numId w:val="20"/>
        </w:numPr>
      </w:pPr>
      <w:proofErr w:type="spellStart"/>
      <w:r>
        <w:t>eventId</w:t>
      </w:r>
      <w:proofErr w:type="spellEnd"/>
      <w:r>
        <w:t xml:space="preserve"> (</w:t>
      </w:r>
      <w:proofErr w:type="spellStart"/>
      <w:r>
        <w:t>path</w:t>
      </w:r>
      <w:proofErr w:type="spellEnd"/>
      <w:r>
        <w:t>)</w:t>
      </w:r>
    </w:p>
    <w:p w14:paraId="0197B511" w14:textId="21F709A4" w:rsidR="001D1DE7" w:rsidRDefault="001D1DE7" w:rsidP="001D1DE7">
      <w:pPr>
        <w:pStyle w:val="pszeudo"/>
        <w:numPr>
          <w:ilvl w:val="0"/>
          <w:numId w:val="20"/>
        </w:numPr>
      </w:pPr>
      <w:proofErr w:type="spellStart"/>
      <w:r>
        <w:t>answer</w:t>
      </w:r>
      <w:proofErr w:type="spellEnd"/>
      <w:r>
        <w:t>: y vagy n</w:t>
      </w:r>
    </w:p>
    <w:p w14:paraId="45C42F7B" w14:textId="77777777" w:rsidR="001D1DE7" w:rsidRDefault="001D1DE7" w:rsidP="001D1DE7">
      <w:pPr>
        <w:pStyle w:val="pszeudo"/>
      </w:pPr>
    </w:p>
    <w:p w14:paraId="46EA4C5F" w14:textId="77777777" w:rsidR="001D1DE7" w:rsidRDefault="001D1DE7" w:rsidP="001D1DE7">
      <w:pPr>
        <w:pStyle w:val="pszeudo"/>
      </w:pPr>
    </w:p>
    <w:p w14:paraId="55E7F120" w14:textId="10BBA061" w:rsidR="001D1DE7" w:rsidRDefault="001D1DE7" w:rsidP="001D1DE7">
      <w:pPr>
        <w:pStyle w:val="pszeudo"/>
      </w:pPr>
      <w:r>
        <w:t>LÉPÉSEK:</w:t>
      </w:r>
    </w:p>
    <w:p w14:paraId="0720AD43" w14:textId="254DC815" w:rsidR="001D1DE7" w:rsidRDefault="001D1DE7" w:rsidP="001D1DE7">
      <w:pPr>
        <w:pStyle w:val="pszeudo"/>
        <w:numPr>
          <w:ilvl w:val="0"/>
          <w:numId w:val="22"/>
        </w:numPr>
      </w:pPr>
      <w:r>
        <w:t>Hitelesített felhasználó ellenőrzése.</w:t>
      </w:r>
    </w:p>
    <w:p w14:paraId="1C9587E5" w14:textId="6878B26B" w:rsidR="001D1DE7" w:rsidRDefault="001D1DE7" w:rsidP="001D1DE7">
      <w:pPr>
        <w:pStyle w:val="pszeudo"/>
        <w:numPr>
          <w:ilvl w:val="0"/>
          <w:numId w:val="22"/>
        </w:numPr>
      </w:pPr>
      <w:proofErr w:type="spellStart"/>
      <w:r>
        <w:t>answer</w:t>
      </w:r>
      <w:proofErr w:type="spellEnd"/>
      <w:r>
        <w:t xml:space="preserve"> mező </w:t>
      </w:r>
      <w:proofErr w:type="spellStart"/>
      <w:r>
        <w:t>validálása</w:t>
      </w:r>
      <w:proofErr w:type="spellEnd"/>
      <w:r>
        <w:t xml:space="preserve"> (csak y</w:t>
      </w:r>
      <w:r w:rsidR="002B52D3">
        <w:t xml:space="preserve"> vagy </w:t>
      </w:r>
      <w:r>
        <w:t>n)</w:t>
      </w:r>
    </w:p>
    <w:p w14:paraId="15A2A79A" w14:textId="31DB7976" w:rsidR="001D1DE7" w:rsidRDefault="00F65E81" w:rsidP="001D1DE7">
      <w:pPr>
        <w:pStyle w:val="pszeudo"/>
        <w:numPr>
          <w:ilvl w:val="0"/>
          <w:numId w:val="22"/>
        </w:numPr>
      </w:pPr>
      <w:r>
        <w:t>Esemény</w:t>
      </w:r>
      <w:r w:rsidR="001D1DE7">
        <w:t xml:space="preserve"> létezés</w:t>
      </w:r>
      <w:r>
        <w:t xml:space="preserve">ének </w:t>
      </w:r>
      <w:r w:rsidR="001D1DE7">
        <w:t>ellenőrzése</w:t>
      </w:r>
      <w:r w:rsidR="00613991">
        <w:t>.</w:t>
      </w:r>
    </w:p>
    <w:p w14:paraId="27284C39" w14:textId="14175914" w:rsidR="001D1DE7" w:rsidRDefault="001D1DE7" w:rsidP="001D1DE7">
      <w:pPr>
        <w:pStyle w:val="pszeudo"/>
        <w:numPr>
          <w:ilvl w:val="0"/>
          <w:numId w:val="22"/>
        </w:numPr>
      </w:pPr>
      <w:r>
        <w:t>Jogosultság</w:t>
      </w:r>
      <w:r w:rsidR="00613991">
        <w:t xml:space="preserve"> ellenőrzése</w:t>
      </w:r>
      <w:r>
        <w:t xml:space="preserve">: </w:t>
      </w:r>
      <w:r w:rsidR="00613991">
        <w:t xml:space="preserve">a felhasználó </w:t>
      </w:r>
      <w:r>
        <w:t xml:space="preserve">csak </w:t>
      </w:r>
      <w:r w:rsidR="00613991">
        <w:t xml:space="preserve">számára </w:t>
      </w:r>
      <w:r>
        <w:t>látható</w:t>
      </w:r>
      <w:r w:rsidR="00304B2A">
        <w:t xml:space="preserve"> eseményre</w:t>
      </w:r>
      <w:r>
        <w:t xml:space="preserve"> válaszolhat (</w:t>
      </w:r>
      <w:proofErr w:type="spellStart"/>
      <w:r>
        <w:t>event_shown</w:t>
      </w:r>
      <w:proofErr w:type="spellEnd"/>
      <w:r>
        <w:t>)</w:t>
      </w:r>
    </w:p>
    <w:p w14:paraId="0DF6FDD4" w14:textId="19BA0E11" w:rsidR="001D1DE7" w:rsidRDefault="001D1DE7" w:rsidP="001D1DE7">
      <w:pPr>
        <w:pStyle w:val="pszeudo"/>
        <w:numPr>
          <w:ilvl w:val="0"/>
          <w:numId w:val="22"/>
        </w:numPr>
      </w:pPr>
      <w:proofErr w:type="spellStart"/>
      <w:r>
        <w:t>event_deedbacks</w:t>
      </w:r>
      <w:proofErr w:type="spellEnd"/>
      <w:r>
        <w:t xml:space="preserve"> táblá</w:t>
      </w:r>
      <w:r w:rsidR="00304B2A">
        <w:t>ban</w:t>
      </w:r>
      <w:r>
        <w:t xml:space="preserve"> </w:t>
      </w:r>
      <w:proofErr w:type="spellStart"/>
      <w:r>
        <w:t>updateOrInsert</w:t>
      </w:r>
      <w:proofErr w:type="spellEnd"/>
      <w:r w:rsidR="00304B2A">
        <w:t xml:space="preserve"> végrehajtás.</w:t>
      </w:r>
    </w:p>
    <w:p w14:paraId="7C8790F7" w14:textId="6FEC445D" w:rsidR="001D1DE7" w:rsidRDefault="001D1DE7" w:rsidP="001D1DE7">
      <w:pPr>
        <w:pStyle w:val="pszeudo"/>
        <w:numPr>
          <w:ilvl w:val="0"/>
          <w:numId w:val="22"/>
        </w:numPr>
      </w:pPr>
      <w:r>
        <w:t xml:space="preserve">Statisztikák </w:t>
      </w:r>
      <w:proofErr w:type="spellStart"/>
      <w:r>
        <w:t>újraszámolása</w:t>
      </w:r>
      <w:proofErr w:type="spellEnd"/>
      <w:r>
        <w:t>:</w:t>
      </w:r>
    </w:p>
    <w:p w14:paraId="7A599EA0" w14:textId="2F4AB57D" w:rsidR="001D1DE7" w:rsidRDefault="001D1DE7" w:rsidP="001D1DE7">
      <w:pPr>
        <w:pStyle w:val="pszeudo"/>
        <w:numPr>
          <w:ilvl w:val="1"/>
          <w:numId w:val="20"/>
        </w:numPr>
      </w:pPr>
      <w:proofErr w:type="spellStart"/>
      <w:r>
        <w:t>attending_count</w:t>
      </w:r>
      <w:proofErr w:type="spellEnd"/>
      <w:r>
        <w:t xml:space="preserve"> (y)</w:t>
      </w:r>
    </w:p>
    <w:p w14:paraId="78E87313" w14:textId="64D343D9" w:rsidR="001D1DE7" w:rsidRDefault="001D1DE7" w:rsidP="001D1DE7">
      <w:pPr>
        <w:pStyle w:val="pszeudo"/>
        <w:numPr>
          <w:ilvl w:val="1"/>
          <w:numId w:val="20"/>
        </w:numPr>
      </w:pPr>
      <w:proofErr w:type="spellStart"/>
      <w:r>
        <w:t>not_attending_count</w:t>
      </w:r>
      <w:proofErr w:type="spellEnd"/>
      <w:r>
        <w:t xml:space="preserve"> (n)</w:t>
      </w:r>
    </w:p>
    <w:p w14:paraId="5F9E949A" w14:textId="1892493F" w:rsidR="001D1DE7" w:rsidRDefault="001D1DE7" w:rsidP="001D1DE7">
      <w:pPr>
        <w:pStyle w:val="pszeudo"/>
        <w:numPr>
          <w:ilvl w:val="0"/>
          <w:numId w:val="22"/>
        </w:numPr>
      </w:pPr>
      <w:r>
        <w:t xml:space="preserve">Válasz: mentett </w:t>
      </w:r>
      <w:proofErr w:type="spellStart"/>
      <w:r>
        <w:t>answer</w:t>
      </w:r>
      <w:proofErr w:type="spellEnd"/>
      <w:r>
        <w:t xml:space="preserve"> + statisztikák</w:t>
      </w:r>
    </w:p>
    <w:p w14:paraId="5F6B7AD8" w14:textId="77777777" w:rsidR="001D1DE7" w:rsidRDefault="001D1DE7" w:rsidP="001D1DE7">
      <w:pPr>
        <w:pStyle w:val="pszeudo"/>
      </w:pPr>
    </w:p>
    <w:p w14:paraId="7EE2A0FC" w14:textId="77777777" w:rsidR="001D1DE7" w:rsidRDefault="001D1DE7" w:rsidP="001D1DE7">
      <w:pPr>
        <w:pStyle w:val="pszeudo"/>
      </w:pPr>
    </w:p>
    <w:p w14:paraId="0AF7D21D" w14:textId="24EC374D" w:rsidR="002B3BCE" w:rsidRDefault="00F617E6" w:rsidP="00F617E6">
      <w:pPr>
        <w:pStyle w:val="pszeudo"/>
      </w:pPr>
      <w:r>
        <w:t>ALGORITMUS VÉGE</w:t>
      </w:r>
    </w:p>
    <w:p w14:paraId="6CF63995" w14:textId="38942E27" w:rsidR="00F216AC" w:rsidRDefault="00F216AC" w:rsidP="00F216AC">
      <w:pPr>
        <w:pStyle w:val="Cmsor1"/>
      </w:pPr>
      <w:bookmarkStart w:id="5" w:name="_Toc214930995"/>
      <w:r>
        <w:lastRenderedPageBreak/>
        <w:t>Esemény listázása</w:t>
      </w:r>
      <w:bookmarkEnd w:id="5"/>
    </w:p>
    <w:p w14:paraId="417DC609" w14:textId="2447E467" w:rsidR="00EF568A" w:rsidRDefault="00EF568A" w:rsidP="00EF568A">
      <w:pPr>
        <w:pStyle w:val="pszeudo"/>
      </w:pPr>
      <w:r>
        <w:t xml:space="preserve">ALGORITMUS: </w:t>
      </w:r>
      <w:r w:rsidR="00584B2D">
        <w:t>EseményListázás</w:t>
      </w:r>
    </w:p>
    <w:p w14:paraId="52D10075" w14:textId="77777777" w:rsidR="00584B2D" w:rsidRDefault="00584B2D" w:rsidP="00EF568A">
      <w:pPr>
        <w:pStyle w:val="pszeudo"/>
      </w:pPr>
    </w:p>
    <w:p w14:paraId="4D9CFB0D" w14:textId="3136E173" w:rsidR="00584B2D" w:rsidRDefault="00584B2D" w:rsidP="00EF568A">
      <w:pPr>
        <w:pStyle w:val="pszeudo"/>
      </w:pPr>
      <w:r>
        <w:t>BEMENET:</w:t>
      </w:r>
    </w:p>
    <w:p w14:paraId="3BB78ACB" w14:textId="37419B33" w:rsidR="00584B2D" w:rsidRDefault="00584B2D" w:rsidP="00584B2D">
      <w:pPr>
        <w:pStyle w:val="pszeudo"/>
        <w:numPr>
          <w:ilvl w:val="0"/>
          <w:numId w:val="20"/>
        </w:numPr>
      </w:pPr>
      <w:proofErr w:type="spellStart"/>
      <w:r>
        <w:t>establishmentId</w:t>
      </w:r>
      <w:proofErr w:type="spellEnd"/>
    </w:p>
    <w:p w14:paraId="6F91EA97" w14:textId="77777777" w:rsidR="00584B2D" w:rsidRDefault="00584B2D" w:rsidP="00584B2D">
      <w:pPr>
        <w:pStyle w:val="pszeudo"/>
      </w:pPr>
    </w:p>
    <w:p w14:paraId="286D5CE4" w14:textId="77777777" w:rsidR="00584B2D" w:rsidRDefault="00584B2D" w:rsidP="00584B2D">
      <w:pPr>
        <w:pStyle w:val="pszeudo"/>
      </w:pPr>
    </w:p>
    <w:p w14:paraId="10EA6C58" w14:textId="167367F8" w:rsidR="00584B2D" w:rsidRDefault="00584B2D" w:rsidP="00584B2D">
      <w:pPr>
        <w:pStyle w:val="pszeudo"/>
      </w:pPr>
      <w:r>
        <w:t>LÉPÉSEK:</w:t>
      </w:r>
    </w:p>
    <w:p w14:paraId="2296901E" w14:textId="77777777" w:rsidR="00584B2D" w:rsidRDefault="00584B2D" w:rsidP="00584B2D">
      <w:pPr>
        <w:pStyle w:val="pszeudo"/>
        <w:numPr>
          <w:ilvl w:val="0"/>
          <w:numId w:val="23"/>
        </w:numPr>
      </w:pPr>
      <w:r>
        <w:t>Hitelesített felhasználó ellenőrzése.</w:t>
      </w:r>
    </w:p>
    <w:p w14:paraId="0F5E9E98" w14:textId="14C658B8" w:rsidR="00584B2D" w:rsidRDefault="00584B2D" w:rsidP="00584B2D">
      <w:pPr>
        <w:pStyle w:val="pszeudo"/>
        <w:numPr>
          <w:ilvl w:val="0"/>
          <w:numId w:val="23"/>
        </w:numPr>
      </w:pPr>
      <w:r>
        <w:t>Intézményi tagság ellenőrzése.</w:t>
      </w:r>
    </w:p>
    <w:p w14:paraId="5944DECD" w14:textId="1E321846" w:rsidR="00584B2D" w:rsidRDefault="00584B2D" w:rsidP="00584B2D">
      <w:pPr>
        <w:pStyle w:val="pszeudo"/>
        <w:numPr>
          <w:ilvl w:val="0"/>
          <w:numId w:val="23"/>
        </w:numPr>
      </w:pPr>
      <w:r>
        <w:t>Ellenőrzés, hogy van-e osztálytagság az intézményben.</w:t>
      </w:r>
    </w:p>
    <w:p w14:paraId="7E3BAD44" w14:textId="7B2287AF" w:rsidR="00584B2D" w:rsidRDefault="00584B2D" w:rsidP="00584B2D">
      <w:pPr>
        <w:pStyle w:val="pszeudo"/>
        <w:numPr>
          <w:ilvl w:val="0"/>
          <w:numId w:val="23"/>
        </w:numPr>
      </w:pPr>
      <w:r>
        <w:t>Ha van osztálytagság:</w:t>
      </w:r>
    </w:p>
    <w:p w14:paraId="30371193" w14:textId="2F5DC19A" w:rsidR="00584B2D" w:rsidRDefault="00584B2D" w:rsidP="00584B2D">
      <w:pPr>
        <w:pStyle w:val="pszeudo"/>
        <w:numPr>
          <w:ilvl w:val="1"/>
          <w:numId w:val="20"/>
        </w:numPr>
      </w:pPr>
      <w:r>
        <w:t xml:space="preserve">minden </w:t>
      </w:r>
      <w:proofErr w:type="spellStart"/>
      <w:r>
        <w:t>event_shown-ból</w:t>
      </w:r>
      <w:proofErr w:type="spellEnd"/>
      <w:r>
        <w:t xml:space="preserve"> alapján látható esemény listázása</w:t>
      </w:r>
    </w:p>
    <w:p w14:paraId="29592D5F" w14:textId="6A67E88B" w:rsidR="00584B2D" w:rsidRDefault="00584B2D" w:rsidP="00584B2D">
      <w:pPr>
        <w:pStyle w:val="pszeudo"/>
        <w:numPr>
          <w:ilvl w:val="0"/>
          <w:numId w:val="23"/>
        </w:numPr>
      </w:pPr>
      <w:r>
        <w:t>Ha nincs osztálytagság:</w:t>
      </w:r>
    </w:p>
    <w:p w14:paraId="524BB8CA" w14:textId="261C28B6" w:rsidR="00584B2D" w:rsidRDefault="00584B2D" w:rsidP="00584B2D">
      <w:pPr>
        <w:pStyle w:val="pszeudo"/>
        <w:numPr>
          <w:ilvl w:val="1"/>
          <w:numId w:val="20"/>
        </w:numPr>
      </w:pPr>
      <w:r>
        <w:t xml:space="preserve">közvetlenül kiosztott események + </w:t>
      </w:r>
      <w:proofErr w:type="spellStart"/>
      <w:r>
        <w:t>teljes_iskola</w:t>
      </w:r>
      <w:proofErr w:type="spellEnd"/>
      <w:r>
        <w:t xml:space="preserve"> local típusú események</w:t>
      </w:r>
    </w:p>
    <w:p w14:paraId="5E7AD22D" w14:textId="58B1A1ED" w:rsidR="00584B2D" w:rsidRDefault="00584B2D" w:rsidP="00584B2D">
      <w:pPr>
        <w:pStyle w:val="pszeudo"/>
        <w:numPr>
          <w:ilvl w:val="0"/>
          <w:numId w:val="23"/>
        </w:numPr>
      </w:pPr>
      <w:r>
        <w:t xml:space="preserve">Rendezés </w:t>
      </w:r>
      <w:proofErr w:type="spellStart"/>
      <w:r>
        <w:t>start_date</w:t>
      </w:r>
      <w:proofErr w:type="spellEnd"/>
      <w:r>
        <w:t xml:space="preserve"> szerint</w:t>
      </w:r>
    </w:p>
    <w:p w14:paraId="0F60C0D0" w14:textId="70843E87" w:rsidR="00584B2D" w:rsidRDefault="00584B2D" w:rsidP="00584B2D">
      <w:pPr>
        <w:pStyle w:val="pszeudo"/>
        <w:numPr>
          <w:ilvl w:val="0"/>
          <w:numId w:val="23"/>
        </w:numPr>
      </w:pPr>
      <w:r>
        <w:t>Kiegészítés:</w:t>
      </w:r>
    </w:p>
    <w:p w14:paraId="1CE4E955" w14:textId="2CD573B5" w:rsidR="00584B2D" w:rsidRDefault="00584B2D" w:rsidP="00584B2D">
      <w:pPr>
        <w:pStyle w:val="pszeudo"/>
        <w:numPr>
          <w:ilvl w:val="1"/>
          <w:numId w:val="20"/>
        </w:numPr>
      </w:pPr>
      <w:proofErr w:type="spellStart"/>
      <w:r>
        <w:t>creator_name</w:t>
      </w:r>
      <w:proofErr w:type="spellEnd"/>
    </w:p>
    <w:p w14:paraId="7BC493EB" w14:textId="2B9BE7E7" w:rsidR="00584B2D" w:rsidRDefault="00584B2D" w:rsidP="00584B2D">
      <w:pPr>
        <w:pStyle w:val="pszeudo"/>
        <w:numPr>
          <w:ilvl w:val="1"/>
          <w:numId w:val="20"/>
        </w:numPr>
      </w:pPr>
      <w:proofErr w:type="spellStart"/>
      <w:r>
        <w:t>attending_count</w:t>
      </w:r>
      <w:proofErr w:type="spellEnd"/>
      <w:r>
        <w:t xml:space="preserve">, </w:t>
      </w:r>
      <w:proofErr w:type="spellStart"/>
      <w:r>
        <w:t>not_attending_count</w:t>
      </w:r>
      <w:proofErr w:type="spellEnd"/>
    </w:p>
    <w:p w14:paraId="33ACE4B0" w14:textId="01ECD695" w:rsidR="00584B2D" w:rsidRDefault="00584B2D" w:rsidP="00584B2D">
      <w:pPr>
        <w:pStyle w:val="pszeudo"/>
        <w:numPr>
          <w:ilvl w:val="1"/>
          <w:numId w:val="20"/>
        </w:numPr>
      </w:pPr>
      <w:proofErr w:type="spellStart"/>
      <w:r>
        <w:t>user_participation</w:t>
      </w:r>
      <w:proofErr w:type="spellEnd"/>
    </w:p>
    <w:p w14:paraId="31B41328" w14:textId="0CBBFE0F" w:rsidR="00584B2D" w:rsidRDefault="00584B2D" w:rsidP="00584B2D">
      <w:pPr>
        <w:pStyle w:val="pszeudo"/>
        <w:numPr>
          <w:ilvl w:val="1"/>
          <w:numId w:val="20"/>
        </w:numPr>
      </w:pPr>
      <w:proofErr w:type="spellStart"/>
      <w:r>
        <w:t>comment_count</w:t>
      </w:r>
      <w:proofErr w:type="spellEnd"/>
    </w:p>
    <w:p w14:paraId="0247C3E2" w14:textId="0E27840A" w:rsidR="00584B2D" w:rsidRDefault="00584B2D" w:rsidP="00584B2D">
      <w:pPr>
        <w:pStyle w:val="pszeudo"/>
        <w:numPr>
          <w:ilvl w:val="0"/>
          <w:numId w:val="23"/>
        </w:numPr>
      </w:pPr>
      <w:r>
        <w:t xml:space="preserve">Válasz: </w:t>
      </w:r>
      <w:proofErr w:type="spellStart"/>
      <w:r>
        <w:t>events</w:t>
      </w:r>
      <w:proofErr w:type="spellEnd"/>
      <w:r>
        <w:t xml:space="preserve"> tömb</w:t>
      </w:r>
    </w:p>
    <w:p w14:paraId="798F915B" w14:textId="77777777" w:rsidR="00584B2D" w:rsidRDefault="00584B2D" w:rsidP="00584B2D">
      <w:pPr>
        <w:pStyle w:val="pszeudo"/>
        <w:ind w:left="0"/>
      </w:pPr>
    </w:p>
    <w:p w14:paraId="0603F45E" w14:textId="77777777" w:rsidR="00584B2D" w:rsidRDefault="00584B2D" w:rsidP="00584B2D">
      <w:pPr>
        <w:pStyle w:val="pszeudo"/>
      </w:pPr>
    </w:p>
    <w:p w14:paraId="59250255" w14:textId="3997FB87" w:rsidR="00F216AC" w:rsidRDefault="00EF568A" w:rsidP="00EF568A">
      <w:pPr>
        <w:pStyle w:val="pszeudo"/>
      </w:pPr>
      <w:r>
        <w:t>ALGORITMUS VÉGE</w:t>
      </w:r>
    </w:p>
    <w:p w14:paraId="0346F010" w14:textId="681BED66" w:rsidR="005E118A" w:rsidRDefault="005E118A" w:rsidP="005E118A">
      <w:pPr>
        <w:pStyle w:val="Cmsor1"/>
      </w:pPr>
      <w:bookmarkStart w:id="6" w:name="_Toc214930996"/>
      <w:r>
        <w:lastRenderedPageBreak/>
        <w:t>Esemény prio</w:t>
      </w:r>
      <w:r w:rsidR="004D5244">
        <w:t>r</w:t>
      </w:r>
      <w:r>
        <w:t>izálás</w:t>
      </w:r>
      <w:bookmarkEnd w:id="6"/>
    </w:p>
    <w:p w14:paraId="09CA18B4" w14:textId="5508F190" w:rsidR="005E118A" w:rsidRDefault="005E118A" w:rsidP="005E118A">
      <w:pPr>
        <w:pStyle w:val="pszeudo"/>
      </w:pPr>
      <w:r>
        <w:t xml:space="preserve">ALGORITMUS: </w:t>
      </w:r>
      <w:proofErr w:type="spellStart"/>
      <w:r>
        <w:t>KedvencHozzaadas</w:t>
      </w:r>
      <w:proofErr w:type="spellEnd"/>
    </w:p>
    <w:p w14:paraId="68FBB717" w14:textId="77777777" w:rsidR="00BE5CF4" w:rsidRDefault="00BE5CF4" w:rsidP="005E118A">
      <w:pPr>
        <w:pStyle w:val="pszeudo"/>
      </w:pPr>
    </w:p>
    <w:p w14:paraId="299808BB" w14:textId="77777777" w:rsidR="00BE5CF4" w:rsidRDefault="00BE5CF4" w:rsidP="005E118A">
      <w:pPr>
        <w:pStyle w:val="pszeudo"/>
      </w:pPr>
    </w:p>
    <w:p w14:paraId="1C57DF47" w14:textId="1BABD1B0" w:rsidR="005E118A" w:rsidRDefault="005E118A" w:rsidP="005E118A">
      <w:pPr>
        <w:pStyle w:val="pszeudo"/>
      </w:pPr>
      <w:r>
        <w:t>ALGORITMUS VÉGE</w:t>
      </w:r>
    </w:p>
    <w:p w14:paraId="2D5397B8" w14:textId="4E5A96E0" w:rsidR="00E50897" w:rsidRDefault="007A5490" w:rsidP="00E50897">
      <w:pPr>
        <w:pStyle w:val="Cmsor1"/>
      </w:pPr>
      <w:bookmarkStart w:id="7" w:name="_Toc214930997"/>
      <w:r>
        <w:lastRenderedPageBreak/>
        <w:t>I</w:t>
      </w:r>
      <w:r w:rsidR="008D16AD">
        <w:t>ntézményhez csatlakozás</w:t>
      </w:r>
      <w:bookmarkEnd w:id="7"/>
    </w:p>
    <w:p w14:paraId="4F3C6722" w14:textId="494E9199" w:rsidR="008D16AD" w:rsidRDefault="008D16AD" w:rsidP="008D16AD">
      <w:pPr>
        <w:pStyle w:val="pszeudo"/>
      </w:pPr>
      <w:r>
        <w:t xml:space="preserve">ALGORITMUS: </w:t>
      </w:r>
      <w:proofErr w:type="spellStart"/>
      <w:r>
        <w:t>Intézményhez</w:t>
      </w:r>
      <w:r w:rsidR="00F86808">
        <w:t>C</w:t>
      </w:r>
      <w:r>
        <w:t>satlakozás</w:t>
      </w:r>
      <w:proofErr w:type="spellEnd"/>
    </w:p>
    <w:p w14:paraId="03EA95DA" w14:textId="77777777" w:rsidR="00F86808" w:rsidRDefault="00F86808" w:rsidP="008D16AD">
      <w:pPr>
        <w:pStyle w:val="pszeudo"/>
      </w:pPr>
    </w:p>
    <w:p w14:paraId="251ED726" w14:textId="590A2052" w:rsidR="00F86808" w:rsidRDefault="00F86808" w:rsidP="008D16AD">
      <w:pPr>
        <w:pStyle w:val="pszeudo"/>
      </w:pPr>
      <w:r>
        <w:t>BEMENET:</w:t>
      </w:r>
    </w:p>
    <w:p w14:paraId="7486E111" w14:textId="552A6708" w:rsidR="00F86808" w:rsidRDefault="00F86808" w:rsidP="00F86808">
      <w:pPr>
        <w:pStyle w:val="pszeudo"/>
        <w:numPr>
          <w:ilvl w:val="0"/>
          <w:numId w:val="20"/>
        </w:numPr>
      </w:pPr>
      <w:proofErr w:type="spellStart"/>
      <w:r>
        <w:t>establishment_id</w:t>
      </w:r>
      <w:proofErr w:type="spellEnd"/>
    </w:p>
    <w:p w14:paraId="0AAC68B3" w14:textId="67DBDEAA" w:rsidR="00F86808" w:rsidRDefault="00F86808" w:rsidP="00F86808">
      <w:pPr>
        <w:pStyle w:val="pszeudo"/>
        <w:numPr>
          <w:ilvl w:val="0"/>
          <w:numId w:val="20"/>
        </w:numPr>
      </w:pPr>
      <w:proofErr w:type="spellStart"/>
      <w:r>
        <w:t>role</w:t>
      </w:r>
      <w:proofErr w:type="spellEnd"/>
      <w:r>
        <w:t xml:space="preserve">: </w:t>
      </w:r>
      <w:proofErr w:type="spellStart"/>
      <w:r>
        <w:t>student</w:t>
      </w:r>
      <w:proofErr w:type="spellEnd"/>
      <w:r>
        <w:t xml:space="preserve"> vagy </w:t>
      </w:r>
      <w:proofErr w:type="spellStart"/>
      <w:r>
        <w:t>teacher</w:t>
      </w:r>
      <w:proofErr w:type="spellEnd"/>
    </w:p>
    <w:p w14:paraId="2D6420A8" w14:textId="77777777" w:rsidR="00F86808" w:rsidRDefault="00F86808" w:rsidP="00F86808">
      <w:pPr>
        <w:pStyle w:val="pszeudo"/>
      </w:pPr>
    </w:p>
    <w:p w14:paraId="071D845E" w14:textId="77777777" w:rsidR="00F86808" w:rsidRDefault="00F86808" w:rsidP="00F86808">
      <w:pPr>
        <w:pStyle w:val="pszeudo"/>
      </w:pPr>
    </w:p>
    <w:p w14:paraId="49C0FB86" w14:textId="612C3A72" w:rsidR="00F86808" w:rsidRDefault="00F86808" w:rsidP="00F86808">
      <w:pPr>
        <w:pStyle w:val="pszeudo"/>
      </w:pPr>
      <w:r>
        <w:t>LÉPÉSEK:</w:t>
      </w:r>
    </w:p>
    <w:p w14:paraId="23995722" w14:textId="66CD60C3" w:rsidR="00F86808" w:rsidRDefault="00F86808" w:rsidP="00F86808">
      <w:pPr>
        <w:pStyle w:val="pszeudo"/>
        <w:numPr>
          <w:ilvl w:val="0"/>
          <w:numId w:val="25"/>
        </w:numPr>
      </w:pPr>
      <w:r>
        <w:t>Hitelesített felhasználó ellenőrzése.</w:t>
      </w:r>
    </w:p>
    <w:p w14:paraId="33EA78F4" w14:textId="06F6E766" w:rsidR="00F86808" w:rsidRDefault="00F86808" w:rsidP="00F86808">
      <w:pPr>
        <w:pStyle w:val="pszeudo"/>
        <w:numPr>
          <w:ilvl w:val="0"/>
          <w:numId w:val="25"/>
        </w:numPr>
      </w:pPr>
      <w:r>
        <w:t>Ellenőrzés:</w:t>
      </w:r>
    </w:p>
    <w:p w14:paraId="3561FAD9" w14:textId="6FEA529C" w:rsidR="00F86808" w:rsidRDefault="00F86808" w:rsidP="00F86808">
      <w:pPr>
        <w:pStyle w:val="pszeudo"/>
        <w:numPr>
          <w:ilvl w:val="1"/>
          <w:numId w:val="20"/>
        </w:numPr>
      </w:pPr>
      <w:r>
        <w:t>van-e már kérelem ugyanarra az intézményre</w:t>
      </w:r>
    </w:p>
    <w:p w14:paraId="65E80AA0" w14:textId="76A4D210" w:rsidR="00F86808" w:rsidRDefault="00F86808" w:rsidP="00F86808">
      <w:pPr>
        <w:pStyle w:val="pszeudo"/>
        <w:numPr>
          <w:ilvl w:val="1"/>
          <w:numId w:val="20"/>
        </w:numPr>
      </w:pPr>
      <w:r>
        <w:t xml:space="preserve">már tag-e </w:t>
      </w:r>
      <w:proofErr w:type="spellStart"/>
      <w:r>
        <w:t>staff</w:t>
      </w:r>
      <w:proofErr w:type="spellEnd"/>
      <w:r>
        <w:t>/</w:t>
      </w:r>
      <w:proofErr w:type="spellStart"/>
      <w:r>
        <w:t>student</w:t>
      </w:r>
      <w:proofErr w:type="spellEnd"/>
      <w:r>
        <w:t xml:space="preserve"> táblák alapján</w:t>
      </w:r>
    </w:p>
    <w:p w14:paraId="3DAF5607" w14:textId="5F872678" w:rsidR="00F86808" w:rsidRDefault="00F86808" w:rsidP="00F86808">
      <w:pPr>
        <w:pStyle w:val="pszeudo"/>
        <w:numPr>
          <w:ilvl w:val="0"/>
          <w:numId w:val="25"/>
        </w:numPr>
      </w:pPr>
      <w:r>
        <w:t>Validáció:</w:t>
      </w:r>
    </w:p>
    <w:p w14:paraId="2DC2EC59" w14:textId="2611F138" w:rsidR="00F86808" w:rsidRDefault="00F86808" w:rsidP="00F86808">
      <w:pPr>
        <w:pStyle w:val="pszeudo"/>
        <w:numPr>
          <w:ilvl w:val="1"/>
          <w:numId w:val="20"/>
        </w:numPr>
      </w:pPr>
      <w:proofErr w:type="spellStart"/>
      <w:r>
        <w:t>establishment_id</w:t>
      </w:r>
      <w:proofErr w:type="spellEnd"/>
      <w:r>
        <w:t xml:space="preserve"> létezik</w:t>
      </w:r>
    </w:p>
    <w:p w14:paraId="5B4D5EEA" w14:textId="03D6AEF8" w:rsidR="008D16AD" w:rsidRDefault="00F86808" w:rsidP="007B2166">
      <w:pPr>
        <w:pStyle w:val="pszeudo"/>
        <w:numPr>
          <w:ilvl w:val="1"/>
          <w:numId w:val="20"/>
        </w:numPr>
      </w:pPr>
      <w:proofErr w:type="spellStart"/>
      <w:r>
        <w:t>role</w:t>
      </w:r>
      <w:proofErr w:type="spellEnd"/>
      <w:r>
        <w:t xml:space="preserve"> csak </w:t>
      </w:r>
      <w:proofErr w:type="spellStart"/>
      <w:r>
        <w:t>staff</w:t>
      </w:r>
      <w:proofErr w:type="spellEnd"/>
      <w:r w:rsidR="00665BA7">
        <w:t xml:space="preserve"> vagy </w:t>
      </w:r>
      <w:proofErr w:type="spellStart"/>
      <w:r>
        <w:t>student</w:t>
      </w:r>
      <w:proofErr w:type="spellEnd"/>
      <w:r>
        <w:t xml:space="preserve"> </w:t>
      </w:r>
      <w:r w:rsidR="007B2166">
        <w:t>lehet</w:t>
      </w:r>
    </w:p>
    <w:p w14:paraId="0273C741" w14:textId="1FB5A5DF" w:rsidR="007B2166" w:rsidRDefault="007B2166" w:rsidP="007B2166">
      <w:pPr>
        <w:pStyle w:val="pszeudo"/>
        <w:numPr>
          <w:ilvl w:val="0"/>
          <w:numId w:val="25"/>
        </w:numPr>
      </w:pPr>
      <w:proofErr w:type="spellStart"/>
      <w:r>
        <w:t>establishment_request</w:t>
      </w:r>
      <w:proofErr w:type="spellEnd"/>
      <w:r>
        <w:t xml:space="preserve"> rekord létrehozása</w:t>
      </w:r>
    </w:p>
    <w:p w14:paraId="7B0553FE" w14:textId="0DD99718" w:rsidR="007B2166" w:rsidRDefault="007B2166" w:rsidP="007B2166">
      <w:pPr>
        <w:pStyle w:val="pszeudo"/>
        <w:numPr>
          <w:ilvl w:val="0"/>
          <w:numId w:val="25"/>
        </w:numPr>
      </w:pPr>
      <w:r>
        <w:t>Válasz: 201, „Kérelem benyújtva”.</w:t>
      </w:r>
    </w:p>
    <w:p w14:paraId="4E6134D9" w14:textId="77777777" w:rsidR="007B2166" w:rsidRDefault="007B2166" w:rsidP="007B2166">
      <w:pPr>
        <w:pStyle w:val="pszeudo"/>
        <w:ind w:left="0"/>
      </w:pPr>
    </w:p>
    <w:p w14:paraId="5FF81B80" w14:textId="20A17983" w:rsidR="008D16AD" w:rsidRDefault="008D16AD" w:rsidP="007B2166">
      <w:pPr>
        <w:pStyle w:val="pszeudo"/>
        <w:ind w:left="0"/>
      </w:pPr>
    </w:p>
    <w:p w14:paraId="1FC7B9C7" w14:textId="4C43F3D0" w:rsidR="007A5490" w:rsidRPr="007A5490" w:rsidRDefault="008D16AD" w:rsidP="008D16AD">
      <w:pPr>
        <w:pStyle w:val="pszeudo"/>
      </w:pPr>
      <w:r>
        <w:t>ALGORITMUS VÉGE</w:t>
      </w:r>
    </w:p>
    <w:sectPr w:rsidR="007A5490" w:rsidRPr="007A5490" w:rsidSect="00AE1019">
      <w:headerReference w:type="default" r:id="rId10"/>
      <w:footerReference w:type="default" r:id="rId11"/>
      <w:pgSz w:w="11906" w:h="16838" w:code="9"/>
      <w:pgMar w:top="1735" w:right="1133" w:bottom="1134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81189" w14:textId="77777777" w:rsidR="006A1930" w:rsidRDefault="006A1930" w:rsidP="00C102FA">
      <w:r>
        <w:separator/>
      </w:r>
    </w:p>
  </w:endnote>
  <w:endnote w:type="continuationSeparator" w:id="0">
    <w:p w14:paraId="6E905A81" w14:textId="77777777" w:rsidR="006A1930" w:rsidRDefault="006A1930" w:rsidP="00C10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Roboto Mono">
    <w:altName w:val="Arial"/>
    <w:charset w:val="00"/>
    <w:family w:val="modern"/>
    <w:pitch w:val="fixed"/>
    <w:sig w:usb0="E00002FF" w:usb1="1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365930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E86B259" w14:textId="4389797B" w:rsidR="00903412" w:rsidRDefault="0046589C" w:rsidP="00333BF0">
            <w:pPr>
              <w:pStyle w:val="llb"/>
              <w:ind w:firstLine="0"/>
              <w:jc w:val="center"/>
            </w:pPr>
            <w:r w:rsidRPr="0046589C">
              <w:fldChar w:fldCharType="begin"/>
            </w:r>
            <w:r w:rsidRPr="0046589C">
              <w:instrText>PAGE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 xml:space="preserve">/ </w:t>
            </w:r>
            <w:r w:rsidRPr="0046589C">
              <w:fldChar w:fldCharType="begin"/>
            </w:r>
            <w:r w:rsidRPr="0046589C">
              <w:instrText>NUMPAGES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>. oldal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5C462" w14:textId="77777777" w:rsidR="006A1930" w:rsidRDefault="006A1930" w:rsidP="00C102FA">
      <w:r>
        <w:separator/>
      </w:r>
    </w:p>
  </w:footnote>
  <w:footnote w:type="continuationSeparator" w:id="0">
    <w:p w14:paraId="6B5855F3" w14:textId="77777777" w:rsidR="006A1930" w:rsidRDefault="006A1930" w:rsidP="00C102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9D766" w14:textId="12F9EB08" w:rsidR="007B0D64" w:rsidRDefault="00983C9D" w:rsidP="002E03E3">
    <w:pPr>
      <w:pStyle w:val="lfej"/>
      <w:pBdr>
        <w:bottom w:val="double" w:sz="12" w:space="1" w:color="2F5496" w:themeColor="accent1" w:themeShade="BF"/>
      </w:pBdr>
      <w:tabs>
        <w:tab w:val="clear" w:pos="4536"/>
        <w:tab w:val="clear" w:pos="9072"/>
        <w:tab w:val="right" w:pos="9356"/>
      </w:tabs>
      <w:ind w:firstLine="0"/>
    </w:pPr>
    <w:r>
      <w:rPr>
        <w:noProof/>
      </w:rPr>
      <w:drawing>
        <wp:inline distT="0" distB="0" distL="0" distR="0" wp14:anchorId="0911F914" wp14:editId="57FE5065">
          <wp:extent cx="1656271" cy="458422"/>
          <wp:effectExtent l="0" t="0" r="1270" b="0"/>
          <wp:docPr id="38" name="Ábra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Ábra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5590" cy="483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E03E3">
      <w:tab/>
    </w:r>
    <w:r w:rsidR="00F473B6" w:rsidRPr="00F473B6">
      <w:t>Algoritmus leírás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2586A"/>
    <w:multiLevelType w:val="multilevel"/>
    <w:tmpl w:val="23FCF0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73247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A47E0A"/>
    <w:multiLevelType w:val="hybridMultilevel"/>
    <w:tmpl w:val="5156CFB6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6F57C33"/>
    <w:multiLevelType w:val="hybridMultilevel"/>
    <w:tmpl w:val="67BAC2DC"/>
    <w:lvl w:ilvl="0" w:tplc="4ED6E3DE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654" w:hanging="360"/>
      </w:pPr>
    </w:lvl>
    <w:lvl w:ilvl="2" w:tplc="040E001B" w:tentative="1">
      <w:start w:val="1"/>
      <w:numFmt w:val="lowerRoman"/>
      <w:lvlText w:val="%3."/>
      <w:lvlJc w:val="right"/>
      <w:pPr>
        <w:ind w:left="1374" w:hanging="180"/>
      </w:pPr>
    </w:lvl>
    <w:lvl w:ilvl="3" w:tplc="040E000F" w:tentative="1">
      <w:start w:val="1"/>
      <w:numFmt w:val="decimal"/>
      <w:lvlText w:val="%4."/>
      <w:lvlJc w:val="left"/>
      <w:pPr>
        <w:ind w:left="2094" w:hanging="360"/>
      </w:pPr>
    </w:lvl>
    <w:lvl w:ilvl="4" w:tplc="040E0019" w:tentative="1">
      <w:start w:val="1"/>
      <w:numFmt w:val="lowerLetter"/>
      <w:lvlText w:val="%5."/>
      <w:lvlJc w:val="left"/>
      <w:pPr>
        <w:ind w:left="2814" w:hanging="360"/>
      </w:pPr>
    </w:lvl>
    <w:lvl w:ilvl="5" w:tplc="040E001B" w:tentative="1">
      <w:start w:val="1"/>
      <w:numFmt w:val="lowerRoman"/>
      <w:lvlText w:val="%6."/>
      <w:lvlJc w:val="right"/>
      <w:pPr>
        <w:ind w:left="3534" w:hanging="180"/>
      </w:pPr>
    </w:lvl>
    <w:lvl w:ilvl="6" w:tplc="040E000F" w:tentative="1">
      <w:start w:val="1"/>
      <w:numFmt w:val="decimal"/>
      <w:lvlText w:val="%7."/>
      <w:lvlJc w:val="left"/>
      <w:pPr>
        <w:ind w:left="4254" w:hanging="360"/>
      </w:pPr>
    </w:lvl>
    <w:lvl w:ilvl="7" w:tplc="040E0019" w:tentative="1">
      <w:start w:val="1"/>
      <w:numFmt w:val="lowerLetter"/>
      <w:lvlText w:val="%8."/>
      <w:lvlJc w:val="left"/>
      <w:pPr>
        <w:ind w:left="4974" w:hanging="360"/>
      </w:pPr>
    </w:lvl>
    <w:lvl w:ilvl="8" w:tplc="040E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4" w15:restartNumberingAfterBreak="0">
    <w:nsid w:val="1D417533"/>
    <w:multiLevelType w:val="hybridMultilevel"/>
    <w:tmpl w:val="2594F57C"/>
    <w:lvl w:ilvl="0" w:tplc="8B84DC4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654" w:hanging="360"/>
      </w:pPr>
    </w:lvl>
    <w:lvl w:ilvl="2" w:tplc="040E001B" w:tentative="1">
      <w:start w:val="1"/>
      <w:numFmt w:val="lowerRoman"/>
      <w:lvlText w:val="%3."/>
      <w:lvlJc w:val="right"/>
      <w:pPr>
        <w:ind w:left="1374" w:hanging="180"/>
      </w:pPr>
    </w:lvl>
    <w:lvl w:ilvl="3" w:tplc="040E000F" w:tentative="1">
      <w:start w:val="1"/>
      <w:numFmt w:val="decimal"/>
      <w:lvlText w:val="%4."/>
      <w:lvlJc w:val="left"/>
      <w:pPr>
        <w:ind w:left="2094" w:hanging="360"/>
      </w:pPr>
    </w:lvl>
    <w:lvl w:ilvl="4" w:tplc="040E0019" w:tentative="1">
      <w:start w:val="1"/>
      <w:numFmt w:val="lowerLetter"/>
      <w:lvlText w:val="%5."/>
      <w:lvlJc w:val="left"/>
      <w:pPr>
        <w:ind w:left="2814" w:hanging="360"/>
      </w:pPr>
    </w:lvl>
    <w:lvl w:ilvl="5" w:tplc="040E001B" w:tentative="1">
      <w:start w:val="1"/>
      <w:numFmt w:val="lowerRoman"/>
      <w:lvlText w:val="%6."/>
      <w:lvlJc w:val="right"/>
      <w:pPr>
        <w:ind w:left="3534" w:hanging="180"/>
      </w:pPr>
    </w:lvl>
    <w:lvl w:ilvl="6" w:tplc="040E000F" w:tentative="1">
      <w:start w:val="1"/>
      <w:numFmt w:val="decimal"/>
      <w:lvlText w:val="%7."/>
      <w:lvlJc w:val="left"/>
      <w:pPr>
        <w:ind w:left="4254" w:hanging="360"/>
      </w:pPr>
    </w:lvl>
    <w:lvl w:ilvl="7" w:tplc="040E0019" w:tentative="1">
      <w:start w:val="1"/>
      <w:numFmt w:val="lowerLetter"/>
      <w:lvlText w:val="%8."/>
      <w:lvlJc w:val="left"/>
      <w:pPr>
        <w:ind w:left="4974" w:hanging="360"/>
      </w:pPr>
    </w:lvl>
    <w:lvl w:ilvl="8" w:tplc="040E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5" w15:restartNumberingAfterBreak="0">
    <w:nsid w:val="20650961"/>
    <w:multiLevelType w:val="multilevel"/>
    <w:tmpl w:val="D972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D7471"/>
    <w:multiLevelType w:val="hybridMultilevel"/>
    <w:tmpl w:val="AF7CB7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B802CF"/>
    <w:multiLevelType w:val="hybridMultilevel"/>
    <w:tmpl w:val="6B3AF36A"/>
    <w:lvl w:ilvl="0" w:tplc="B14C3018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654" w:hanging="360"/>
      </w:pPr>
    </w:lvl>
    <w:lvl w:ilvl="2" w:tplc="040E001B" w:tentative="1">
      <w:start w:val="1"/>
      <w:numFmt w:val="lowerRoman"/>
      <w:lvlText w:val="%3."/>
      <w:lvlJc w:val="right"/>
      <w:pPr>
        <w:ind w:left="1374" w:hanging="180"/>
      </w:pPr>
    </w:lvl>
    <w:lvl w:ilvl="3" w:tplc="040E000F" w:tentative="1">
      <w:start w:val="1"/>
      <w:numFmt w:val="decimal"/>
      <w:lvlText w:val="%4."/>
      <w:lvlJc w:val="left"/>
      <w:pPr>
        <w:ind w:left="2094" w:hanging="360"/>
      </w:pPr>
    </w:lvl>
    <w:lvl w:ilvl="4" w:tplc="040E0019" w:tentative="1">
      <w:start w:val="1"/>
      <w:numFmt w:val="lowerLetter"/>
      <w:lvlText w:val="%5."/>
      <w:lvlJc w:val="left"/>
      <w:pPr>
        <w:ind w:left="2814" w:hanging="360"/>
      </w:pPr>
    </w:lvl>
    <w:lvl w:ilvl="5" w:tplc="040E001B" w:tentative="1">
      <w:start w:val="1"/>
      <w:numFmt w:val="lowerRoman"/>
      <w:lvlText w:val="%6."/>
      <w:lvlJc w:val="right"/>
      <w:pPr>
        <w:ind w:left="3534" w:hanging="180"/>
      </w:pPr>
    </w:lvl>
    <w:lvl w:ilvl="6" w:tplc="040E000F" w:tentative="1">
      <w:start w:val="1"/>
      <w:numFmt w:val="decimal"/>
      <w:lvlText w:val="%7."/>
      <w:lvlJc w:val="left"/>
      <w:pPr>
        <w:ind w:left="4254" w:hanging="360"/>
      </w:pPr>
    </w:lvl>
    <w:lvl w:ilvl="7" w:tplc="040E0019" w:tentative="1">
      <w:start w:val="1"/>
      <w:numFmt w:val="lowerLetter"/>
      <w:lvlText w:val="%8."/>
      <w:lvlJc w:val="left"/>
      <w:pPr>
        <w:ind w:left="4974" w:hanging="360"/>
      </w:pPr>
    </w:lvl>
    <w:lvl w:ilvl="8" w:tplc="040E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8" w15:restartNumberingAfterBreak="0">
    <w:nsid w:val="2C487606"/>
    <w:multiLevelType w:val="hybridMultilevel"/>
    <w:tmpl w:val="25DCB8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C94E70"/>
    <w:multiLevelType w:val="hybridMultilevel"/>
    <w:tmpl w:val="33A838B8"/>
    <w:lvl w:ilvl="0" w:tplc="B6EE57A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930716"/>
    <w:multiLevelType w:val="hybridMultilevel"/>
    <w:tmpl w:val="CF4C5104"/>
    <w:lvl w:ilvl="0" w:tplc="ECAE684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654" w:hanging="360"/>
      </w:pPr>
    </w:lvl>
    <w:lvl w:ilvl="2" w:tplc="040E001B" w:tentative="1">
      <w:start w:val="1"/>
      <w:numFmt w:val="lowerRoman"/>
      <w:lvlText w:val="%3."/>
      <w:lvlJc w:val="right"/>
      <w:pPr>
        <w:ind w:left="1374" w:hanging="180"/>
      </w:pPr>
    </w:lvl>
    <w:lvl w:ilvl="3" w:tplc="040E000F" w:tentative="1">
      <w:start w:val="1"/>
      <w:numFmt w:val="decimal"/>
      <w:lvlText w:val="%4."/>
      <w:lvlJc w:val="left"/>
      <w:pPr>
        <w:ind w:left="2094" w:hanging="360"/>
      </w:pPr>
    </w:lvl>
    <w:lvl w:ilvl="4" w:tplc="040E0019" w:tentative="1">
      <w:start w:val="1"/>
      <w:numFmt w:val="lowerLetter"/>
      <w:lvlText w:val="%5."/>
      <w:lvlJc w:val="left"/>
      <w:pPr>
        <w:ind w:left="2814" w:hanging="360"/>
      </w:pPr>
    </w:lvl>
    <w:lvl w:ilvl="5" w:tplc="040E001B" w:tentative="1">
      <w:start w:val="1"/>
      <w:numFmt w:val="lowerRoman"/>
      <w:lvlText w:val="%6."/>
      <w:lvlJc w:val="right"/>
      <w:pPr>
        <w:ind w:left="3534" w:hanging="180"/>
      </w:pPr>
    </w:lvl>
    <w:lvl w:ilvl="6" w:tplc="040E000F" w:tentative="1">
      <w:start w:val="1"/>
      <w:numFmt w:val="decimal"/>
      <w:lvlText w:val="%7."/>
      <w:lvlJc w:val="left"/>
      <w:pPr>
        <w:ind w:left="4254" w:hanging="360"/>
      </w:pPr>
    </w:lvl>
    <w:lvl w:ilvl="7" w:tplc="040E0019" w:tentative="1">
      <w:start w:val="1"/>
      <w:numFmt w:val="lowerLetter"/>
      <w:lvlText w:val="%8."/>
      <w:lvlJc w:val="left"/>
      <w:pPr>
        <w:ind w:left="4974" w:hanging="360"/>
      </w:pPr>
    </w:lvl>
    <w:lvl w:ilvl="8" w:tplc="040E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1" w15:restartNumberingAfterBreak="0">
    <w:nsid w:val="2F620CCB"/>
    <w:multiLevelType w:val="hybridMultilevel"/>
    <w:tmpl w:val="F5E01EBC"/>
    <w:lvl w:ilvl="0" w:tplc="AE4E5F6A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654" w:hanging="360"/>
      </w:pPr>
    </w:lvl>
    <w:lvl w:ilvl="2" w:tplc="040E001B" w:tentative="1">
      <w:start w:val="1"/>
      <w:numFmt w:val="lowerRoman"/>
      <w:lvlText w:val="%3."/>
      <w:lvlJc w:val="right"/>
      <w:pPr>
        <w:ind w:left="1374" w:hanging="180"/>
      </w:pPr>
    </w:lvl>
    <w:lvl w:ilvl="3" w:tplc="040E000F" w:tentative="1">
      <w:start w:val="1"/>
      <w:numFmt w:val="decimal"/>
      <w:lvlText w:val="%4."/>
      <w:lvlJc w:val="left"/>
      <w:pPr>
        <w:ind w:left="2094" w:hanging="360"/>
      </w:pPr>
    </w:lvl>
    <w:lvl w:ilvl="4" w:tplc="040E0019" w:tentative="1">
      <w:start w:val="1"/>
      <w:numFmt w:val="lowerLetter"/>
      <w:lvlText w:val="%5."/>
      <w:lvlJc w:val="left"/>
      <w:pPr>
        <w:ind w:left="2814" w:hanging="360"/>
      </w:pPr>
    </w:lvl>
    <w:lvl w:ilvl="5" w:tplc="040E001B" w:tentative="1">
      <w:start w:val="1"/>
      <w:numFmt w:val="lowerRoman"/>
      <w:lvlText w:val="%6."/>
      <w:lvlJc w:val="right"/>
      <w:pPr>
        <w:ind w:left="3534" w:hanging="180"/>
      </w:pPr>
    </w:lvl>
    <w:lvl w:ilvl="6" w:tplc="040E000F" w:tentative="1">
      <w:start w:val="1"/>
      <w:numFmt w:val="decimal"/>
      <w:lvlText w:val="%7."/>
      <w:lvlJc w:val="left"/>
      <w:pPr>
        <w:ind w:left="4254" w:hanging="360"/>
      </w:pPr>
    </w:lvl>
    <w:lvl w:ilvl="7" w:tplc="040E0019" w:tentative="1">
      <w:start w:val="1"/>
      <w:numFmt w:val="lowerLetter"/>
      <w:lvlText w:val="%8."/>
      <w:lvlJc w:val="left"/>
      <w:pPr>
        <w:ind w:left="4974" w:hanging="360"/>
      </w:pPr>
    </w:lvl>
    <w:lvl w:ilvl="8" w:tplc="040E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2" w15:restartNumberingAfterBreak="0">
    <w:nsid w:val="3A5632FE"/>
    <w:multiLevelType w:val="hybridMultilevel"/>
    <w:tmpl w:val="064A8054"/>
    <w:lvl w:ilvl="0" w:tplc="AA5882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CD1445"/>
    <w:multiLevelType w:val="hybridMultilevel"/>
    <w:tmpl w:val="6150B02C"/>
    <w:lvl w:ilvl="0" w:tplc="23A4B398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654" w:hanging="360"/>
      </w:pPr>
    </w:lvl>
    <w:lvl w:ilvl="2" w:tplc="040E001B" w:tentative="1">
      <w:start w:val="1"/>
      <w:numFmt w:val="lowerRoman"/>
      <w:lvlText w:val="%3."/>
      <w:lvlJc w:val="right"/>
      <w:pPr>
        <w:ind w:left="1374" w:hanging="180"/>
      </w:pPr>
    </w:lvl>
    <w:lvl w:ilvl="3" w:tplc="040E000F" w:tentative="1">
      <w:start w:val="1"/>
      <w:numFmt w:val="decimal"/>
      <w:lvlText w:val="%4."/>
      <w:lvlJc w:val="left"/>
      <w:pPr>
        <w:ind w:left="2094" w:hanging="360"/>
      </w:pPr>
    </w:lvl>
    <w:lvl w:ilvl="4" w:tplc="040E0019" w:tentative="1">
      <w:start w:val="1"/>
      <w:numFmt w:val="lowerLetter"/>
      <w:lvlText w:val="%5."/>
      <w:lvlJc w:val="left"/>
      <w:pPr>
        <w:ind w:left="2814" w:hanging="360"/>
      </w:pPr>
    </w:lvl>
    <w:lvl w:ilvl="5" w:tplc="040E001B" w:tentative="1">
      <w:start w:val="1"/>
      <w:numFmt w:val="lowerRoman"/>
      <w:lvlText w:val="%6."/>
      <w:lvlJc w:val="right"/>
      <w:pPr>
        <w:ind w:left="3534" w:hanging="180"/>
      </w:pPr>
    </w:lvl>
    <w:lvl w:ilvl="6" w:tplc="040E000F" w:tentative="1">
      <w:start w:val="1"/>
      <w:numFmt w:val="decimal"/>
      <w:lvlText w:val="%7."/>
      <w:lvlJc w:val="left"/>
      <w:pPr>
        <w:ind w:left="4254" w:hanging="360"/>
      </w:pPr>
    </w:lvl>
    <w:lvl w:ilvl="7" w:tplc="040E0019" w:tentative="1">
      <w:start w:val="1"/>
      <w:numFmt w:val="lowerLetter"/>
      <w:lvlText w:val="%8."/>
      <w:lvlJc w:val="left"/>
      <w:pPr>
        <w:ind w:left="4974" w:hanging="360"/>
      </w:pPr>
    </w:lvl>
    <w:lvl w:ilvl="8" w:tplc="040E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4" w15:restartNumberingAfterBreak="0">
    <w:nsid w:val="3D1624F5"/>
    <w:multiLevelType w:val="hybridMultilevel"/>
    <w:tmpl w:val="4DF66B12"/>
    <w:lvl w:ilvl="0" w:tplc="2CECDB00">
      <w:numFmt w:val="bullet"/>
      <w:lvlText w:val="-"/>
      <w:lvlJc w:val="left"/>
      <w:pPr>
        <w:ind w:left="-66" w:hanging="360"/>
      </w:pPr>
      <w:rPr>
        <w:rFonts w:ascii="Courier New" w:eastAsiaTheme="minorHAnsi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15" w15:restartNumberingAfterBreak="0">
    <w:nsid w:val="3E3C5155"/>
    <w:multiLevelType w:val="hybridMultilevel"/>
    <w:tmpl w:val="F38A9C3A"/>
    <w:lvl w:ilvl="0" w:tplc="844257C8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654" w:hanging="360"/>
      </w:pPr>
    </w:lvl>
    <w:lvl w:ilvl="2" w:tplc="040E001B" w:tentative="1">
      <w:start w:val="1"/>
      <w:numFmt w:val="lowerRoman"/>
      <w:lvlText w:val="%3."/>
      <w:lvlJc w:val="right"/>
      <w:pPr>
        <w:ind w:left="1374" w:hanging="180"/>
      </w:pPr>
    </w:lvl>
    <w:lvl w:ilvl="3" w:tplc="040E000F" w:tentative="1">
      <w:start w:val="1"/>
      <w:numFmt w:val="decimal"/>
      <w:lvlText w:val="%4."/>
      <w:lvlJc w:val="left"/>
      <w:pPr>
        <w:ind w:left="2094" w:hanging="360"/>
      </w:pPr>
    </w:lvl>
    <w:lvl w:ilvl="4" w:tplc="040E0019" w:tentative="1">
      <w:start w:val="1"/>
      <w:numFmt w:val="lowerLetter"/>
      <w:lvlText w:val="%5."/>
      <w:lvlJc w:val="left"/>
      <w:pPr>
        <w:ind w:left="2814" w:hanging="360"/>
      </w:pPr>
    </w:lvl>
    <w:lvl w:ilvl="5" w:tplc="040E001B" w:tentative="1">
      <w:start w:val="1"/>
      <w:numFmt w:val="lowerRoman"/>
      <w:lvlText w:val="%6."/>
      <w:lvlJc w:val="right"/>
      <w:pPr>
        <w:ind w:left="3534" w:hanging="180"/>
      </w:pPr>
    </w:lvl>
    <w:lvl w:ilvl="6" w:tplc="040E000F" w:tentative="1">
      <w:start w:val="1"/>
      <w:numFmt w:val="decimal"/>
      <w:lvlText w:val="%7."/>
      <w:lvlJc w:val="left"/>
      <w:pPr>
        <w:ind w:left="4254" w:hanging="360"/>
      </w:pPr>
    </w:lvl>
    <w:lvl w:ilvl="7" w:tplc="040E0019" w:tentative="1">
      <w:start w:val="1"/>
      <w:numFmt w:val="lowerLetter"/>
      <w:lvlText w:val="%8."/>
      <w:lvlJc w:val="left"/>
      <w:pPr>
        <w:ind w:left="4974" w:hanging="360"/>
      </w:pPr>
    </w:lvl>
    <w:lvl w:ilvl="8" w:tplc="040E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6" w15:restartNumberingAfterBreak="0">
    <w:nsid w:val="429D4955"/>
    <w:multiLevelType w:val="multilevel"/>
    <w:tmpl w:val="21F6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FA4C06"/>
    <w:multiLevelType w:val="hybridMultilevel"/>
    <w:tmpl w:val="854A11DA"/>
    <w:lvl w:ilvl="0" w:tplc="A44EEBEC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654" w:hanging="360"/>
      </w:pPr>
    </w:lvl>
    <w:lvl w:ilvl="2" w:tplc="040E001B" w:tentative="1">
      <w:start w:val="1"/>
      <w:numFmt w:val="lowerRoman"/>
      <w:lvlText w:val="%3."/>
      <w:lvlJc w:val="right"/>
      <w:pPr>
        <w:ind w:left="1374" w:hanging="180"/>
      </w:pPr>
    </w:lvl>
    <w:lvl w:ilvl="3" w:tplc="040E000F" w:tentative="1">
      <w:start w:val="1"/>
      <w:numFmt w:val="decimal"/>
      <w:lvlText w:val="%4."/>
      <w:lvlJc w:val="left"/>
      <w:pPr>
        <w:ind w:left="2094" w:hanging="360"/>
      </w:pPr>
    </w:lvl>
    <w:lvl w:ilvl="4" w:tplc="040E0019" w:tentative="1">
      <w:start w:val="1"/>
      <w:numFmt w:val="lowerLetter"/>
      <w:lvlText w:val="%5."/>
      <w:lvlJc w:val="left"/>
      <w:pPr>
        <w:ind w:left="2814" w:hanging="360"/>
      </w:pPr>
    </w:lvl>
    <w:lvl w:ilvl="5" w:tplc="040E001B" w:tentative="1">
      <w:start w:val="1"/>
      <w:numFmt w:val="lowerRoman"/>
      <w:lvlText w:val="%6."/>
      <w:lvlJc w:val="right"/>
      <w:pPr>
        <w:ind w:left="3534" w:hanging="180"/>
      </w:pPr>
    </w:lvl>
    <w:lvl w:ilvl="6" w:tplc="040E000F" w:tentative="1">
      <w:start w:val="1"/>
      <w:numFmt w:val="decimal"/>
      <w:lvlText w:val="%7."/>
      <w:lvlJc w:val="left"/>
      <w:pPr>
        <w:ind w:left="4254" w:hanging="360"/>
      </w:pPr>
    </w:lvl>
    <w:lvl w:ilvl="7" w:tplc="040E0019" w:tentative="1">
      <w:start w:val="1"/>
      <w:numFmt w:val="lowerLetter"/>
      <w:lvlText w:val="%8."/>
      <w:lvlJc w:val="left"/>
      <w:pPr>
        <w:ind w:left="4974" w:hanging="360"/>
      </w:pPr>
    </w:lvl>
    <w:lvl w:ilvl="8" w:tplc="040E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8" w15:restartNumberingAfterBreak="0">
    <w:nsid w:val="4C3B2A94"/>
    <w:multiLevelType w:val="multilevel"/>
    <w:tmpl w:val="693C8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5420EAE"/>
    <w:multiLevelType w:val="hybridMultilevel"/>
    <w:tmpl w:val="A13AD5D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5725DB"/>
    <w:multiLevelType w:val="hybridMultilevel"/>
    <w:tmpl w:val="60D8DA36"/>
    <w:lvl w:ilvl="0" w:tplc="F67E00AE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654" w:hanging="360"/>
      </w:pPr>
    </w:lvl>
    <w:lvl w:ilvl="2" w:tplc="040E001B" w:tentative="1">
      <w:start w:val="1"/>
      <w:numFmt w:val="lowerRoman"/>
      <w:lvlText w:val="%3."/>
      <w:lvlJc w:val="right"/>
      <w:pPr>
        <w:ind w:left="1374" w:hanging="180"/>
      </w:pPr>
    </w:lvl>
    <w:lvl w:ilvl="3" w:tplc="040E000F" w:tentative="1">
      <w:start w:val="1"/>
      <w:numFmt w:val="decimal"/>
      <w:lvlText w:val="%4."/>
      <w:lvlJc w:val="left"/>
      <w:pPr>
        <w:ind w:left="2094" w:hanging="360"/>
      </w:pPr>
    </w:lvl>
    <w:lvl w:ilvl="4" w:tplc="040E0019" w:tentative="1">
      <w:start w:val="1"/>
      <w:numFmt w:val="lowerLetter"/>
      <w:lvlText w:val="%5."/>
      <w:lvlJc w:val="left"/>
      <w:pPr>
        <w:ind w:left="2814" w:hanging="360"/>
      </w:pPr>
    </w:lvl>
    <w:lvl w:ilvl="5" w:tplc="040E001B" w:tentative="1">
      <w:start w:val="1"/>
      <w:numFmt w:val="lowerRoman"/>
      <w:lvlText w:val="%6."/>
      <w:lvlJc w:val="right"/>
      <w:pPr>
        <w:ind w:left="3534" w:hanging="180"/>
      </w:pPr>
    </w:lvl>
    <w:lvl w:ilvl="6" w:tplc="040E000F" w:tentative="1">
      <w:start w:val="1"/>
      <w:numFmt w:val="decimal"/>
      <w:lvlText w:val="%7."/>
      <w:lvlJc w:val="left"/>
      <w:pPr>
        <w:ind w:left="4254" w:hanging="360"/>
      </w:pPr>
    </w:lvl>
    <w:lvl w:ilvl="7" w:tplc="040E0019" w:tentative="1">
      <w:start w:val="1"/>
      <w:numFmt w:val="lowerLetter"/>
      <w:lvlText w:val="%8."/>
      <w:lvlJc w:val="left"/>
      <w:pPr>
        <w:ind w:left="4974" w:hanging="360"/>
      </w:pPr>
    </w:lvl>
    <w:lvl w:ilvl="8" w:tplc="040E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1" w15:restartNumberingAfterBreak="0">
    <w:nsid w:val="5CE74B93"/>
    <w:multiLevelType w:val="hybridMultilevel"/>
    <w:tmpl w:val="05803D82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5EBC2AB8"/>
    <w:multiLevelType w:val="hybridMultilevel"/>
    <w:tmpl w:val="8D78A730"/>
    <w:lvl w:ilvl="0" w:tplc="9E606824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654" w:hanging="360"/>
      </w:pPr>
    </w:lvl>
    <w:lvl w:ilvl="2" w:tplc="040E001B" w:tentative="1">
      <w:start w:val="1"/>
      <w:numFmt w:val="lowerRoman"/>
      <w:lvlText w:val="%3."/>
      <w:lvlJc w:val="right"/>
      <w:pPr>
        <w:ind w:left="1374" w:hanging="180"/>
      </w:pPr>
    </w:lvl>
    <w:lvl w:ilvl="3" w:tplc="040E000F" w:tentative="1">
      <w:start w:val="1"/>
      <w:numFmt w:val="decimal"/>
      <w:lvlText w:val="%4."/>
      <w:lvlJc w:val="left"/>
      <w:pPr>
        <w:ind w:left="2094" w:hanging="360"/>
      </w:pPr>
    </w:lvl>
    <w:lvl w:ilvl="4" w:tplc="040E0019" w:tentative="1">
      <w:start w:val="1"/>
      <w:numFmt w:val="lowerLetter"/>
      <w:lvlText w:val="%5."/>
      <w:lvlJc w:val="left"/>
      <w:pPr>
        <w:ind w:left="2814" w:hanging="360"/>
      </w:pPr>
    </w:lvl>
    <w:lvl w:ilvl="5" w:tplc="040E001B" w:tentative="1">
      <w:start w:val="1"/>
      <w:numFmt w:val="lowerRoman"/>
      <w:lvlText w:val="%6."/>
      <w:lvlJc w:val="right"/>
      <w:pPr>
        <w:ind w:left="3534" w:hanging="180"/>
      </w:pPr>
    </w:lvl>
    <w:lvl w:ilvl="6" w:tplc="040E000F" w:tentative="1">
      <w:start w:val="1"/>
      <w:numFmt w:val="decimal"/>
      <w:lvlText w:val="%7."/>
      <w:lvlJc w:val="left"/>
      <w:pPr>
        <w:ind w:left="4254" w:hanging="360"/>
      </w:pPr>
    </w:lvl>
    <w:lvl w:ilvl="7" w:tplc="040E0019" w:tentative="1">
      <w:start w:val="1"/>
      <w:numFmt w:val="lowerLetter"/>
      <w:lvlText w:val="%8."/>
      <w:lvlJc w:val="left"/>
      <w:pPr>
        <w:ind w:left="4974" w:hanging="360"/>
      </w:pPr>
    </w:lvl>
    <w:lvl w:ilvl="8" w:tplc="040E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3" w15:restartNumberingAfterBreak="0">
    <w:nsid w:val="5FB90A5E"/>
    <w:multiLevelType w:val="hybridMultilevel"/>
    <w:tmpl w:val="418AD984"/>
    <w:lvl w:ilvl="0" w:tplc="19BCAB96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654" w:hanging="360"/>
      </w:pPr>
    </w:lvl>
    <w:lvl w:ilvl="2" w:tplc="040E001B" w:tentative="1">
      <w:start w:val="1"/>
      <w:numFmt w:val="lowerRoman"/>
      <w:lvlText w:val="%3."/>
      <w:lvlJc w:val="right"/>
      <w:pPr>
        <w:ind w:left="1374" w:hanging="180"/>
      </w:pPr>
    </w:lvl>
    <w:lvl w:ilvl="3" w:tplc="040E000F" w:tentative="1">
      <w:start w:val="1"/>
      <w:numFmt w:val="decimal"/>
      <w:lvlText w:val="%4."/>
      <w:lvlJc w:val="left"/>
      <w:pPr>
        <w:ind w:left="2094" w:hanging="360"/>
      </w:pPr>
    </w:lvl>
    <w:lvl w:ilvl="4" w:tplc="040E0019" w:tentative="1">
      <w:start w:val="1"/>
      <w:numFmt w:val="lowerLetter"/>
      <w:lvlText w:val="%5."/>
      <w:lvlJc w:val="left"/>
      <w:pPr>
        <w:ind w:left="2814" w:hanging="360"/>
      </w:pPr>
    </w:lvl>
    <w:lvl w:ilvl="5" w:tplc="040E001B" w:tentative="1">
      <w:start w:val="1"/>
      <w:numFmt w:val="lowerRoman"/>
      <w:lvlText w:val="%6."/>
      <w:lvlJc w:val="right"/>
      <w:pPr>
        <w:ind w:left="3534" w:hanging="180"/>
      </w:pPr>
    </w:lvl>
    <w:lvl w:ilvl="6" w:tplc="040E000F" w:tentative="1">
      <w:start w:val="1"/>
      <w:numFmt w:val="decimal"/>
      <w:lvlText w:val="%7."/>
      <w:lvlJc w:val="left"/>
      <w:pPr>
        <w:ind w:left="4254" w:hanging="360"/>
      </w:pPr>
    </w:lvl>
    <w:lvl w:ilvl="7" w:tplc="040E0019" w:tentative="1">
      <w:start w:val="1"/>
      <w:numFmt w:val="lowerLetter"/>
      <w:lvlText w:val="%8."/>
      <w:lvlJc w:val="left"/>
      <w:pPr>
        <w:ind w:left="4974" w:hanging="360"/>
      </w:pPr>
    </w:lvl>
    <w:lvl w:ilvl="8" w:tplc="040E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4" w15:restartNumberingAfterBreak="0">
    <w:nsid w:val="6243682A"/>
    <w:multiLevelType w:val="hybridMultilevel"/>
    <w:tmpl w:val="10B09D84"/>
    <w:lvl w:ilvl="0" w:tplc="6AEAFCB4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654" w:hanging="360"/>
      </w:pPr>
    </w:lvl>
    <w:lvl w:ilvl="2" w:tplc="040E001B" w:tentative="1">
      <w:start w:val="1"/>
      <w:numFmt w:val="lowerRoman"/>
      <w:lvlText w:val="%3."/>
      <w:lvlJc w:val="right"/>
      <w:pPr>
        <w:ind w:left="1374" w:hanging="180"/>
      </w:pPr>
    </w:lvl>
    <w:lvl w:ilvl="3" w:tplc="040E000F" w:tentative="1">
      <w:start w:val="1"/>
      <w:numFmt w:val="decimal"/>
      <w:lvlText w:val="%4."/>
      <w:lvlJc w:val="left"/>
      <w:pPr>
        <w:ind w:left="2094" w:hanging="360"/>
      </w:pPr>
    </w:lvl>
    <w:lvl w:ilvl="4" w:tplc="040E0019" w:tentative="1">
      <w:start w:val="1"/>
      <w:numFmt w:val="lowerLetter"/>
      <w:lvlText w:val="%5."/>
      <w:lvlJc w:val="left"/>
      <w:pPr>
        <w:ind w:left="2814" w:hanging="360"/>
      </w:pPr>
    </w:lvl>
    <w:lvl w:ilvl="5" w:tplc="040E001B" w:tentative="1">
      <w:start w:val="1"/>
      <w:numFmt w:val="lowerRoman"/>
      <w:lvlText w:val="%6."/>
      <w:lvlJc w:val="right"/>
      <w:pPr>
        <w:ind w:left="3534" w:hanging="180"/>
      </w:pPr>
    </w:lvl>
    <w:lvl w:ilvl="6" w:tplc="040E000F" w:tentative="1">
      <w:start w:val="1"/>
      <w:numFmt w:val="decimal"/>
      <w:lvlText w:val="%7."/>
      <w:lvlJc w:val="left"/>
      <w:pPr>
        <w:ind w:left="4254" w:hanging="360"/>
      </w:pPr>
    </w:lvl>
    <w:lvl w:ilvl="7" w:tplc="040E0019" w:tentative="1">
      <w:start w:val="1"/>
      <w:numFmt w:val="lowerLetter"/>
      <w:lvlText w:val="%8."/>
      <w:lvlJc w:val="left"/>
      <w:pPr>
        <w:ind w:left="4974" w:hanging="360"/>
      </w:pPr>
    </w:lvl>
    <w:lvl w:ilvl="8" w:tplc="040E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5" w15:restartNumberingAfterBreak="0">
    <w:nsid w:val="63046BA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34651BC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4607064"/>
    <w:multiLevelType w:val="hybridMultilevel"/>
    <w:tmpl w:val="48D0A192"/>
    <w:lvl w:ilvl="0" w:tplc="777ADF18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654" w:hanging="360"/>
      </w:pPr>
    </w:lvl>
    <w:lvl w:ilvl="2" w:tplc="040E001B" w:tentative="1">
      <w:start w:val="1"/>
      <w:numFmt w:val="lowerRoman"/>
      <w:lvlText w:val="%3."/>
      <w:lvlJc w:val="right"/>
      <w:pPr>
        <w:ind w:left="1374" w:hanging="180"/>
      </w:pPr>
    </w:lvl>
    <w:lvl w:ilvl="3" w:tplc="040E000F" w:tentative="1">
      <w:start w:val="1"/>
      <w:numFmt w:val="decimal"/>
      <w:lvlText w:val="%4."/>
      <w:lvlJc w:val="left"/>
      <w:pPr>
        <w:ind w:left="2094" w:hanging="360"/>
      </w:pPr>
    </w:lvl>
    <w:lvl w:ilvl="4" w:tplc="040E0019" w:tentative="1">
      <w:start w:val="1"/>
      <w:numFmt w:val="lowerLetter"/>
      <w:lvlText w:val="%5."/>
      <w:lvlJc w:val="left"/>
      <w:pPr>
        <w:ind w:left="2814" w:hanging="360"/>
      </w:pPr>
    </w:lvl>
    <w:lvl w:ilvl="5" w:tplc="040E001B" w:tentative="1">
      <w:start w:val="1"/>
      <w:numFmt w:val="lowerRoman"/>
      <w:lvlText w:val="%6."/>
      <w:lvlJc w:val="right"/>
      <w:pPr>
        <w:ind w:left="3534" w:hanging="180"/>
      </w:pPr>
    </w:lvl>
    <w:lvl w:ilvl="6" w:tplc="040E000F" w:tentative="1">
      <w:start w:val="1"/>
      <w:numFmt w:val="decimal"/>
      <w:lvlText w:val="%7."/>
      <w:lvlJc w:val="left"/>
      <w:pPr>
        <w:ind w:left="4254" w:hanging="360"/>
      </w:pPr>
    </w:lvl>
    <w:lvl w:ilvl="7" w:tplc="040E0019" w:tentative="1">
      <w:start w:val="1"/>
      <w:numFmt w:val="lowerLetter"/>
      <w:lvlText w:val="%8."/>
      <w:lvlJc w:val="left"/>
      <w:pPr>
        <w:ind w:left="4974" w:hanging="360"/>
      </w:pPr>
    </w:lvl>
    <w:lvl w:ilvl="8" w:tplc="040E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8" w15:restartNumberingAfterBreak="0">
    <w:nsid w:val="6C2B7B22"/>
    <w:multiLevelType w:val="hybridMultilevel"/>
    <w:tmpl w:val="8E0871A2"/>
    <w:lvl w:ilvl="0" w:tplc="CDC6AA58">
      <w:start w:val="1"/>
      <w:numFmt w:val="bullet"/>
      <w:pStyle w:val="Listaszerbekezds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7AA558AC"/>
    <w:multiLevelType w:val="multilevel"/>
    <w:tmpl w:val="21E0DE86"/>
    <w:lvl w:ilvl="0">
      <w:start w:val="1"/>
      <w:numFmt w:val="decimal"/>
      <w:pStyle w:val="Cmsor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858" w:hanging="432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7D130323"/>
    <w:multiLevelType w:val="multilevel"/>
    <w:tmpl w:val="268E89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13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DB56CCE"/>
    <w:multiLevelType w:val="multilevel"/>
    <w:tmpl w:val="CCBE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042349">
    <w:abstractNumId w:val="29"/>
  </w:num>
  <w:num w:numId="2" w16cid:durableId="1717074306">
    <w:abstractNumId w:val="1"/>
  </w:num>
  <w:num w:numId="3" w16cid:durableId="547372844">
    <w:abstractNumId w:val="29"/>
  </w:num>
  <w:num w:numId="4" w16cid:durableId="273220123">
    <w:abstractNumId w:val="12"/>
  </w:num>
  <w:num w:numId="5" w16cid:durableId="1666981696">
    <w:abstractNumId w:val="8"/>
  </w:num>
  <w:num w:numId="6" w16cid:durableId="685407578">
    <w:abstractNumId w:val="6"/>
  </w:num>
  <w:num w:numId="7" w16cid:durableId="1636717506">
    <w:abstractNumId w:val="26"/>
  </w:num>
  <w:num w:numId="8" w16cid:durableId="744651016">
    <w:abstractNumId w:val="25"/>
  </w:num>
  <w:num w:numId="9" w16cid:durableId="845290408">
    <w:abstractNumId w:val="30"/>
  </w:num>
  <w:num w:numId="10" w16cid:durableId="188225198">
    <w:abstractNumId w:val="18"/>
  </w:num>
  <w:num w:numId="11" w16cid:durableId="1637026538">
    <w:abstractNumId w:val="0"/>
  </w:num>
  <w:num w:numId="12" w16cid:durableId="1672367076">
    <w:abstractNumId w:val="28"/>
  </w:num>
  <w:num w:numId="13" w16cid:durableId="1783066796">
    <w:abstractNumId w:val="21"/>
  </w:num>
  <w:num w:numId="14" w16cid:durableId="1336613893">
    <w:abstractNumId w:val="2"/>
  </w:num>
  <w:num w:numId="15" w16cid:durableId="62026574">
    <w:abstractNumId w:val="16"/>
  </w:num>
  <w:num w:numId="16" w16cid:durableId="483277185">
    <w:abstractNumId w:val="19"/>
  </w:num>
  <w:num w:numId="17" w16cid:durableId="1286539483">
    <w:abstractNumId w:val="9"/>
  </w:num>
  <w:num w:numId="18" w16cid:durableId="1942566039">
    <w:abstractNumId w:val="31"/>
  </w:num>
  <w:num w:numId="19" w16cid:durableId="1345784469">
    <w:abstractNumId w:val="5"/>
  </w:num>
  <w:num w:numId="20" w16cid:durableId="1546481394">
    <w:abstractNumId w:val="14"/>
  </w:num>
  <w:num w:numId="21" w16cid:durableId="840630474">
    <w:abstractNumId w:val="10"/>
  </w:num>
  <w:num w:numId="22" w16cid:durableId="1209956828">
    <w:abstractNumId w:val="17"/>
  </w:num>
  <w:num w:numId="23" w16cid:durableId="572933971">
    <w:abstractNumId w:val="23"/>
  </w:num>
  <w:num w:numId="24" w16cid:durableId="2070223776">
    <w:abstractNumId w:val="13"/>
  </w:num>
  <w:num w:numId="25" w16cid:durableId="1102913311">
    <w:abstractNumId w:val="3"/>
  </w:num>
  <w:num w:numId="26" w16cid:durableId="1394233864">
    <w:abstractNumId w:val="24"/>
  </w:num>
  <w:num w:numId="27" w16cid:durableId="788857333">
    <w:abstractNumId w:val="15"/>
  </w:num>
  <w:num w:numId="28" w16cid:durableId="1378159454">
    <w:abstractNumId w:val="22"/>
  </w:num>
  <w:num w:numId="29" w16cid:durableId="148450608">
    <w:abstractNumId w:val="11"/>
  </w:num>
  <w:num w:numId="30" w16cid:durableId="1625497521">
    <w:abstractNumId w:val="20"/>
  </w:num>
  <w:num w:numId="31" w16cid:durableId="1001616923">
    <w:abstractNumId w:val="4"/>
  </w:num>
  <w:num w:numId="32" w16cid:durableId="856693139">
    <w:abstractNumId w:val="7"/>
  </w:num>
  <w:num w:numId="33" w16cid:durableId="72013235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C16"/>
    <w:rsid w:val="00017344"/>
    <w:rsid w:val="0002720C"/>
    <w:rsid w:val="00030429"/>
    <w:rsid w:val="000405D8"/>
    <w:rsid w:val="00041D79"/>
    <w:rsid w:val="00056C7F"/>
    <w:rsid w:val="0006485E"/>
    <w:rsid w:val="00065830"/>
    <w:rsid w:val="00077AB6"/>
    <w:rsid w:val="00077B0D"/>
    <w:rsid w:val="000817B9"/>
    <w:rsid w:val="000913D7"/>
    <w:rsid w:val="000B5D78"/>
    <w:rsid w:val="000D2034"/>
    <w:rsid w:val="00100A6D"/>
    <w:rsid w:val="001011EF"/>
    <w:rsid w:val="00101D67"/>
    <w:rsid w:val="00113D4F"/>
    <w:rsid w:val="0011412A"/>
    <w:rsid w:val="00117059"/>
    <w:rsid w:val="001249FA"/>
    <w:rsid w:val="001275F6"/>
    <w:rsid w:val="00154299"/>
    <w:rsid w:val="0017113B"/>
    <w:rsid w:val="001A0801"/>
    <w:rsid w:val="001A2BA7"/>
    <w:rsid w:val="001A36B9"/>
    <w:rsid w:val="001B2F68"/>
    <w:rsid w:val="001B4838"/>
    <w:rsid w:val="001B779B"/>
    <w:rsid w:val="001C591C"/>
    <w:rsid w:val="001C5C8F"/>
    <w:rsid w:val="001D1DE7"/>
    <w:rsid w:val="001D20F6"/>
    <w:rsid w:val="001E2915"/>
    <w:rsid w:val="001F02A4"/>
    <w:rsid w:val="002009FC"/>
    <w:rsid w:val="00203610"/>
    <w:rsid w:val="00224A23"/>
    <w:rsid w:val="0023468F"/>
    <w:rsid w:val="00252FD1"/>
    <w:rsid w:val="00255F8F"/>
    <w:rsid w:val="00260C8B"/>
    <w:rsid w:val="002617AD"/>
    <w:rsid w:val="00263243"/>
    <w:rsid w:val="00272673"/>
    <w:rsid w:val="00297DD8"/>
    <w:rsid w:val="002A3376"/>
    <w:rsid w:val="002B1DE6"/>
    <w:rsid w:val="002B3BCE"/>
    <w:rsid w:val="002B52D3"/>
    <w:rsid w:val="002D25AE"/>
    <w:rsid w:val="002E03E3"/>
    <w:rsid w:val="002E1439"/>
    <w:rsid w:val="002F3762"/>
    <w:rsid w:val="00300866"/>
    <w:rsid w:val="0030117F"/>
    <w:rsid w:val="00304B2A"/>
    <w:rsid w:val="00322E81"/>
    <w:rsid w:val="0032496C"/>
    <w:rsid w:val="00330295"/>
    <w:rsid w:val="00331EE8"/>
    <w:rsid w:val="00333BF0"/>
    <w:rsid w:val="00353249"/>
    <w:rsid w:val="00355A0F"/>
    <w:rsid w:val="0035797D"/>
    <w:rsid w:val="00360E46"/>
    <w:rsid w:val="0036352F"/>
    <w:rsid w:val="00367F6A"/>
    <w:rsid w:val="003732E2"/>
    <w:rsid w:val="0037360B"/>
    <w:rsid w:val="00375A23"/>
    <w:rsid w:val="003802D4"/>
    <w:rsid w:val="00381833"/>
    <w:rsid w:val="0038576F"/>
    <w:rsid w:val="00390DAB"/>
    <w:rsid w:val="00391092"/>
    <w:rsid w:val="0039462F"/>
    <w:rsid w:val="00396B0C"/>
    <w:rsid w:val="003C5DA4"/>
    <w:rsid w:val="003D689B"/>
    <w:rsid w:val="003E0C57"/>
    <w:rsid w:val="003E793F"/>
    <w:rsid w:val="003F2107"/>
    <w:rsid w:val="003F2BB4"/>
    <w:rsid w:val="0040317D"/>
    <w:rsid w:val="004121D5"/>
    <w:rsid w:val="0041477F"/>
    <w:rsid w:val="00417B54"/>
    <w:rsid w:val="004219AF"/>
    <w:rsid w:val="00422EB2"/>
    <w:rsid w:val="004259D8"/>
    <w:rsid w:val="0042789C"/>
    <w:rsid w:val="0043147E"/>
    <w:rsid w:val="00432C33"/>
    <w:rsid w:val="004376FD"/>
    <w:rsid w:val="004444FA"/>
    <w:rsid w:val="0045078F"/>
    <w:rsid w:val="0046589C"/>
    <w:rsid w:val="0047477F"/>
    <w:rsid w:val="004804CC"/>
    <w:rsid w:val="004850A0"/>
    <w:rsid w:val="00490456"/>
    <w:rsid w:val="004927D1"/>
    <w:rsid w:val="00496F8E"/>
    <w:rsid w:val="004A27FC"/>
    <w:rsid w:val="004A2CBB"/>
    <w:rsid w:val="004A5E02"/>
    <w:rsid w:val="004B1B88"/>
    <w:rsid w:val="004B229C"/>
    <w:rsid w:val="004B6C93"/>
    <w:rsid w:val="004C4BF4"/>
    <w:rsid w:val="004D0AA4"/>
    <w:rsid w:val="004D5244"/>
    <w:rsid w:val="004E27CA"/>
    <w:rsid w:val="004F525C"/>
    <w:rsid w:val="005113C9"/>
    <w:rsid w:val="00511731"/>
    <w:rsid w:val="0051668F"/>
    <w:rsid w:val="005178C4"/>
    <w:rsid w:val="00523BC3"/>
    <w:rsid w:val="00552322"/>
    <w:rsid w:val="00553B41"/>
    <w:rsid w:val="0055411C"/>
    <w:rsid w:val="0057263D"/>
    <w:rsid w:val="0057433F"/>
    <w:rsid w:val="005826F0"/>
    <w:rsid w:val="00584B2D"/>
    <w:rsid w:val="0059435F"/>
    <w:rsid w:val="005A554B"/>
    <w:rsid w:val="005A65B8"/>
    <w:rsid w:val="005B3CB5"/>
    <w:rsid w:val="005D63A3"/>
    <w:rsid w:val="005E03C5"/>
    <w:rsid w:val="005E118A"/>
    <w:rsid w:val="005E61ED"/>
    <w:rsid w:val="005E799F"/>
    <w:rsid w:val="005F0465"/>
    <w:rsid w:val="00601A9D"/>
    <w:rsid w:val="006033FE"/>
    <w:rsid w:val="00613991"/>
    <w:rsid w:val="00621A83"/>
    <w:rsid w:val="006238FA"/>
    <w:rsid w:val="0064272D"/>
    <w:rsid w:val="00665BA7"/>
    <w:rsid w:val="00676306"/>
    <w:rsid w:val="0068750F"/>
    <w:rsid w:val="006A1930"/>
    <w:rsid w:val="006A6CA0"/>
    <w:rsid w:val="006D0623"/>
    <w:rsid w:val="006D08D5"/>
    <w:rsid w:val="006E2956"/>
    <w:rsid w:val="006E3C16"/>
    <w:rsid w:val="006E5DAA"/>
    <w:rsid w:val="006E7BE1"/>
    <w:rsid w:val="006F5154"/>
    <w:rsid w:val="00707CD4"/>
    <w:rsid w:val="00714015"/>
    <w:rsid w:val="00716EEF"/>
    <w:rsid w:val="0072011E"/>
    <w:rsid w:val="0072389D"/>
    <w:rsid w:val="00727183"/>
    <w:rsid w:val="00727312"/>
    <w:rsid w:val="00727CE6"/>
    <w:rsid w:val="00742561"/>
    <w:rsid w:val="00742594"/>
    <w:rsid w:val="0074487B"/>
    <w:rsid w:val="00766838"/>
    <w:rsid w:val="0076704C"/>
    <w:rsid w:val="007764C5"/>
    <w:rsid w:val="0077699B"/>
    <w:rsid w:val="0078581F"/>
    <w:rsid w:val="007956C3"/>
    <w:rsid w:val="007A3B4B"/>
    <w:rsid w:val="007A5490"/>
    <w:rsid w:val="007A6983"/>
    <w:rsid w:val="007B0D64"/>
    <w:rsid w:val="007B1A59"/>
    <w:rsid w:val="007B2166"/>
    <w:rsid w:val="007B676C"/>
    <w:rsid w:val="007C4B06"/>
    <w:rsid w:val="007C5CD7"/>
    <w:rsid w:val="007E2552"/>
    <w:rsid w:val="007E2F7C"/>
    <w:rsid w:val="007F0B63"/>
    <w:rsid w:val="007F571A"/>
    <w:rsid w:val="007F5B5E"/>
    <w:rsid w:val="00803E54"/>
    <w:rsid w:val="008042B3"/>
    <w:rsid w:val="00813665"/>
    <w:rsid w:val="008436B4"/>
    <w:rsid w:val="008527DD"/>
    <w:rsid w:val="008531BE"/>
    <w:rsid w:val="00854F3B"/>
    <w:rsid w:val="00860F40"/>
    <w:rsid w:val="008627E4"/>
    <w:rsid w:val="0089133B"/>
    <w:rsid w:val="008A0B5C"/>
    <w:rsid w:val="008C37B0"/>
    <w:rsid w:val="008C39D7"/>
    <w:rsid w:val="008C5669"/>
    <w:rsid w:val="008C63B4"/>
    <w:rsid w:val="008C750B"/>
    <w:rsid w:val="008D16AD"/>
    <w:rsid w:val="008D36CD"/>
    <w:rsid w:val="008E2590"/>
    <w:rsid w:val="008F2FD4"/>
    <w:rsid w:val="0090184D"/>
    <w:rsid w:val="00903412"/>
    <w:rsid w:val="0090461F"/>
    <w:rsid w:val="00920FF1"/>
    <w:rsid w:val="00921ADF"/>
    <w:rsid w:val="00933CC8"/>
    <w:rsid w:val="00936366"/>
    <w:rsid w:val="009400A5"/>
    <w:rsid w:val="00974EF1"/>
    <w:rsid w:val="00975026"/>
    <w:rsid w:val="00983C9D"/>
    <w:rsid w:val="009844AE"/>
    <w:rsid w:val="009A0018"/>
    <w:rsid w:val="009A1D3A"/>
    <w:rsid w:val="009A2C56"/>
    <w:rsid w:val="009A3B20"/>
    <w:rsid w:val="009A7BF6"/>
    <w:rsid w:val="009B2573"/>
    <w:rsid w:val="009B3C4B"/>
    <w:rsid w:val="009D37B9"/>
    <w:rsid w:val="009E30FE"/>
    <w:rsid w:val="009F3FAC"/>
    <w:rsid w:val="00A00532"/>
    <w:rsid w:val="00A20BD0"/>
    <w:rsid w:val="00A2246B"/>
    <w:rsid w:val="00A3108C"/>
    <w:rsid w:val="00A32D86"/>
    <w:rsid w:val="00A50C22"/>
    <w:rsid w:val="00A55E1C"/>
    <w:rsid w:val="00A60F76"/>
    <w:rsid w:val="00A8169C"/>
    <w:rsid w:val="00A8471D"/>
    <w:rsid w:val="00A86DD3"/>
    <w:rsid w:val="00A922BE"/>
    <w:rsid w:val="00AA0C2A"/>
    <w:rsid w:val="00AB7DE2"/>
    <w:rsid w:val="00AC3D4E"/>
    <w:rsid w:val="00AC5197"/>
    <w:rsid w:val="00AD119A"/>
    <w:rsid w:val="00AD31A7"/>
    <w:rsid w:val="00AE1019"/>
    <w:rsid w:val="00AF0785"/>
    <w:rsid w:val="00B02B5B"/>
    <w:rsid w:val="00B05669"/>
    <w:rsid w:val="00B0642C"/>
    <w:rsid w:val="00B07C3E"/>
    <w:rsid w:val="00B33872"/>
    <w:rsid w:val="00B575CF"/>
    <w:rsid w:val="00B606D5"/>
    <w:rsid w:val="00B63D34"/>
    <w:rsid w:val="00B63FCE"/>
    <w:rsid w:val="00B65BD6"/>
    <w:rsid w:val="00B65C7B"/>
    <w:rsid w:val="00B712AA"/>
    <w:rsid w:val="00B75880"/>
    <w:rsid w:val="00B82DF0"/>
    <w:rsid w:val="00B90FF9"/>
    <w:rsid w:val="00B93B87"/>
    <w:rsid w:val="00BC01A5"/>
    <w:rsid w:val="00BC53D4"/>
    <w:rsid w:val="00BD6D8E"/>
    <w:rsid w:val="00BE1AB4"/>
    <w:rsid w:val="00BE33C6"/>
    <w:rsid w:val="00BE4517"/>
    <w:rsid w:val="00BE5CF4"/>
    <w:rsid w:val="00C0449D"/>
    <w:rsid w:val="00C102FA"/>
    <w:rsid w:val="00C1454D"/>
    <w:rsid w:val="00C2791F"/>
    <w:rsid w:val="00C34DCE"/>
    <w:rsid w:val="00C609E8"/>
    <w:rsid w:val="00C639C8"/>
    <w:rsid w:val="00C758C1"/>
    <w:rsid w:val="00C800AE"/>
    <w:rsid w:val="00C8687B"/>
    <w:rsid w:val="00C93994"/>
    <w:rsid w:val="00C94A87"/>
    <w:rsid w:val="00C97768"/>
    <w:rsid w:val="00C97A9D"/>
    <w:rsid w:val="00CA102E"/>
    <w:rsid w:val="00CA319C"/>
    <w:rsid w:val="00CA576A"/>
    <w:rsid w:val="00CC29EB"/>
    <w:rsid w:val="00CC715A"/>
    <w:rsid w:val="00CD744E"/>
    <w:rsid w:val="00CD75D5"/>
    <w:rsid w:val="00CE67F2"/>
    <w:rsid w:val="00D07A55"/>
    <w:rsid w:val="00D261B4"/>
    <w:rsid w:val="00D4300E"/>
    <w:rsid w:val="00D4652A"/>
    <w:rsid w:val="00D54E35"/>
    <w:rsid w:val="00D73F9F"/>
    <w:rsid w:val="00DA4C8A"/>
    <w:rsid w:val="00DB02B5"/>
    <w:rsid w:val="00DB6D87"/>
    <w:rsid w:val="00DD0646"/>
    <w:rsid w:val="00DD4522"/>
    <w:rsid w:val="00DE48F3"/>
    <w:rsid w:val="00DE6546"/>
    <w:rsid w:val="00DF3846"/>
    <w:rsid w:val="00E0138C"/>
    <w:rsid w:val="00E21C91"/>
    <w:rsid w:val="00E50897"/>
    <w:rsid w:val="00E77504"/>
    <w:rsid w:val="00E9452D"/>
    <w:rsid w:val="00EA4F4A"/>
    <w:rsid w:val="00EB74F8"/>
    <w:rsid w:val="00EC3A3D"/>
    <w:rsid w:val="00EF330C"/>
    <w:rsid w:val="00EF568A"/>
    <w:rsid w:val="00F04BDA"/>
    <w:rsid w:val="00F216AC"/>
    <w:rsid w:val="00F22C82"/>
    <w:rsid w:val="00F34005"/>
    <w:rsid w:val="00F40E0C"/>
    <w:rsid w:val="00F427CE"/>
    <w:rsid w:val="00F473B6"/>
    <w:rsid w:val="00F61444"/>
    <w:rsid w:val="00F617E6"/>
    <w:rsid w:val="00F65E81"/>
    <w:rsid w:val="00F7358B"/>
    <w:rsid w:val="00F75DFA"/>
    <w:rsid w:val="00F760B9"/>
    <w:rsid w:val="00F86808"/>
    <w:rsid w:val="00F87A21"/>
    <w:rsid w:val="00F91242"/>
    <w:rsid w:val="00F932F1"/>
    <w:rsid w:val="00F9680C"/>
    <w:rsid w:val="00FC44EE"/>
    <w:rsid w:val="00FD062F"/>
    <w:rsid w:val="00FD114D"/>
    <w:rsid w:val="00FF5B14"/>
    <w:rsid w:val="00FF6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FFE8AE"/>
  <w15:chartTrackingRefBased/>
  <w15:docId w15:val="{86491B41-E7FA-44F1-A3C1-0BBFE6701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B1B88"/>
    <w:pPr>
      <w:keepNext/>
      <w:keepLines/>
      <w:ind w:firstLine="284"/>
    </w:pPr>
    <w:rPr>
      <w:rFonts w:ascii="Times New Roman" w:hAnsi="Times New Roman" w:cs="Times New Roman"/>
      <w:sz w:val="26"/>
      <w:szCs w:val="26"/>
    </w:rPr>
  </w:style>
  <w:style w:type="paragraph" w:styleId="Cmsor1">
    <w:name w:val="heading 1"/>
    <w:basedOn w:val="Listaszerbekezds"/>
    <w:next w:val="Cmsor2"/>
    <w:link w:val="Cmsor1Char"/>
    <w:uiPriority w:val="9"/>
    <w:qFormat/>
    <w:rsid w:val="002009FC"/>
    <w:pPr>
      <w:pageBreakBefore/>
      <w:numPr>
        <w:numId w:val="1"/>
      </w:numPr>
      <w:spacing w:before="240" w:after="240"/>
      <w:ind w:left="357" w:hanging="357"/>
      <w:outlineLvl w:val="0"/>
    </w:pPr>
    <w:rPr>
      <w:b/>
      <w:color w:val="2F5496" w:themeColor="accent1" w:themeShade="BF"/>
      <w:sz w:val="36"/>
      <w:szCs w:val="36"/>
    </w:rPr>
  </w:style>
  <w:style w:type="paragraph" w:styleId="Cmsor2">
    <w:name w:val="heading 2"/>
    <w:basedOn w:val="Cmsor1"/>
    <w:next w:val="Cmsor3"/>
    <w:link w:val="Cmsor2Char"/>
    <w:uiPriority w:val="9"/>
    <w:unhideWhenUsed/>
    <w:qFormat/>
    <w:rsid w:val="005178C4"/>
    <w:pPr>
      <w:pageBreakBefore w:val="0"/>
      <w:numPr>
        <w:ilvl w:val="1"/>
      </w:numPr>
      <w:spacing w:before="200" w:after="200"/>
      <w:ind w:left="567" w:hanging="567"/>
      <w:outlineLvl w:val="1"/>
    </w:pPr>
    <w:rPr>
      <w:sz w:val="32"/>
      <w:szCs w:val="32"/>
    </w:rPr>
  </w:style>
  <w:style w:type="paragraph" w:styleId="Cmsor3">
    <w:name w:val="heading 3"/>
    <w:basedOn w:val="Cmsor2"/>
    <w:next w:val="Norml"/>
    <w:link w:val="Cmsor3Char"/>
    <w:uiPriority w:val="9"/>
    <w:unhideWhenUsed/>
    <w:qFormat/>
    <w:rsid w:val="00552322"/>
    <w:pPr>
      <w:numPr>
        <w:ilvl w:val="2"/>
      </w:numPr>
      <w:spacing w:before="120" w:after="120"/>
      <w:ind w:left="1225" w:hanging="505"/>
      <w:outlineLvl w:val="2"/>
    </w:pPr>
    <w:rPr>
      <w:sz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6E3C16"/>
    <w:p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rsid w:val="00552322"/>
    <w:pPr>
      <w:spacing w:before="40" w:after="40"/>
      <w:jc w:val="center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lb">
    <w:name w:val="footer"/>
    <w:basedOn w:val="Norml"/>
    <w:link w:val="llb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istaszerbekezds">
    <w:name w:val="List Paragraph"/>
    <w:basedOn w:val="Norml"/>
    <w:uiPriority w:val="34"/>
    <w:qFormat/>
    <w:rsid w:val="00FC44EE"/>
    <w:pPr>
      <w:numPr>
        <w:numId w:val="12"/>
      </w:numPr>
      <w:spacing w:after="0" w:line="360" w:lineRule="auto"/>
      <w:ind w:left="1276" w:hanging="352"/>
      <w:contextualSpacing/>
    </w:pPr>
    <w:rPr>
      <w:noProof/>
    </w:rPr>
  </w:style>
  <w:style w:type="character" w:customStyle="1" w:styleId="Cmsor1Char">
    <w:name w:val="Címsor 1 Char"/>
    <w:basedOn w:val="Bekezdsalapbettpusa"/>
    <w:link w:val="Cmsor1"/>
    <w:uiPriority w:val="9"/>
    <w:rsid w:val="002009FC"/>
    <w:rPr>
      <w:rFonts w:ascii="Times New Roman" w:hAnsi="Times New Roman" w:cs="Times New Roman"/>
      <w:b/>
      <w:noProof/>
      <w:color w:val="2F5496" w:themeColor="accent1" w:themeShade="BF"/>
      <w:sz w:val="36"/>
      <w:szCs w:val="36"/>
    </w:rPr>
  </w:style>
  <w:style w:type="paragraph" w:styleId="Cm">
    <w:name w:val="Title"/>
    <w:next w:val="Alcm"/>
    <w:link w:val="CmChar"/>
    <w:uiPriority w:val="10"/>
    <w:qFormat/>
    <w:rsid w:val="0042789C"/>
    <w:pPr>
      <w:jc w:val="center"/>
    </w:pPr>
    <w:rPr>
      <w:rFonts w:ascii="Times New Roman" w:hAnsi="Times New Roman" w:cs="Times New Roman"/>
      <w:color w:val="2F5496" w:themeColor="accent1" w:themeShade="BF"/>
      <w:sz w:val="96"/>
      <w:szCs w:val="72"/>
    </w:rPr>
  </w:style>
  <w:style w:type="character" w:customStyle="1" w:styleId="Cmsor2Char">
    <w:name w:val="Címsor 2 Char"/>
    <w:basedOn w:val="Bekezdsalapbettpusa"/>
    <w:link w:val="Cmsor2"/>
    <w:uiPriority w:val="9"/>
    <w:rsid w:val="005178C4"/>
    <w:rPr>
      <w:rFonts w:ascii="Times New Roman" w:hAnsi="Times New Roman" w:cs="Times New Roman"/>
      <w:b/>
      <w:noProof/>
      <w:color w:val="2F5496" w:themeColor="accent1" w:themeShade="BF"/>
      <w:sz w:val="32"/>
      <w:szCs w:val="32"/>
    </w:rPr>
  </w:style>
  <w:style w:type="character" w:customStyle="1" w:styleId="CmChar">
    <w:name w:val="Cím Char"/>
    <w:basedOn w:val="Bekezdsalapbettpusa"/>
    <w:link w:val="Cm"/>
    <w:uiPriority w:val="10"/>
    <w:rsid w:val="0042789C"/>
    <w:rPr>
      <w:rFonts w:ascii="Times New Roman" w:hAnsi="Times New Roman" w:cs="Times New Roman"/>
      <w:color w:val="2F5496" w:themeColor="accent1" w:themeShade="BF"/>
      <w:sz w:val="96"/>
      <w:szCs w:val="72"/>
    </w:rPr>
  </w:style>
  <w:style w:type="paragraph" w:styleId="Alcm">
    <w:name w:val="Subtitle"/>
    <w:basedOn w:val="Cm"/>
    <w:next w:val="Norml"/>
    <w:link w:val="AlcmChar"/>
    <w:uiPriority w:val="11"/>
    <w:qFormat/>
    <w:rsid w:val="00EB74F8"/>
    <w:rPr>
      <w:sz w:val="44"/>
      <w:szCs w:val="44"/>
    </w:rPr>
  </w:style>
  <w:style w:type="character" w:customStyle="1" w:styleId="AlcmChar">
    <w:name w:val="Alcím Char"/>
    <w:basedOn w:val="Bekezdsalapbettpusa"/>
    <w:link w:val="Alcm"/>
    <w:uiPriority w:val="11"/>
    <w:rsid w:val="00EB74F8"/>
    <w:rPr>
      <w:rFonts w:ascii="Times New Roman" w:hAnsi="Times New Roman" w:cs="Times New Roman"/>
      <w:color w:val="2F5496" w:themeColor="accent1" w:themeShade="BF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C5C8F"/>
    <w:pPr>
      <w:numPr>
        <w:numId w:val="0"/>
      </w:numPr>
      <w:spacing w:after="0"/>
      <w:contextualSpacing w:val="0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4D0AA4"/>
    <w:pPr>
      <w:tabs>
        <w:tab w:val="left" w:pos="1100"/>
        <w:tab w:val="right" w:leader="dot" w:pos="9344"/>
      </w:tabs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C5C8F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1C5C8F"/>
    <w:rPr>
      <w:color w:val="0563C1" w:themeColor="hyperlink"/>
      <w:u w:val="single"/>
    </w:rPr>
  </w:style>
  <w:style w:type="paragraph" w:customStyle="1" w:styleId="Stlusuj">
    <w:name w:val="Stílus uj"/>
    <w:basedOn w:val="Cmsor2"/>
    <w:link w:val="StlusujChar"/>
    <w:qFormat/>
    <w:rsid w:val="006E3C16"/>
    <w:rPr>
      <w:rFonts w:eastAsia="Roboto Mono"/>
      <w:b w:val="0"/>
      <w:sz w:val="24"/>
      <w:szCs w:val="24"/>
    </w:rPr>
  </w:style>
  <w:style w:type="character" w:customStyle="1" w:styleId="StlusujChar">
    <w:name w:val="Stílus uj Char"/>
    <w:basedOn w:val="Bekezdsalapbettpusa"/>
    <w:link w:val="Stlusuj"/>
    <w:rsid w:val="006E3C16"/>
    <w:rPr>
      <w:rFonts w:ascii="Times New Roman" w:eastAsia="Roboto Mono" w:hAnsi="Times New Roman" w:cs="Times New Roman"/>
      <w:noProof/>
      <w:color w:val="2F5496" w:themeColor="accent1" w:themeShade="BF"/>
      <w:sz w:val="24"/>
      <w:szCs w:val="24"/>
    </w:rPr>
  </w:style>
  <w:style w:type="character" w:customStyle="1" w:styleId="Cmsor3Char">
    <w:name w:val="Címsor 3 Char"/>
    <w:basedOn w:val="Bekezdsalapbettpusa"/>
    <w:link w:val="Cmsor3"/>
    <w:uiPriority w:val="9"/>
    <w:rsid w:val="00552322"/>
    <w:rPr>
      <w:rFonts w:ascii="Times New Roman" w:hAnsi="Times New Roman" w:cs="Times New Roman"/>
      <w:b/>
      <w:noProof/>
      <w:color w:val="2F5496" w:themeColor="accent1" w:themeShade="BF"/>
      <w:sz w:val="28"/>
      <w:szCs w:val="32"/>
    </w:rPr>
  </w:style>
  <w:style w:type="character" w:customStyle="1" w:styleId="Cmsor4Char">
    <w:name w:val="Címsor 4 Char"/>
    <w:basedOn w:val="Bekezdsalapbettpusa"/>
    <w:link w:val="Cmsor4"/>
    <w:uiPriority w:val="9"/>
    <w:rsid w:val="006E3C16"/>
    <w:rPr>
      <w:rFonts w:asciiTheme="majorHAnsi" w:eastAsiaTheme="majorEastAsia" w:hAnsiTheme="majorHAnsi" w:cstheme="majorBidi"/>
      <w:i/>
      <w:iCs/>
      <w:color w:val="2F5496" w:themeColor="accent1" w:themeShade="BF"/>
      <w:sz w:val="26"/>
      <w:szCs w:val="26"/>
    </w:rPr>
  </w:style>
  <w:style w:type="character" w:customStyle="1" w:styleId="Cmsor5Char">
    <w:name w:val="Címsor 5 Char"/>
    <w:basedOn w:val="Bekezdsalapbettpusa"/>
    <w:link w:val="Cmsor5"/>
    <w:uiPriority w:val="9"/>
    <w:rsid w:val="0055232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J3">
    <w:name w:val="toc 3"/>
    <w:basedOn w:val="Norml"/>
    <w:next w:val="Norml"/>
    <w:autoRedefine/>
    <w:uiPriority w:val="39"/>
    <w:unhideWhenUsed/>
    <w:rsid w:val="00EB74F8"/>
    <w:pPr>
      <w:spacing w:after="100"/>
      <w:ind w:left="520"/>
    </w:pPr>
  </w:style>
  <w:style w:type="character" w:styleId="Mrltotthiperhivatkozs">
    <w:name w:val="FollowedHyperlink"/>
    <w:basedOn w:val="Bekezdsalapbettpusa"/>
    <w:uiPriority w:val="99"/>
    <w:semiHidden/>
    <w:unhideWhenUsed/>
    <w:rsid w:val="00676306"/>
    <w:rPr>
      <w:color w:val="954F72" w:themeColor="followedHyperlink"/>
      <w:u w:val="single"/>
    </w:rPr>
  </w:style>
  <w:style w:type="paragraph" w:customStyle="1" w:styleId="nevek">
    <w:name w:val="nevek"/>
    <w:basedOn w:val="nevekf"/>
    <w:link w:val="nevekChar"/>
    <w:qFormat/>
    <w:rsid w:val="00F760B9"/>
    <w:rPr>
      <w:b w:val="0"/>
    </w:rPr>
  </w:style>
  <w:style w:type="character" w:customStyle="1" w:styleId="nevekChar">
    <w:name w:val="nevek Char"/>
    <w:basedOn w:val="Bekezdsalapbettpusa"/>
    <w:link w:val="nevek"/>
    <w:rsid w:val="00F760B9"/>
    <w:rPr>
      <w:rFonts w:ascii="Times New Roman" w:hAnsi="Times New Roman" w:cs="Times New Roman"/>
      <w:bCs/>
      <w:sz w:val="28"/>
      <w:szCs w:val="28"/>
    </w:rPr>
  </w:style>
  <w:style w:type="paragraph" w:customStyle="1" w:styleId="nevekf">
    <w:name w:val="nevek fö"/>
    <w:next w:val="nevek"/>
    <w:link w:val="nevekfChar"/>
    <w:qFormat/>
    <w:rsid w:val="00F760B9"/>
    <w:pPr>
      <w:spacing w:before="4080" w:after="120"/>
      <w:contextualSpacing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nevekfChar">
    <w:name w:val="nevek fö Char"/>
    <w:basedOn w:val="nevekChar"/>
    <w:link w:val="nevekf"/>
    <w:rsid w:val="00F760B9"/>
    <w:rPr>
      <w:rFonts w:ascii="Times New Roman" w:hAnsi="Times New Roman" w:cs="Times New Roman"/>
      <w:b/>
      <w:bCs/>
      <w:sz w:val="28"/>
      <w:szCs w:val="28"/>
    </w:rPr>
  </w:style>
  <w:style w:type="character" w:styleId="Kiemels2">
    <w:name w:val="Strong"/>
    <w:basedOn w:val="Bekezdsalapbettpusa"/>
    <w:uiPriority w:val="22"/>
    <w:qFormat/>
    <w:rsid w:val="008C5669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DF3846"/>
    <w:pPr>
      <w:keepNext w:val="0"/>
      <w:spacing w:before="100" w:beforeAutospacing="1" w:after="100" w:afterAutospacing="1" w:line="240" w:lineRule="auto"/>
      <w:ind w:firstLine="0"/>
    </w:pPr>
    <w:rPr>
      <w:rFonts w:eastAsia="Times New Roman"/>
      <w:sz w:val="24"/>
      <w:szCs w:val="24"/>
      <w:lang w:eastAsia="hu-HU"/>
    </w:rPr>
  </w:style>
  <w:style w:type="character" w:styleId="Feloldatlanmegemlts">
    <w:name w:val="Unresolved Mention"/>
    <w:basedOn w:val="Bekezdsalapbettpusa"/>
    <w:uiPriority w:val="99"/>
    <w:semiHidden/>
    <w:unhideWhenUsed/>
    <w:rsid w:val="00077B0D"/>
    <w:rPr>
      <w:color w:val="605E5C"/>
      <w:shd w:val="clear" w:color="auto" w:fill="E1DFDD"/>
    </w:rPr>
  </w:style>
  <w:style w:type="paragraph" w:customStyle="1" w:styleId="adatlap">
    <w:name w:val="adatlap"/>
    <w:link w:val="adatlapChar"/>
    <w:qFormat/>
    <w:rsid w:val="00A86DD3"/>
    <w:pPr>
      <w:spacing w:before="120"/>
    </w:pPr>
    <w:rPr>
      <w:rFonts w:ascii="Times New Roman" w:hAnsi="Times New Roman" w:cs="Times New Roman"/>
      <w:bCs/>
      <w:sz w:val="28"/>
      <w:szCs w:val="28"/>
    </w:rPr>
  </w:style>
  <w:style w:type="character" w:customStyle="1" w:styleId="adatlapChar">
    <w:name w:val="adatlap Char"/>
    <w:basedOn w:val="nevekChar"/>
    <w:link w:val="adatlap"/>
    <w:rsid w:val="00A86DD3"/>
    <w:rPr>
      <w:rFonts w:ascii="Times New Roman" w:hAnsi="Times New Roman" w:cs="Times New Roman"/>
      <w:bCs/>
      <w:sz w:val="28"/>
      <w:szCs w:val="28"/>
    </w:rPr>
  </w:style>
  <w:style w:type="character" w:styleId="HTML-kd">
    <w:name w:val="HTML Code"/>
    <w:basedOn w:val="Bekezdsalapbettpusa"/>
    <w:uiPriority w:val="99"/>
    <w:semiHidden/>
    <w:unhideWhenUsed/>
    <w:rsid w:val="00803E54"/>
    <w:rPr>
      <w:rFonts w:ascii="Courier New" w:eastAsia="Times New Roman" w:hAnsi="Courier New" w:cs="Courier New"/>
      <w:sz w:val="20"/>
      <w:szCs w:val="20"/>
    </w:rPr>
  </w:style>
  <w:style w:type="character" w:styleId="Kiemels">
    <w:name w:val="Emphasis"/>
    <w:basedOn w:val="Bekezdsalapbettpusa"/>
    <w:uiPriority w:val="20"/>
    <w:qFormat/>
    <w:rsid w:val="009844AE"/>
    <w:rPr>
      <w:i/>
      <w:iCs/>
    </w:rPr>
  </w:style>
  <w:style w:type="paragraph" w:customStyle="1" w:styleId="Kp">
    <w:name w:val="Kép"/>
    <w:link w:val="KpChar"/>
    <w:qFormat/>
    <w:rsid w:val="00AE1019"/>
    <w:pPr>
      <w:jc w:val="center"/>
    </w:pPr>
    <w:rPr>
      <w:rFonts w:ascii="Times New Roman" w:hAnsi="Times New Roman" w:cs="Times New Roman"/>
      <w:sz w:val="26"/>
      <w:szCs w:val="26"/>
    </w:rPr>
  </w:style>
  <w:style w:type="character" w:customStyle="1" w:styleId="KpChar">
    <w:name w:val="Kép Char"/>
    <w:basedOn w:val="Bekezdsalapbettpusa"/>
    <w:link w:val="Kp"/>
    <w:rsid w:val="00AE1019"/>
    <w:rPr>
      <w:rFonts w:ascii="Times New Roman" w:hAnsi="Times New Roman" w:cs="Times New Roman"/>
      <w:sz w:val="26"/>
      <w:szCs w:val="26"/>
    </w:rPr>
  </w:style>
  <w:style w:type="paragraph" w:customStyle="1" w:styleId="pszeudo">
    <w:name w:val="pszeudo"/>
    <w:basedOn w:val="Norml"/>
    <w:link w:val="pszeudoChar"/>
    <w:qFormat/>
    <w:rsid w:val="00391092"/>
    <w:pPr>
      <w:spacing w:after="0"/>
      <w:ind w:left="-426" w:right="-284" w:firstLine="0"/>
    </w:pPr>
    <w:rPr>
      <w:rFonts w:ascii="Courier New" w:hAnsi="Courier New" w:cs="Courier New"/>
      <w:sz w:val="22"/>
      <w:szCs w:val="22"/>
    </w:rPr>
  </w:style>
  <w:style w:type="character" w:customStyle="1" w:styleId="pszeudoChar">
    <w:name w:val="pszeudo Char"/>
    <w:basedOn w:val="Bekezdsalapbettpusa"/>
    <w:link w:val="pszeudo"/>
    <w:rsid w:val="00391092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0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GitHub\13_S2_5_vizsgaremek\dokumentumok\Specifik&#225;ci&#243;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8101C-59CB-4008-8883-2ABC1DFAF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Specifikáció</Template>
  <TotalTime>741</TotalTime>
  <Pages>17</Pages>
  <Words>858</Words>
  <Characters>5924</Characters>
  <Application>Microsoft Office Word</Application>
  <DocSecurity>0</DocSecurity>
  <Lines>49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Tamás</dc:creator>
  <cp:keywords/>
  <dc:description/>
  <cp:lastModifiedBy>O365 felhasználó</cp:lastModifiedBy>
  <cp:revision>85</cp:revision>
  <cp:lastPrinted>2025-11-25T01:43:00Z</cp:lastPrinted>
  <dcterms:created xsi:type="dcterms:W3CDTF">2025-11-24T16:15:00Z</dcterms:created>
  <dcterms:modified xsi:type="dcterms:W3CDTF">2026-03-20T14:30:00Z</dcterms:modified>
</cp:coreProperties>
</file>