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BCFC" w14:textId="7039F602" w:rsidR="00F760B9" w:rsidRPr="00F4539C" w:rsidRDefault="00F760B9" w:rsidP="00F4539C">
      <w:pPr>
        <w:pStyle w:val="Cm"/>
        <w:spacing w:before="4080"/>
        <w:jc w:val="both"/>
        <w:rPr>
          <w:rStyle w:val="nevekChar"/>
          <w:bCs w:val="0"/>
          <w:sz w:val="96"/>
          <w:szCs w:val="72"/>
        </w:rPr>
      </w:pPr>
    </w:p>
    <w:p w14:paraId="3D338088" w14:textId="1BDAA94D" w:rsidR="00DD4522" w:rsidRPr="00F4539C" w:rsidRDefault="00DD4522" w:rsidP="00F4539C">
      <w:pPr>
        <w:pStyle w:val="Cmsor1"/>
        <w:numPr>
          <w:ilvl w:val="0"/>
          <w:numId w:val="0"/>
        </w:numPr>
        <w:rPr>
          <w:sz w:val="24"/>
          <w:szCs w:val="24"/>
        </w:rPr>
      </w:pPr>
    </w:p>
    <w:sectPr w:rsidR="00DD4522" w:rsidRPr="00F4539C" w:rsidSect="00056C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35" w:right="1276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F025C" w14:textId="77777777" w:rsidR="002B4D01" w:rsidRDefault="002B4D01" w:rsidP="00C102FA">
      <w:r>
        <w:separator/>
      </w:r>
    </w:p>
  </w:endnote>
  <w:endnote w:type="continuationSeparator" w:id="0">
    <w:p w14:paraId="6B7BDBE6" w14:textId="77777777" w:rsidR="002B4D01" w:rsidRDefault="002B4D01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A4B6F" w14:textId="77777777" w:rsidR="00983C9D" w:rsidRDefault="00983C9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86B259" w14:textId="4389797B" w:rsidR="00903412" w:rsidRDefault="0046589C" w:rsidP="00333BF0">
            <w:pPr>
              <w:pStyle w:val="llb"/>
              <w:ind w:left="0"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024E5" w14:textId="77777777" w:rsidR="00983C9D" w:rsidRDefault="00983C9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EADCE" w14:textId="77777777" w:rsidR="002B4D01" w:rsidRDefault="002B4D01" w:rsidP="00C102FA">
      <w:r>
        <w:separator/>
      </w:r>
    </w:p>
  </w:footnote>
  <w:footnote w:type="continuationSeparator" w:id="0">
    <w:p w14:paraId="740FBE83" w14:textId="77777777" w:rsidR="002B4D01" w:rsidRDefault="002B4D01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60DF" w14:textId="77777777" w:rsidR="00983C9D" w:rsidRDefault="00983C9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D766" w14:textId="1C2F272B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left="0"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20" name="Ábra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  <w:t>Projekt specifikáció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26C60" w14:textId="77777777" w:rsidR="00983C9D" w:rsidRDefault="00983C9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"/>
  </w:num>
  <w:num w:numId="3">
    <w:abstractNumId w:val="12"/>
  </w:num>
  <w:num w:numId="4">
    <w:abstractNumId w:val="5"/>
  </w:num>
  <w:num w:numId="5">
    <w:abstractNumId w:val="4"/>
  </w:num>
  <w:num w:numId="6">
    <w:abstractNumId w:val="3"/>
  </w:num>
  <w:num w:numId="7">
    <w:abstractNumId w:val="10"/>
  </w:num>
  <w:num w:numId="8">
    <w:abstractNumId w:val="9"/>
  </w:num>
  <w:num w:numId="9">
    <w:abstractNumId w:val="13"/>
  </w:num>
  <w:num w:numId="10">
    <w:abstractNumId w:val="7"/>
  </w:num>
  <w:num w:numId="11">
    <w:abstractNumId w:val="0"/>
  </w:num>
  <w:num w:numId="12">
    <w:abstractNumId w:val="11"/>
  </w:num>
  <w:num w:numId="13">
    <w:abstractNumId w:val="8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56C7F"/>
    <w:rsid w:val="0006485E"/>
    <w:rsid w:val="00077AB6"/>
    <w:rsid w:val="00077B0D"/>
    <w:rsid w:val="000913D7"/>
    <w:rsid w:val="000B5D78"/>
    <w:rsid w:val="00100A6D"/>
    <w:rsid w:val="001011EF"/>
    <w:rsid w:val="00101D67"/>
    <w:rsid w:val="00113D4F"/>
    <w:rsid w:val="00117059"/>
    <w:rsid w:val="001275F6"/>
    <w:rsid w:val="00154299"/>
    <w:rsid w:val="001B2F68"/>
    <w:rsid w:val="001B4838"/>
    <w:rsid w:val="001B779B"/>
    <w:rsid w:val="001C591C"/>
    <w:rsid w:val="001C5C8F"/>
    <w:rsid w:val="001D20F6"/>
    <w:rsid w:val="001E2915"/>
    <w:rsid w:val="001F02A4"/>
    <w:rsid w:val="002009FC"/>
    <w:rsid w:val="00224A23"/>
    <w:rsid w:val="00252FD1"/>
    <w:rsid w:val="00260C8B"/>
    <w:rsid w:val="00263243"/>
    <w:rsid w:val="002A3376"/>
    <w:rsid w:val="002B1DE6"/>
    <w:rsid w:val="002B4D01"/>
    <w:rsid w:val="002E03E3"/>
    <w:rsid w:val="002E1439"/>
    <w:rsid w:val="0030117F"/>
    <w:rsid w:val="0032496C"/>
    <w:rsid w:val="00331EE8"/>
    <w:rsid w:val="00333BF0"/>
    <w:rsid w:val="00353249"/>
    <w:rsid w:val="00355A0F"/>
    <w:rsid w:val="0035797D"/>
    <w:rsid w:val="00367F6A"/>
    <w:rsid w:val="0037360B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2EB2"/>
    <w:rsid w:val="0042789C"/>
    <w:rsid w:val="0043147E"/>
    <w:rsid w:val="00432C33"/>
    <w:rsid w:val="004376FD"/>
    <w:rsid w:val="004444FA"/>
    <w:rsid w:val="0045078F"/>
    <w:rsid w:val="0046589C"/>
    <w:rsid w:val="0047477F"/>
    <w:rsid w:val="004804CC"/>
    <w:rsid w:val="00490456"/>
    <w:rsid w:val="004A2CBB"/>
    <w:rsid w:val="004A5E02"/>
    <w:rsid w:val="004B6C93"/>
    <w:rsid w:val="004D0A33"/>
    <w:rsid w:val="004D0AA4"/>
    <w:rsid w:val="004F525C"/>
    <w:rsid w:val="0051668F"/>
    <w:rsid w:val="00523BC3"/>
    <w:rsid w:val="00552322"/>
    <w:rsid w:val="00553B41"/>
    <w:rsid w:val="0055411C"/>
    <w:rsid w:val="0057433F"/>
    <w:rsid w:val="005826F0"/>
    <w:rsid w:val="005A554B"/>
    <w:rsid w:val="005B3CB5"/>
    <w:rsid w:val="005D63A3"/>
    <w:rsid w:val="005E03C5"/>
    <w:rsid w:val="006033FE"/>
    <w:rsid w:val="00676306"/>
    <w:rsid w:val="0068750F"/>
    <w:rsid w:val="006A6CA0"/>
    <w:rsid w:val="006D08D5"/>
    <w:rsid w:val="006E3C16"/>
    <w:rsid w:val="006E5DAA"/>
    <w:rsid w:val="006E7BE1"/>
    <w:rsid w:val="006F5154"/>
    <w:rsid w:val="00707CD4"/>
    <w:rsid w:val="00727183"/>
    <w:rsid w:val="00727CE6"/>
    <w:rsid w:val="00742594"/>
    <w:rsid w:val="0074487B"/>
    <w:rsid w:val="0076704C"/>
    <w:rsid w:val="007764C5"/>
    <w:rsid w:val="007A3B4B"/>
    <w:rsid w:val="007A6983"/>
    <w:rsid w:val="007B0D64"/>
    <w:rsid w:val="007B1A59"/>
    <w:rsid w:val="007E2552"/>
    <w:rsid w:val="007F0B63"/>
    <w:rsid w:val="007F571A"/>
    <w:rsid w:val="00813665"/>
    <w:rsid w:val="008527DD"/>
    <w:rsid w:val="008531BE"/>
    <w:rsid w:val="008627E4"/>
    <w:rsid w:val="008A0B5C"/>
    <w:rsid w:val="008C37B0"/>
    <w:rsid w:val="008C5669"/>
    <w:rsid w:val="008C750B"/>
    <w:rsid w:val="008D36CD"/>
    <w:rsid w:val="008F2FD4"/>
    <w:rsid w:val="00903412"/>
    <w:rsid w:val="0090461F"/>
    <w:rsid w:val="00920FF1"/>
    <w:rsid w:val="00936366"/>
    <w:rsid w:val="00974EF1"/>
    <w:rsid w:val="00983C9D"/>
    <w:rsid w:val="009A0018"/>
    <w:rsid w:val="009A2C56"/>
    <w:rsid w:val="009A3B20"/>
    <w:rsid w:val="009B3C4B"/>
    <w:rsid w:val="009E30FE"/>
    <w:rsid w:val="00A00532"/>
    <w:rsid w:val="00A2246B"/>
    <w:rsid w:val="00A50C22"/>
    <w:rsid w:val="00A55E1C"/>
    <w:rsid w:val="00A8169C"/>
    <w:rsid w:val="00A86DD3"/>
    <w:rsid w:val="00A922BE"/>
    <w:rsid w:val="00AA0C2A"/>
    <w:rsid w:val="00AB7DE2"/>
    <w:rsid w:val="00AC3D4E"/>
    <w:rsid w:val="00AD119A"/>
    <w:rsid w:val="00AF0785"/>
    <w:rsid w:val="00B05669"/>
    <w:rsid w:val="00B07C3E"/>
    <w:rsid w:val="00B33872"/>
    <w:rsid w:val="00B575CF"/>
    <w:rsid w:val="00B63D34"/>
    <w:rsid w:val="00B63FCE"/>
    <w:rsid w:val="00B65BD6"/>
    <w:rsid w:val="00B712AA"/>
    <w:rsid w:val="00B75880"/>
    <w:rsid w:val="00B90FF9"/>
    <w:rsid w:val="00BC53D4"/>
    <w:rsid w:val="00BD6D8E"/>
    <w:rsid w:val="00BE1AB4"/>
    <w:rsid w:val="00BF314B"/>
    <w:rsid w:val="00C0449D"/>
    <w:rsid w:val="00C102FA"/>
    <w:rsid w:val="00C2791F"/>
    <w:rsid w:val="00C609E8"/>
    <w:rsid w:val="00C93994"/>
    <w:rsid w:val="00CC29EB"/>
    <w:rsid w:val="00CD744E"/>
    <w:rsid w:val="00CE67F2"/>
    <w:rsid w:val="00D07A55"/>
    <w:rsid w:val="00D261B4"/>
    <w:rsid w:val="00D4300E"/>
    <w:rsid w:val="00D4652A"/>
    <w:rsid w:val="00D54E35"/>
    <w:rsid w:val="00D73F9F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74F8"/>
    <w:rsid w:val="00EF330C"/>
    <w:rsid w:val="00F4539C"/>
    <w:rsid w:val="00F61444"/>
    <w:rsid w:val="00F75DFA"/>
    <w:rsid w:val="00F760B9"/>
    <w:rsid w:val="00F87A21"/>
    <w:rsid w:val="00F91242"/>
    <w:rsid w:val="00F932F1"/>
    <w:rsid w:val="00FC44EE"/>
    <w:rsid w:val="00FD114D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D0AA4"/>
    <w:pPr>
      <w:keepNext/>
      <w:keepLines/>
      <w:ind w:left="284"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52322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left="0" w:firstLine="0"/>
      <w:jc w:val="left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0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Tóth Tamás 5</cp:lastModifiedBy>
  <cp:revision>120</cp:revision>
  <cp:lastPrinted>2025-10-07T09:41:00Z</cp:lastPrinted>
  <dcterms:created xsi:type="dcterms:W3CDTF">2025-09-12T17:22:00Z</dcterms:created>
  <dcterms:modified xsi:type="dcterms:W3CDTF">2026-01-27T10:08:00Z</dcterms:modified>
</cp:coreProperties>
</file>