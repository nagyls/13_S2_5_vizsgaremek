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67BB" w14:textId="77777777" w:rsidR="00F760B9" w:rsidRPr="0042789C" w:rsidRDefault="00F760B9" w:rsidP="00F760B9">
      <w:pPr>
        <w:pStyle w:val="Cm"/>
        <w:spacing w:before="4080"/>
      </w:pPr>
      <w:r w:rsidRPr="0042789C">
        <w:t>ESEMÉNYTÉR</w:t>
      </w:r>
    </w:p>
    <w:p w14:paraId="4F564334" w14:textId="77777777" w:rsidR="00F760B9" w:rsidRPr="00EB74F8" w:rsidRDefault="00F760B9" w:rsidP="00F760B9">
      <w:pPr>
        <w:pStyle w:val="Alcm"/>
      </w:pPr>
      <w:r w:rsidRPr="00EB74F8">
        <w:t>Projekt specifikáció</w:t>
      </w:r>
    </w:p>
    <w:p w14:paraId="3B5D0CAA" w14:textId="77777777" w:rsidR="00F760B9" w:rsidRDefault="00F760B9" w:rsidP="00F760B9">
      <w:pPr>
        <w:pStyle w:val="Cm"/>
      </w:pPr>
      <w:r>
        <w:rPr>
          <w:noProof/>
        </w:rPr>
        <w:drawing>
          <wp:inline distT="0" distB="0" distL="0" distR="0" wp14:anchorId="4C280C27" wp14:editId="376710A1">
            <wp:extent cx="3261815" cy="1304865"/>
            <wp:effectExtent l="0" t="0" r="0" b="0"/>
            <wp:docPr id="15" name="Áb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Ábra 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019" cy="132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A960" w14:textId="77777777" w:rsidR="00F760B9" w:rsidRPr="00523BC3" w:rsidRDefault="00F760B9" w:rsidP="00F760B9">
      <w:pPr>
        <w:pStyle w:val="nevek"/>
        <w:rPr>
          <w:rStyle w:val="nevekChar"/>
          <w:bCs/>
        </w:rPr>
      </w:pPr>
      <w:r w:rsidRPr="00523BC3">
        <w:rPr>
          <w:rStyle w:val="nevekfChar"/>
        </w:rPr>
        <w:t>Készítette:</w:t>
      </w:r>
      <w:r>
        <w:tab/>
      </w:r>
      <w:r w:rsidRPr="00523BC3">
        <w:rPr>
          <w:rStyle w:val="nevekChar"/>
          <w:bCs/>
        </w:rPr>
        <w:t>Nagy Levéd Sámuel 13. I</w:t>
      </w:r>
    </w:p>
    <w:p w14:paraId="695DBCFC" w14:textId="77777777" w:rsidR="00F760B9" w:rsidRPr="00523BC3" w:rsidRDefault="00F760B9" w:rsidP="00F760B9">
      <w:pPr>
        <w:pStyle w:val="nevek"/>
        <w:ind w:left="709" w:firstLine="709"/>
        <w:rPr>
          <w:rStyle w:val="nevekChar"/>
          <w:bCs/>
        </w:rPr>
      </w:pPr>
      <w:r w:rsidRPr="00523BC3">
        <w:rPr>
          <w:rStyle w:val="nevekChar"/>
          <w:bCs/>
        </w:rPr>
        <w:t>Tóth Tamás 13. I</w:t>
      </w:r>
    </w:p>
    <w:sdt>
      <w:sdtPr>
        <w:rPr>
          <w:rFonts w:eastAsiaTheme="minorHAnsi" w:cs="Times New Roman"/>
          <w:b w:val="0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Content>
        <w:p w14:paraId="3996AE30" w14:textId="77777777" w:rsidR="001C5C8F" w:rsidRPr="001C5C8F" w:rsidRDefault="001C5C8F" w:rsidP="00FC44EE">
          <w:pPr>
            <w:pStyle w:val="Tartalomjegyzkcmsora"/>
            <w:rPr>
              <w:rStyle w:val="Cmsor1Char"/>
            </w:rPr>
          </w:pP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Tartalomjegyzék</w:t>
          </w:r>
        </w:p>
        <w:p w14:paraId="4F846B96" w14:textId="4A9FBF3E" w:rsidR="00260C8B" w:rsidRDefault="001C5C8F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29667" w:history="1">
            <w:r w:rsidR="00260C8B" w:rsidRPr="00FE3414">
              <w:rPr>
                <w:rStyle w:val="Hiperhivatkozs"/>
                <w:noProof/>
              </w:rPr>
              <w:t>1</w:t>
            </w:r>
            <w:r w:rsidR="00260C8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260C8B" w:rsidRPr="00FE3414">
              <w:rPr>
                <w:rStyle w:val="Hiperhivatkozs"/>
                <w:noProof/>
              </w:rPr>
              <w:t>Bevezetés</w:t>
            </w:r>
            <w:r w:rsidR="00260C8B">
              <w:rPr>
                <w:noProof/>
                <w:webHidden/>
              </w:rPr>
              <w:tab/>
            </w:r>
            <w:r w:rsidR="00260C8B">
              <w:rPr>
                <w:noProof/>
                <w:webHidden/>
              </w:rPr>
              <w:fldChar w:fldCharType="begin"/>
            </w:r>
            <w:r w:rsidR="00260C8B">
              <w:rPr>
                <w:noProof/>
                <w:webHidden/>
              </w:rPr>
              <w:instrText xml:space="preserve"> PAGEREF _Toc210729667 \h </w:instrText>
            </w:r>
            <w:r w:rsidR="00260C8B">
              <w:rPr>
                <w:noProof/>
                <w:webHidden/>
              </w:rPr>
            </w:r>
            <w:r w:rsidR="00260C8B"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3</w:t>
            </w:r>
            <w:r w:rsidR="00260C8B">
              <w:rPr>
                <w:noProof/>
                <w:webHidden/>
              </w:rPr>
              <w:fldChar w:fldCharType="end"/>
            </w:r>
          </w:hyperlink>
        </w:p>
        <w:p w14:paraId="26203FD9" w14:textId="44218A21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68" w:history="1">
            <w:r w:rsidRPr="00FE3414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A feladat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E1FF4" w14:textId="4C4D2C11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69" w:history="1">
            <w:r w:rsidRPr="00FE3414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Témaválasztás indoklása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CAF5A" w14:textId="6EC0466A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70" w:history="1">
            <w:r w:rsidRPr="00FE3414">
              <w:rPr>
                <w:rStyle w:val="Hiperhivatkoz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Célkitűzés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FF620" w14:textId="613323B9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71" w:history="1">
            <w:r w:rsidRPr="00FE3414">
              <w:rPr>
                <w:rStyle w:val="Hiperhivatkozs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Célközönség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1E8CB" w14:textId="31D16F89" w:rsidR="00260C8B" w:rsidRDefault="00260C8B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72" w:history="1">
            <w:r w:rsidRPr="00FE3414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Szoftver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C6BF2" w14:textId="765BA0DF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73" w:history="1">
            <w:r w:rsidRPr="00FE3414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5DF3C" w14:textId="51BC5089" w:rsidR="00260C8B" w:rsidRDefault="00260C8B">
          <w:pPr>
            <w:pStyle w:val="TJ3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74" w:history="1">
            <w:r w:rsidRPr="00FE3414">
              <w:rPr>
                <w:rStyle w:val="Hiperhivatkozs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Mobilos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1BCBE" w14:textId="5274F2BA" w:rsidR="00260C8B" w:rsidRDefault="00260C8B">
          <w:pPr>
            <w:pStyle w:val="TJ3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75" w:history="1">
            <w:r w:rsidRPr="00FE3414">
              <w:rPr>
                <w:rStyle w:val="Hiperhivatkozs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Asztali weboldal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29B7E" w14:textId="266F699A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76" w:history="1">
            <w:r w:rsidRPr="00FE3414">
              <w:rPr>
                <w:rStyle w:val="Hiperhivatkozs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3FBC7" w14:textId="1130BD06" w:rsidR="00260C8B" w:rsidRDefault="00260C8B">
          <w:pPr>
            <w:pStyle w:val="TJ3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77" w:history="1">
            <w:r w:rsidRPr="00FE3414">
              <w:rPr>
                <w:rStyle w:val="Hiperhivatkozs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Tanári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ED451" w14:textId="7126FDE0" w:rsidR="00260C8B" w:rsidRDefault="00260C8B">
          <w:pPr>
            <w:pStyle w:val="TJ3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78" w:history="1">
            <w:r w:rsidRPr="00FE3414">
              <w:rPr>
                <w:rStyle w:val="Hiperhivatkozs"/>
                <w:rFonts w:eastAsia="Merriweather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Diák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3E4CB" w14:textId="43DD40D9" w:rsidR="00260C8B" w:rsidRDefault="00260C8B">
          <w:pPr>
            <w:pStyle w:val="TJ3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79" w:history="1">
            <w:r w:rsidRPr="00FE3414">
              <w:rPr>
                <w:rStyle w:val="Hiperhivatkozs"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Admin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D1085" w14:textId="149BE00B" w:rsidR="00260C8B" w:rsidRDefault="00260C8B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80" w:history="1">
            <w:r w:rsidRPr="00FE3414">
              <w:rPr>
                <w:rStyle w:val="Hiperhivatkoz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Fejlesztői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F90CF" w14:textId="74119FD5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81" w:history="1">
            <w:r w:rsidRPr="00FE3414">
              <w:rPr>
                <w:rStyle w:val="Hiperhivatkozs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Operációs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354E1" w14:textId="68BDB0D3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82" w:history="1">
            <w:r w:rsidRPr="00FE3414">
              <w:rPr>
                <w:rStyle w:val="Hiperhivatkozs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Felhasználandó 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C02FF" w14:textId="2F40B58E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83" w:history="1">
            <w:r w:rsidRPr="00FE3414">
              <w:rPr>
                <w:rStyle w:val="Hiperhivatkozs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Megoldás formátuma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BC082" w14:textId="6F0C8178" w:rsidR="00260C8B" w:rsidRDefault="00260C8B">
          <w:pPr>
            <w:pStyle w:val="TJ3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84" w:history="1">
            <w:r w:rsidRPr="00FE3414">
              <w:rPr>
                <w:rStyle w:val="Hiperhivatkozs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2D31" w14:textId="3838CD3E" w:rsidR="00260C8B" w:rsidRDefault="00260C8B">
          <w:pPr>
            <w:pStyle w:val="TJ3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85" w:history="1">
            <w:r w:rsidRPr="00FE3414">
              <w:rPr>
                <w:rStyle w:val="Hiperhivatkozs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Forráskódok és projektkörnyezet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39547" w14:textId="3F818C36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86" w:history="1">
            <w:r w:rsidRPr="00FE3414">
              <w:rPr>
                <w:rStyle w:val="Hiperhivatkozs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Szoftverfejlesztés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2B4E3" w14:textId="02BB115F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87" w:history="1">
            <w:r w:rsidRPr="00FE3414">
              <w:rPr>
                <w:rStyle w:val="Hiperhivatkozs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Tárolt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2381E" w14:textId="5FEC09BA" w:rsidR="00260C8B" w:rsidRDefault="00260C8B">
          <w:pPr>
            <w:pStyle w:val="TJ3"/>
            <w:tabs>
              <w:tab w:val="left" w:pos="17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88" w:history="1">
            <w:r w:rsidRPr="00FE3414">
              <w:rPr>
                <w:rStyle w:val="Hiperhivatkozs"/>
                <w:noProof/>
              </w:rPr>
              <w:t>3.5.1.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Felhasználói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F8D98" w14:textId="4E08374F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89" w:history="1">
            <w:r w:rsidRPr="00FE3414">
              <w:rPr>
                <w:rStyle w:val="Hiperhivatkozs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7F0FD" w14:textId="7AA6A60B" w:rsidR="00260C8B" w:rsidRDefault="00260C8B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90" w:history="1">
            <w:r w:rsidRPr="00FE3414">
              <w:rPr>
                <w:rStyle w:val="Hiperhivatkozs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4DB8B" w14:textId="4B76DA04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91" w:history="1">
            <w:r w:rsidRPr="00FE3414">
              <w:rPr>
                <w:rStyle w:val="Hiperhivatkozs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Erőforrás terv, munkaidő nyilvántartás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76831" w14:textId="130DE2E5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92" w:history="1">
            <w:r w:rsidRPr="00FE3414">
              <w:rPr>
                <w:rStyle w:val="Hiperhivatkozs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Technikai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51403" w14:textId="4C36D967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93" w:history="1">
            <w:r w:rsidRPr="00FE3414">
              <w:rPr>
                <w:rStyle w:val="Hiperhivatkozs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Forráskód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ACBA" w14:textId="62000C97" w:rsidR="00260C8B" w:rsidRDefault="00260C8B">
          <w:pPr>
            <w:pStyle w:val="TJ2"/>
            <w:tabs>
              <w:tab w:val="left" w:pos="13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94" w:history="1">
            <w:r w:rsidRPr="00FE3414">
              <w:rPr>
                <w:rStyle w:val="Hiperhivatkozs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83C4E" w14:textId="2A683833" w:rsidR="00260C8B" w:rsidRDefault="00260C8B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10729695" w:history="1">
            <w:r w:rsidRPr="00FE3414">
              <w:rPr>
                <w:rStyle w:val="Hiperhivatkozs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Pr="00FE3414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_Toc210729695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F314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05C76" w14:textId="6E6E42EA" w:rsidR="001C5C8F" w:rsidRDefault="001C5C8F" w:rsidP="00727183">
          <w:pPr>
            <w:ind w:left="0" w:firstLine="0"/>
          </w:pPr>
          <w:r>
            <w:fldChar w:fldCharType="end"/>
          </w:r>
        </w:p>
      </w:sdtContent>
    </w:sdt>
    <w:p w14:paraId="62C01269" w14:textId="77777777" w:rsidR="006E3C16" w:rsidRPr="00BC4B2B" w:rsidRDefault="006E3C16" w:rsidP="00FC44EE">
      <w:pPr>
        <w:pStyle w:val="Cmsor1"/>
      </w:pPr>
      <w:bookmarkStart w:id="0" w:name="_Toc210729667"/>
      <w:r w:rsidRPr="00BC4B2B">
        <w:lastRenderedPageBreak/>
        <w:t>Bevezetés</w:t>
      </w:r>
      <w:bookmarkEnd w:id="0"/>
    </w:p>
    <w:p w14:paraId="39BA8E3E" w14:textId="4501F8C9" w:rsidR="00D4652A" w:rsidRPr="00D4652A" w:rsidRDefault="006E3C16" w:rsidP="00FC44EE">
      <w:pPr>
        <w:pStyle w:val="Cmsor2"/>
      </w:pPr>
      <w:bookmarkStart w:id="1" w:name="_Toc210729668"/>
      <w:r w:rsidRPr="006E3C16">
        <w:rPr>
          <w:sz w:val="28"/>
          <w:szCs w:val="28"/>
        </w:rPr>
        <w:t xml:space="preserve">A </w:t>
      </w:r>
      <w:r w:rsidRPr="006E3C16">
        <w:t>feladat</w:t>
      </w:r>
      <w:r w:rsidRPr="006E3C16">
        <w:rPr>
          <w:sz w:val="28"/>
          <w:szCs w:val="28"/>
        </w:rPr>
        <w:t xml:space="preserve"> címe</w:t>
      </w:r>
      <w:bookmarkEnd w:id="1"/>
    </w:p>
    <w:p w14:paraId="0FACD634" w14:textId="77777777" w:rsidR="006E3C16" w:rsidRPr="00BC4B2B" w:rsidRDefault="006E3C16" w:rsidP="00C102FA">
      <w:r w:rsidRPr="00BC4B2B">
        <w:t>Eseménytér</w:t>
      </w:r>
    </w:p>
    <w:p w14:paraId="38945893" w14:textId="01FA1863" w:rsidR="0040317D" w:rsidRDefault="006E3C16" w:rsidP="00FC44EE">
      <w:pPr>
        <w:pStyle w:val="Cmsor2"/>
      </w:pPr>
      <w:bookmarkStart w:id="2" w:name="_Toc210729669"/>
      <w:r w:rsidRPr="00BC4B2B">
        <w:t>Témaválasztás indoklása</w:t>
      </w:r>
      <w:bookmarkEnd w:id="2"/>
    </w:p>
    <w:p w14:paraId="69B7F8A0" w14:textId="77777777" w:rsidR="00282871" w:rsidRPr="00282871" w:rsidRDefault="00282871" w:rsidP="00282871">
      <w:pPr>
        <w:rPr>
          <w:lang w:eastAsia="hu-HU"/>
        </w:rPr>
      </w:pPr>
      <w:bookmarkStart w:id="3" w:name="_Toc210729670"/>
      <w:r w:rsidRPr="00282871">
        <w:rPr>
          <w:lang w:eastAsia="hu-HU"/>
        </w:rPr>
        <w:t>Az iskolai életben rendszeresen szerveznek különféle programokat – például kirándulásokat, ünnepségeket, versenyeket vagy sportnapokat. Ezek szervezése és kommunikációja gyakran sok időt és adminisztrációt igényel.</w:t>
      </w:r>
    </w:p>
    <w:p w14:paraId="51C9F7F1" w14:textId="77777777" w:rsidR="00282871" w:rsidRPr="00282871" w:rsidRDefault="00282871" w:rsidP="00282871">
      <w:pPr>
        <w:rPr>
          <w:lang w:eastAsia="hu-HU"/>
        </w:rPr>
      </w:pPr>
      <w:r w:rsidRPr="00282871">
        <w:rPr>
          <w:lang w:eastAsia="hu-HU"/>
        </w:rPr>
        <w:t xml:space="preserve">A hagyományos módszerek (szóbeli bejelentés, papíros lista, közösségi csoportok) könnyen átláthatatlanná válnak, az információk </w:t>
      </w:r>
      <w:proofErr w:type="spellStart"/>
      <w:r w:rsidRPr="00282871">
        <w:rPr>
          <w:lang w:eastAsia="hu-HU"/>
        </w:rPr>
        <w:t>elveszhetnek</w:t>
      </w:r>
      <w:proofErr w:type="spellEnd"/>
      <w:r w:rsidRPr="00282871">
        <w:rPr>
          <w:lang w:eastAsia="hu-HU"/>
        </w:rPr>
        <w:t>, és a kommunikáció hiányos lehet.</w:t>
      </w:r>
    </w:p>
    <w:p w14:paraId="3A4A5C23" w14:textId="03BFC853" w:rsidR="006E3C16" w:rsidRDefault="006E3C16" w:rsidP="00FC44EE">
      <w:pPr>
        <w:pStyle w:val="Cmsor2"/>
      </w:pPr>
      <w:r w:rsidRPr="006012F3">
        <w:t>Célkitűzés</w:t>
      </w:r>
      <w:bookmarkEnd w:id="3"/>
    </w:p>
    <w:p w14:paraId="737FD57A" w14:textId="77777777" w:rsidR="00282871" w:rsidRPr="00282871" w:rsidRDefault="00282871" w:rsidP="00282871">
      <w:r w:rsidRPr="00282871">
        <w:t>A projekt célja egy olyan webes rendszer létrehozása, amely központi felületen kezeli az iskolai eseményeket.</w:t>
      </w:r>
    </w:p>
    <w:p w14:paraId="0A2D8E41" w14:textId="77777777" w:rsidR="00282871" w:rsidRPr="00282871" w:rsidRDefault="00282871" w:rsidP="00282871">
      <w:r w:rsidRPr="00282871">
        <w:t>A rendszer lehetővé teszi:</w:t>
      </w:r>
    </w:p>
    <w:p w14:paraId="10B6FA81" w14:textId="77777777" w:rsidR="00282871" w:rsidRPr="00282871" w:rsidRDefault="00282871" w:rsidP="00282871">
      <w:pPr>
        <w:pStyle w:val="Listaszerbekezds"/>
      </w:pPr>
      <w:r w:rsidRPr="00282871">
        <w:t>események létrehozását és kezelését</w:t>
      </w:r>
    </w:p>
    <w:p w14:paraId="56B4E4C1" w14:textId="77777777" w:rsidR="00282871" w:rsidRPr="00282871" w:rsidRDefault="00282871" w:rsidP="00282871">
      <w:pPr>
        <w:pStyle w:val="Listaszerbekezds"/>
      </w:pPr>
      <w:r w:rsidRPr="00282871">
        <w:t>jelentkezések nyomon követését</w:t>
      </w:r>
    </w:p>
    <w:p w14:paraId="74B89B4C" w14:textId="77777777" w:rsidR="00282871" w:rsidRPr="00282871" w:rsidRDefault="00282871" w:rsidP="00282871">
      <w:pPr>
        <w:pStyle w:val="Listaszerbekezds"/>
      </w:pPr>
      <w:r w:rsidRPr="00282871">
        <w:t>szavazások lebonyolítását</w:t>
      </w:r>
    </w:p>
    <w:p w14:paraId="692AB4FB" w14:textId="77777777" w:rsidR="00282871" w:rsidRPr="00282871" w:rsidRDefault="00282871" w:rsidP="00282871">
      <w:pPr>
        <w:pStyle w:val="Listaszerbekezds"/>
      </w:pPr>
      <w:r w:rsidRPr="00282871">
        <w:t>kommunikációt (kommentek, értesítések)</w:t>
      </w:r>
    </w:p>
    <w:p w14:paraId="41D6686E" w14:textId="6D661E49" w:rsidR="00B33872" w:rsidRDefault="00282871" w:rsidP="00282871">
      <w:r w:rsidRPr="00282871">
        <w:t>A rendszer több intézmény kezelésére is alkalmas, így skálázható megoldást biztosít.</w:t>
      </w:r>
    </w:p>
    <w:p w14:paraId="19E0EA2B" w14:textId="0572015F" w:rsidR="006E3C16" w:rsidRDefault="006E3C16" w:rsidP="00FC44EE">
      <w:pPr>
        <w:pStyle w:val="Cmsor2"/>
      </w:pPr>
      <w:bookmarkStart w:id="4" w:name="_Toc210729671"/>
      <w:r w:rsidRPr="007C12F2">
        <w:t>Célközönség</w:t>
      </w:r>
      <w:bookmarkEnd w:id="4"/>
    </w:p>
    <w:p w14:paraId="202D2349" w14:textId="253DB031" w:rsidR="006E3C16" w:rsidRPr="006E3C16" w:rsidRDefault="006E3C16" w:rsidP="00BC53D4">
      <w:r w:rsidRPr="007C12F2">
        <w:t>A rendszer elsősorban az iskolai közösség számára készült, mivel náluk jelentkezik leginkább az az igény, hogy az események szervezése és kommunikációja átlátható, gyors és mindenki számára elérhető legyen</w:t>
      </w:r>
      <w:r>
        <w:t xml:space="preserve"> akár több intézmény számára</w:t>
      </w:r>
      <w:r w:rsidRPr="007C12F2">
        <w:t>.</w:t>
      </w:r>
    </w:p>
    <w:p w14:paraId="78ACEA98" w14:textId="2B6E8D26" w:rsidR="00D4652A" w:rsidRDefault="006E3C16" w:rsidP="00FC44EE">
      <w:pPr>
        <w:pStyle w:val="Cmsor1"/>
      </w:pPr>
      <w:bookmarkStart w:id="5" w:name="_Toc210729672"/>
      <w:r w:rsidRPr="00D139B3">
        <w:lastRenderedPageBreak/>
        <w:t>Szoftver specifikáció</w:t>
      </w:r>
      <w:bookmarkEnd w:id="5"/>
    </w:p>
    <w:p w14:paraId="4D32D915" w14:textId="1009C20D" w:rsidR="006E3C16" w:rsidRDefault="006E3C16" w:rsidP="00FC44EE">
      <w:pPr>
        <w:pStyle w:val="Cmsor2"/>
      </w:pPr>
      <w:bookmarkStart w:id="6" w:name="_Toc210729673"/>
      <w:r w:rsidRPr="006E3C16">
        <w:t>Megjelenés</w:t>
      </w:r>
      <w:bookmarkEnd w:id="6"/>
    </w:p>
    <w:p w14:paraId="04C2A9D2" w14:textId="446E8797" w:rsidR="00813665" w:rsidRDefault="00282871" w:rsidP="00282871">
      <w:pPr>
        <w:pStyle w:val="Cmsor3"/>
      </w:pPr>
      <w:r w:rsidRPr="00282871">
        <w:t>Webes felület</w:t>
      </w:r>
    </w:p>
    <w:p w14:paraId="55CEB894" w14:textId="091BAF93" w:rsidR="00282871" w:rsidRDefault="00D9745C" w:rsidP="00282871">
      <w:r w:rsidRPr="00D9745C">
        <w:t>A rendszer egy reszponzív, egyoldalas webalkalmazás (SPA), amely asztali és mobil böngészőben egyaránt használható.</w:t>
      </w:r>
    </w:p>
    <w:p w14:paraId="7D99AFDC" w14:textId="2E89225B" w:rsidR="00282871" w:rsidRDefault="00282871" w:rsidP="00282871">
      <w:r>
        <w:t>Főbb felületek:</w:t>
      </w:r>
    </w:p>
    <w:p w14:paraId="06301BEC" w14:textId="5F310F58" w:rsidR="00282871" w:rsidRDefault="00282871" w:rsidP="00282871">
      <w:pPr>
        <w:pStyle w:val="Listaszerbekezds"/>
      </w:pPr>
      <w:r>
        <w:t>Bejelentkezés / Regisztráció</w:t>
      </w:r>
    </w:p>
    <w:p w14:paraId="7B1B3A00" w14:textId="642A1E7F" w:rsidR="00282871" w:rsidRDefault="00282871" w:rsidP="00282871">
      <w:pPr>
        <w:pStyle w:val="Listaszerbekezds"/>
      </w:pPr>
      <w:r>
        <w:t>Főoldal (eseménylista)</w:t>
      </w:r>
    </w:p>
    <w:p w14:paraId="53E84B03" w14:textId="5A74177A" w:rsidR="00282871" w:rsidRDefault="00282871" w:rsidP="00282871">
      <w:pPr>
        <w:pStyle w:val="Listaszerbekezds"/>
      </w:pPr>
      <w:r>
        <w:t>Esemény részletező oldal</w:t>
      </w:r>
    </w:p>
    <w:p w14:paraId="794CEB85" w14:textId="425E05EE" w:rsidR="00282871" w:rsidRDefault="00282871" w:rsidP="00282871">
      <w:pPr>
        <w:pStyle w:val="Listaszerbekezds"/>
      </w:pPr>
      <w:r>
        <w:t>Esemény létrehozása / szerkesztése</w:t>
      </w:r>
    </w:p>
    <w:p w14:paraId="6E800BE7" w14:textId="44FF122A" w:rsidR="00282871" w:rsidRDefault="00282871" w:rsidP="00282871">
      <w:pPr>
        <w:pStyle w:val="Listaszerbekezds"/>
      </w:pPr>
      <w:r>
        <w:t>Profil</w:t>
      </w:r>
    </w:p>
    <w:p w14:paraId="347F3355" w14:textId="668F8AA6" w:rsidR="00282871" w:rsidRDefault="00282871" w:rsidP="00282871">
      <w:r>
        <w:t>Jellemzők:</w:t>
      </w:r>
    </w:p>
    <w:p w14:paraId="0723672D" w14:textId="18B3153B" w:rsidR="00282871" w:rsidRDefault="00282871" w:rsidP="00282871">
      <w:pPr>
        <w:pStyle w:val="Listaszerbekezds"/>
      </w:pPr>
      <w:r>
        <w:t>letisztult UI</w:t>
      </w:r>
    </w:p>
    <w:p w14:paraId="6D41BCCB" w14:textId="7B0FB81E" w:rsidR="00282871" w:rsidRDefault="00282871" w:rsidP="00282871">
      <w:pPr>
        <w:pStyle w:val="Listaszerbekezds"/>
      </w:pPr>
      <w:r>
        <w:t>könnyű navigáció</w:t>
      </w:r>
    </w:p>
    <w:p w14:paraId="248D40D2" w14:textId="59E164E0" w:rsidR="00282871" w:rsidRPr="00282871" w:rsidRDefault="00282871" w:rsidP="007C7030">
      <w:pPr>
        <w:pStyle w:val="Listaszerbekezds"/>
        <w:spacing w:line="600" w:lineRule="auto"/>
      </w:pPr>
      <w:r>
        <w:t>gyors keresés és szűrés</w:t>
      </w:r>
    </w:p>
    <w:p w14:paraId="62DEFFF0" w14:textId="0995B41C" w:rsidR="00FF634E" w:rsidRDefault="00FF634E" w:rsidP="00FF634E">
      <w:pPr>
        <w:pStyle w:val="Cmsor5"/>
      </w:pPr>
      <w:r>
        <w:t>Események felkeresésére szolgáló oldal koncepció</w:t>
      </w:r>
    </w:p>
    <w:p w14:paraId="2D9C8BF3" w14:textId="01ED53A6" w:rsidR="00FF634E" w:rsidRDefault="00FF634E" w:rsidP="00FF634E">
      <w:pPr>
        <w:pStyle w:val="Cmsor5"/>
      </w:pPr>
      <w:r w:rsidRPr="00FF634E">
        <w:rPr>
          <w:noProof/>
        </w:rPr>
        <w:drawing>
          <wp:inline distT="0" distB="0" distL="0" distR="0" wp14:anchorId="1086FEBE" wp14:editId="193046AF">
            <wp:extent cx="4565193" cy="2568104"/>
            <wp:effectExtent l="0" t="0" r="6985" b="381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0327" cy="258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C75F" w14:textId="48587088" w:rsidR="00100A6D" w:rsidRPr="00100A6D" w:rsidRDefault="00100A6D" w:rsidP="00100A6D">
      <w:pPr>
        <w:rPr>
          <w:sz w:val="24"/>
          <w:szCs w:val="24"/>
        </w:rPr>
      </w:pPr>
      <w:r>
        <w:t>Az események felkeresésére szolgáló oldal átlátható eseménylistát és keresőfelületet kínál a felhasználók számára, lehetővé téve, hogy gyorsan megtalálják a számukra érdekes eseményeket.</w:t>
      </w:r>
    </w:p>
    <w:p w14:paraId="6A9AE341" w14:textId="279CBE10" w:rsidR="00FF634E" w:rsidRDefault="00FF634E" w:rsidP="00FF634E">
      <w:pPr>
        <w:pStyle w:val="Cmsor5"/>
      </w:pPr>
      <w:r>
        <w:lastRenderedPageBreak/>
        <w:t>Események feltöltéséhez szolgáló oldal koncepció</w:t>
      </w:r>
    </w:p>
    <w:p w14:paraId="686E8605" w14:textId="6D44270C" w:rsidR="00FF634E" w:rsidRPr="00FF634E" w:rsidRDefault="00FF634E" w:rsidP="00FF634E">
      <w:pPr>
        <w:pStyle w:val="Cmsor5"/>
      </w:pPr>
      <w:r w:rsidRPr="00FF634E">
        <w:rPr>
          <w:noProof/>
        </w:rPr>
        <w:drawing>
          <wp:inline distT="0" distB="0" distL="0" distR="0" wp14:anchorId="4A8B21B8" wp14:editId="1ABC0802">
            <wp:extent cx="4572000" cy="2571933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3769" cy="258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1ACB" w14:textId="789D775D" w:rsidR="00552322" w:rsidRDefault="00552322" w:rsidP="00100A6D">
      <w:r>
        <w:t>Az események feltöltésére szolgáló oldal egy letisztult, egyszerű űrlapot kínál, ahol a szervezők könnyedén megadhatják az esemény részleteit, például címet, időpontot és leírást,</w:t>
      </w:r>
      <w:r w:rsidR="00100A6D">
        <w:t xml:space="preserve"> </w:t>
      </w:r>
      <w:r>
        <w:t xml:space="preserve">valamint feltölthetik az eseményhez kapcsolódó képeket vagy dokumentumokat. </w:t>
      </w:r>
    </w:p>
    <w:p w14:paraId="5780602A" w14:textId="4067DC67" w:rsidR="00100A6D" w:rsidRPr="009A3B20" w:rsidRDefault="00100A6D" w:rsidP="00100A6D">
      <w:r>
        <w:t>A weboldal reszponzív kialakítású, amely biztosítja, hogy az oldal mobilon és tableten egyaránt jól használható legyen.</w:t>
      </w:r>
    </w:p>
    <w:p w14:paraId="5B335289" w14:textId="31574E6E" w:rsidR="00D4652A" w:rsidRPr="00FC44EE" w:rsidRDefault="006E3C16" w:rsidP="00552322">
      <w:pPr>
        <w:pStyle w:val="Cmsor2"/>
        <w:pageBreakBefore/>
      </w:pPr>
      <w:bookmarkStart w:id="7" w:name="_Toc210729676"/>
      <w:r w:rsidRPr="00FC44EE">
        <w:lastRenderedPageBreak/>
        <w:t>Funkciók</w:t>
      </w:r>
      <w:bookmarkEnd w:id="7"/>
    </w:p>
    <w:p w14:paraId="493F6D02" w14:textId="22C28B23" w:rsidR="00017344" w:rsidRDefault="00017344" w:rsidP="00FC44EE">
      <w:pPr>
        <w:pStyle w:val="Cmsor3"/>
      </w:pPr>
      <w:bookmarkStart w:id="8" w:name="_Toc210729677"/>
      <w:r w:rsidRPr="00017344">
        <w:t>Tanári funkciók</w:t>
      </w:r>
      <w:bookmarkEnd w:id="8"/>
    </w:p>
    <w:p w14:paraId="0A61E5C6" w14:textId="612AA6B0" w:rsidR="00017344" w:rsidRPr="00FC44EE" w:rsidRDefault="008627E4" w:rsidP="00FC44EE">
      <w:pPr>
        <w:pStyle w:val="Listaszerbekezds"/>
      </w:pPr>
      <w:r w:rsidRPr="00FC44EE">
        <w:t>Események létrehozása (</w:t>
      </w:r>
      <w:r w:rsidR="007C7030" w:rsidRPr="007C7030">
        <w:t>név, időpont, helyszín, leírás</w:t>
      </w:r>
      <w:r w:rsidRPr="00FC44EE">
        <w:t>)</w:t>
      </w:r>
    </w:p>
    <w:p w14:paraId="68B897BF" w14:textId="7B599359" w:rsidR="00017344" w:rsidRDefault="008627E4" w:rsidP="00FC44EE">
      <w:pPr>
        <w:pStyle w:val="Listaszerbekezds"/>
      </w:pPr>
      <w:r w:rsidRPr="009A3B20">
        <w:t xml:space="preserve">Jelentkezési feltételek </w:t>
      </w:r>
      <w:r w:rsidR="007C7030" w:rsidRPr="007C7030">
        <w:t xml:space="preserve">beállítása </w:t>
      </w:r>
      <w:r w:rsidRPr="009A3B20">
        <w:t>(osztály, évfolyam</w:t>
      </w:r>
      <w:r w:rsidR="007C7030">
        <w:t xml:space="preserve">, </w:t>
      </w:r>
      <w:r w:rsidRPr="009A3B20">
        <w:t>iskola)</w:t>
      </w:r>
    </w:p>
    <w:p w14:paraId="015564EC" w14:textId="289591CE" w:rsidR="007C7030" w:rsidRPr="009A3B20" w:rsidRDefault="007C7030" w:rsidP="00FC44EE">
      <w:pPr>
        <w:pStyle w:val="Listaszerbekezds"/>
      </w:pPr>
      <w:r w:rsidRPr="007C7030">
        <w:t>Maximum létszám megadása</w:t>
      </w:r>
    </w:p>
    <w:p w14:paraId="79E5DD90" w14:textId="433349D1" w:rsidR="00017344" w:rsidRPr="009A3B20" w:rsidRDefault="00D261B4" w:rsidP="00FC44EE">
      <w:pPr>
        <w:pStyle w:val="Listaszerbekezds"/>
      </w:pPr>
      <w:r w:rsidRPr="009A3B20">
        <w:t xml:space="preserve">Szavazások </w:t>
      </w:r>
      <w:r w:rsidR="007C7030" w:rsidRPr="007C7030">
        <w:t>létrehozása eseményekhez</w:t>
      </w:r>
    </w:p>
    <w:p w14:paraId="20D7D2A6" w14:textId="77777777" w:rsidR="007C7030" w:rsidRDefault="007C7030" w:rsidP="00FC44EE">
      <w:pPr>
        <w:pStyle w:val="Listaszerbekezds"/>
      </w:pPr>
      <w:r w:rsidRPr="007C7030">
        <w:t>Résztvevők listájának kezelése és exportálása</w:t>
      </w:r>
    </w:p>
    <w:p w14:paraId="68F38D5A" w14:textId="018BDEC6" w:rsidR="00D261B4" w:rsidRPr="009A3B20" w:rsidRDefault="007C7030" w:rsidP="00FC44EE">
      <w:pPr>
        <w:pStyle w:val="Listaszerbekezds"/>
      </w:pPr>
      <w:r w:rsidRPr="007C7030">
        <w:t>Kommentek moderálása</w:t>
      </w:r>
    </w:p>
    <w:p w14:paraId="5C4D8BA4" w14:textId="48D8D724" w:rsidR="00D261B4" w:rsidRPr="009A3B20" w:rsidRDefault="007C7030" w:rsidP="00FC44EE">
      <w:pPr>
        <w:pStyle w:val="Listaszerbekezds"/>
      </w:pPr>
      <w:r w:rsidRPr="007C7030">
        <w:t>Esemény állapot kezelése (aktív / lezárt)</w:t>
      </w:r>
    </w:p>
    <w:p w14:paraId="53A8C2DB" w14:textId="0C4837D5" w:rsidR="00017344" w:rsidRPr="006012F3" w:rsidRDefault="00017344" w:rsidP="00FC44EE">
      <w:pPr>
        <w:pStyle w:val="Cmsor3"/>
        <w:rPr>
          <w:rFonts w:eastAsia="Merriweather"/>
        </w:rPr>
      </w:pPr>
      <w:bookmarkStart w:id="9" w:name="_Toc210729678"/>
      <w:r w:rsidRPr="006012F3">
        <w:t>Diák funkciók</w:t>
      </w:r>
      <w:bookmarkEnd w:id="9"/>
    </w:p>
    <w:p w14:paraId="74D30057" w14:textId="36E90B4E" w:rsidR="00017344" w:rsidRPr="009A3B20" w:rsidRDefault="0057433F" w:rsidP="00FC44EE">
      <w:pPr>
        <w:pStyle w:val="Listaszerbekezds"/>
      </w:pPr>
      <w:r w:rsidRPr="009A3B20">
        <w:t>Események listázása és részleteinek megtekintése</w:t>
      </w:r>
    </w:p>
    <w:p w14:paraId="746E97DD" w14:textId="6C905DB6" w:rsidR="007C7030" w:rsidRDefault="007C7030" w:rsidP="00FC44EE">
      <w:pPr>
        <w:pStyle w:val="Listaszerbekezds"/>
      </w:pPr>
      <w:r w:rsidRPr="007C7030">
        <w:t>Jelentkezés eseményre</w:t>
      </w:r>
    </w:p>
    <w:p w14:paraId="26D5FD56" w14:textId="5F9B4581" w:rsidR="007C7030" w:rsidRDefault="007C7030" w:rsidP="00FC44EE">
      <w:pPr>
        <w:pStyle w:val="Listaszerbekezds"/>
      </w:pPr>
      <w:r w:rsidRPr="007C7030">
        <w:t>Jelentkezés visszavonása</w:t>
      </w:r>
    </w:p>
    <w:p w14:paraId="5276D260" w14:textId="4DF065E6" w:rsidR="00017344" w:rsidRPr="009A3B20" w:rsidRDefault="0057433F" w:rsidP="00FC44EE">
      <w:pPr>
        <w:pStyle w:val="Listaszerbekezds"/>
      </w:pPr>
      <w:r w:rsidRPr="009A3B20">
        <w:t xml:space="preserve">Részvétel összesítése (pl. </w:t>
      </w:r>
      <w:r w:rsidR="007C7030">
        <w:t>20 felhasználó</w:t>
      </w:r>
      <w:r w:rsidRPr="009A3B20">
        <w:t xml:space="preserve"> jelentkezett)</w:t>
      </w:r>
    </w:p>
    <w:p w14:paraId="5163BA10" w14:textId="75061D0C" w:rsidR="00017344" w:rsidRPr="009A3B20" w:rsidRDefault="006E7BE1" w:rsidP="00FC44EE">
      <w:pPr>
        <w:pStyle w:val="Listaszerbekezds"/>
      </w:pPr>
      <w:r w:rsidRPr="009A3B20">
        <w:t>Esemény keresése, szűrés dátum, szervező vagy típus szerint</w:t>
      </w:r>
    </w:p>
    <w:p w14:paraId="08E4CB64" w14:textId="77777777" w:rsidR="007C7030" w:rsidRDefault="006E7BE1" w:rsidP="00FC44EE">
      <w:pPr>
        <w:pStyle w:val="Listaszerbekezds"/>
      </w:pPr>
      <w:r w:rsidRPr="009A3B20">
        <w:t xml:space="preserve">Szavazásokon való részvétel, eredmények követése </w:t>
      </w:r>
    </w:p>
    <w:p w14:paraId="7386BAF4" w14:textId="1A82041F" w:rsidR="00017344" w:rsidRPr="009A3B20" w:rsidRDefault="00017344" w:rsidP="00FC44EE">
      <w:pPr>
        <w:pStyle w:val="Listaszerbekezds"/>
      </w:pPr>
      <w:r w:rsidRPr="009A3B20">
        <w:t>Diákok hozzászólhatnak eseményekhez.</w:t>
      </w:r>
    </w:p>
    <w:p w14:paraId="02228AAE" w14:textId="49E70DA0" w:rsidR="006E7BE1" w:rsidRPr="009A3B20" w:rsidRDefault="006E7BE1" w:rsidP="00DE24C8">
      <w:pPr>
        <w:pStyle w:val="Listaszerbekezds"/>
      </w:pPr>
      <w:r w:rsidRPr="009A3B20">
        <w:t>Hozzászólások írása eseményekhez</w:t>
      </w:r>
    </w:p>
    <w:p w14:paraId="0937283C" w14:textId="42B913A6" w:rsidR="00B575CF" w:rsidRPr="009A3B20" w:rsidRDefault="006E7BE1" w:rsidP="00FC44EE">
      <w:pPr>
        <w:pStyle w:val="Listaszerbekezds"/>
      </w:pPr>
      <w:r w:rsidRPr="009A3B20">
        <w:t>„Kedvenc esemény” funkció</w:t>
      </w:r>
      <w:r w:rsidR="00742594" w:rsidRPr="009A3B20">
        <w:t xml:space="preserve">, </w:t>
      </w:r>
      <w:r w:rsidRPr="009A3B20">
        <w:t>kiemelt események követése</w:t>
      </w:r>
    </w:p>
    <w:p w14:paraId="52493B2C" w14:textId="5E7A3DCF" w:rsidR="00813665" w:rsidRDefault="00B575CF" w:rsidP="003E0C57">
      <w:pPr>
        <w:pStyle w:val="Cmsor3"/>
        <w:pageBreakBefore/>
      </w:pPr>
      <w:bookmarkStart w:id="10" w:name="_Toc210729679"/>
      <w:r>
        <w:lastRenderedPageBreak/>
        <w:t>Admin funkciók</w:t>
      </w:r>
      <w:bookmarkEnd w:id="10"/>
    </w:p>
    <w:p w14:paraId="12A210E2" w14:textId="33249B12" w:rsidR="00B575CF" w:rsidRPr="009A3B20" w:rsidRDefault="00B575CF" w:rsidP="00FC44EE">
      <w:pPr>
        <w:pStyle w:val="Listaszerbekezds"/>
      </w:pPr>
      <w:r w:rsidRPr="009A3B20">
        <w:t>Teljes körű hozzáférés minden funkcióhoz és modulhoz</w:t>
      </w:r>
    </w:p>
    <w:p w14:paraId="1E5DC50D" w14:textId="122482D4" w:rsidR="00B575CF" w:rsidRPr="009A3B20" w:rsidRDefault="00B575CF" w:rsidP="00FC44EE">
      <w:pPr>
        <w:pStyle w:val="Listaszerbekezds"/>
      </w:pPr>
      <w:r w:rsidRPr="009A3B20">
        <w:t>Iskolák regisztrációjának jóváhagyása vagy törlése</w:t>
      </w:r>
    </w:p>
    <w:p w14:paraId="2931A820" w14:textId="77777777" w:rsidR="007C7030" w:rsidRDefault="007C7030" w:rsidP="00FC44EE">
      <w:pPr>
        <w:pStyle w:val="Listaszerbekezds"/>
      </w:pPr>
      <w:r w:rsidRPr="007C7030">
        <w:t>Felhasználók kezelése (létrehozás, törlés, jogosultság)</w:t>
      </w:r>
    </w:p>
    <w:p w14:paraId="0DDB8970" w14:textId="6A2F0723" w:rsidR="00B575CF" w:rsidRPr="009A3B20" w:rsidRDefault="00B575CF" w:rsidP="00FC44EE">
      <w:pPr>
        <w:pStyle w:val="Listaszerbekezds"/>
      </w:pPr>
      <w:r w:rsidRPr="009A3B20">
        <w:t>Események kezelése: bármely esemény szerkesztése, törlése, lezárása</w:t>
      </w:r>
    </w:p>
    <w:p w14:paraId="6EE0BE0D" w14:textId="77777777" w:rsidR="007C7030" w:rsidRDefault="007C7030" w:rsidP="00FC44EE">
      <w:pPr>
        <w:pStyle w:val="Listaszerbekezds"/>
      </w:pPr>
      <w:r w:rsidRPr="007C7030">
        <w:t>Szavazások kezelése</w:t>
      </w:r>
    </w:p>
    <w:p w14:paraId="738A4138" w14:textId="5D307126" w:rsidR="00B575CF" w:rsidRPr="009A3B20" w:rsidRDefault="00B575CF" w:rsidP="00FC44EE">
      <w:pPr>
        <w:pStyle w:val="Listaszerbekezds"/>
      </w:pPr>
      <w:r w:rsidRPr="009A3B20">
        <w:t>Kommentek moderálása</w:t>
      </w:r>
    </w:p>
    <w:p w14:paraId="1D9E1C93" w14:textId="0E0DBA24" w:rsidR="00B575CF" w:rsidRPr="009A3B20" w:rsidRDefault="007C7030" w:rsidP="00F96853">
      <w:pPr>
        <w:pStyle w:val="Listaszerbekezds"/>
      </w:pPr>
      <w:r w:rsidRPr="007C7030">
        <w:t>Statisztikák megtekintése</w:t>
      </w:r>
    </w:p>
    <w:p w14:paraId="074FF40C" w14:textId="58D4F275" w:rsidR="00B575CF" w:rsidRPr="009A3B20" w:rsidRDefault="00B575CF" w:rsidP="00FC44EE">
      <w:pPr>
        <w:pStyle w:val="Listaszerbekezds"/>
      </w:pPr>
      <w:r w:rsidRPr="009A3B20">
        <w:t>Rendszerbeállítások módosítása</w:t>
      </w:r>
    </w:p>
    <w:p w14:paraId="7F6047E8" w14:textId="052D3FBB" w:rsidR="009A0018" w:rsidRPr="009A3B20" w:rsidRDefault="007C7030" w:rsidP="00FC44EE">
      <w:pPr>
        <w:pStyle w:val="Listaszerbekezds"/>
      </w:pPr>
      <w:r w:rsidRPr="007C7030">
        <w:t>Adatbázis mentések kezelése</w:t>
      </w:r>
    </w:p>
    <w:p w14:paraId="7228CE9C" w14:textId="6ACC5293" w:rsidR="00017344" w:rsidRDefault="00813665" w:rsidP="00FC44EE">
      <w:pPr>
        <w:pStyle w:val="Cmsor1"/>
      </w:pPr>
      <w:bookmarkStart w:id="11" w:name="_Toc210729680"/>
      <w:r w:rsidRPr="006012F3">
        <w:lastRenderedPageBreak/>
        <w:t xml:space="preserve">Fejlesztői </w:t>
      </w:r>
      <w:r w:rsidR="00BE1AB4">
        <w:t>specifikáció</w:t>
      </w:r>
      <w:bookmarkEnd w:id="11"/>
    </w:p>
    <w:p w14:paraId="04F6573B" w14:textId="279A75E8" w:rsidR="00813665" w:rsidRPr="00813665" w:rsidRDefault="00813665" w:rsidP="00FC44EE">
      <w:pPr>
        <w:pStyle w:val="Cmsor2"/>
      </w:pPr>
      <w:bookmarkStart w:id="12" w:name="_Toc210729681"/>
      <w:r w:rsidRPr="00813665">
        <w:t>Operációs rendszer</w:t>
      </w:r>
      <w:bookmarkEnd w:id="12"/>
    </w:p>
    <w:p w14:paraId="73401611" w14:textId="383F4743" w:rsidR="00813665" w:rsidRDefault="00813665" w:rsidP="00C102FA">
      <w:r w:rsidRPr="006012F3">
        <w:t>Windows 10, Windows 11</w:t>
      </w:r>
    </w:p>
    <w:p w14:paraId="449CCE6F" w14:textId="71805A12" w:rsidR="00813665" w:rsidRDefault="00813665" w:rsidP="00D9745C">
      <w:pPr>
        <w:pStyle w:val="Cmsor2"/>
      </w:pPr>
      <w:bookmarkStart w:id="13" w:name="_Toc210729682"/>
      <w:r w:rsidRPr="00813665">
        <w:t>Felhasználandó programozási nyelv</w:t>
      </w:r>
      <w:r w:rsidR="00553B41">
        <w:t>ek</w:t>
      </w:r>
      <w:bookmarkEnd w:id="13"/>
    </w:p>
    <w:p w14:paraId="4609923E" w14:textId="6420FE22" w:rsidR="00D9745C" w:rsidRDefault="00D9745C" w:rsidP="00D9745C">
      <w:pPr>
        <w:pStyle w:val="Cmsor3"/>
      </w:pPr>
      <w:r>
        <w:t>Frontend</w:t>
      </w:r>
    </w:p>
    <w:p w14:paraId="274A76AF" w14:textId="2D324CCF" w:rsidR="004327AA" w:rsidRDefault="004327AA" w:rsidP="00D9745C">
      <w:pPr>
        <w:pStyle w:val="Listaszerbekezds"/>
      </w:pPr>
      <w:r>
        <w:t>Vue 3</w:t>
      </w:r>
    </w:p>
    <w:p w14:paraId="0D0C0F69" w14:textId="128584F5" w:rsidR="00D9745C" w:rsidRDefault="00D9745C" w:rsidP="00D9745C">
      <w:pPr>
        <w:pStyle w:val="Listaszerbekezds"/>
      </w:pPr>
      <w:r>
        <w:t>Vite</w:t>
      </w:r>
    </w:p>
    <w:p w14:paraId="134C75C4" w14:textId="4652A291" w:rsidR="00D9745C" w:rsidRDefault="00D9745C" w:rsidP="00D9745C">
      <w:pPr>
        <w:pStyle w:val="Listaszerbekezds"/>
      </w:pPr>
      <w:r>
        <w:t>Vue Router</w:t>
      </w:r>
    </w:p>
    <w:p w14:paraId="2EDE92BB" w14:textId="3FDC8FDC" w:rsidR="00D9745C" w:rsidRDefault="00D9745C" w:rsidP="00D9745C">
      <w:pPr>
        <w:pStyle w:val="Listaszerbekezds"/>
      </w:pPr>
      <w:r>
        <w:t>Vuex</w:t>
      </w:r>
    </w:p>
    <w:p w14:paraId="719749E4" w14:textId="5F6C4A5B" w:rsidR="00D9745C" w:rsidRDefault="00D9745C" w:rsidP="00D9745C">
      <w:pPr>
        <w:pStyle w:val="Listaszerbekezds"/>
      </w:pPr>
      <w:r>
        <w:t>Axios</w:t>
      </w:r>
    </w:p>
    <w:p w14:paraId="76F56E30" w14:textId="46C399BC" w:rsidR="00D9745C" w:rsidRDefault="00D9745C" w:rsidP="00D9745C">
      <w:pPr>
        <w:pStyle w:val="Listaszerbekezds"/>
      </w:pPr>
      <w:r>
        <w:t>Bootstrap</w:t>
      </w:r>
      <w:r w:rsidR="004327AA">
        <w:t xml:space="preserve"> 5</w:t>
      </w:r>
    </w:p>
    <w:p w14:paraId="2CB929A9" w14:textId="1D67FF0F" w:rsidR="004327AA" w:rsidRDefault="004327AA" w:rsidP="00D9745C">
      <w:pPr>
        <w:pStyle w:val="Listaszerbekezds"/>
      </w:pPr>
      <w:r>
        <w:t>Playwright (E2E tesztek)</w:t>
      </w:r>
    </w:p>
    <w:p w14:paraId="2E39B2D9" w14:textId="11C44C58" w:rsidR="00D9745C" w:rsidRDefault="00D9745C" w:rsidP="00D9745C">
      <w:pPr>
        <w:pStyle w:val="Cmsor3"/>
      </w:pPr>
      <w:r>
        <w:t>Backend</w:t>
      </w:r>
    </w:p>
    <w:p w14:paraId="5CBE1DBE" w14:textId="6A2ADE1A" w:rsidR="00D9745C" w:rsidRDefault="004327AA" w:rsidP="00D9745C">
      <w:pPr>
        <w:pStyle w:val="Listaszerbekezds"/>
      </w:pPr>
      <w:r>
        <w:t>Laravel 12</w:t>
      </w:r>
    </w:p>
    <w:p w14:paraId="11D2FF26" w14:textId="0928CEE2" w:rsidR="004327AA" w:rsidRDefault="004327AA" w:rsidP="00D9745C">
      <w:pPr>
        <w:pStyle w:val="Listaszerbekezds"/>
      </w:pPr>
      <w:r>
        <w:t>PHP 8.2+</w:t>
      </w:r>
    </w:p>
    <w:p w14:paraId="68C1A9C8" w14:textId="4EF31D95" w:rsidR="004327AA" w:rsidRDefault="004327AA" w:rsidP="00D9745C">
      <w:pPr>
        <w:pStyle w:val="Listaszerbekezds"/>
      </w:pPr>
      <w:r>
        <w:t>Laravel Sanctum</w:t>
      </w:r>
    </w:p>
    <w:p w14:paraId="4C931286" w14:textId="6E5D1134" w:rsidR="004327AA" w:rsidRDefault="004327AA" w:rsidP="00D9745C">
      <w:pPr>
        <w:pStyle w:val="Listaszerbekezds"/>
      </w:pPr>
      <w:r>
        <w:t>Eloquent ORM</w:t>
      </w:r>
    </w:p>
    <w:p w14:paraId="1379613B" w14:textId="00A01FC7" w:rsidR="004327AA" w:rsidRDefault="004327AA" w:rsidP="00D9745C">
      <w:pPr>
        <w:pStyle w:val="Listaszerbekezds"/>
      </w:pPr>
      <w:r>
        <w:t>PHPUnit</w:t>
      </w:r>
    </w:p>
    <w:p w14:paraId="405E8CD1" w14:textId="11A4ED84" w:rsidR="00D9745C" w:rsidRDefault="00D9745C" w:rsidP="00D9745C">
      <w:pPr>
        <w:pStyle w:val="Listaszerbekezds"/>
      </w:pPr>
      <w:r>
        <w:t>MySQL</w:t>
      </w:r>
      <w:r w:rsidR="004327AA">
        <w:t xml:space="preserve"> (adatbázis)</w:t>
      </w:r>
    </w:p>
    <w:p w14:paraId="37CE5B34" w14:textId="32F8A4EF" w:rsidR="004327AA" w:rsidRDefault="004327AA" w:rsidP="004327AA">
      <w:pPr>
        <w:pStyle w:val="Cmsor2"/>
      </w:pPr>
      <w:r>
        <w:t>Megoldás formátuma</w:t>
      </w:r>
    </w:p>
    <w:p w14:paraId="256E67AD" w14:textId="4B63C3DE" w:rsidR="004327AA" w:rsidRDefault="004327AA" w:rsidP="004327AA">
      <w:r>
        <w:t>A rendszer modulokból álló alkalmazás, elkülönített Frontend és Backend komponensekkel</w:t>
      </w:r>
    </w:p>
    <w:p w14:paraId="71AE91AB" w14:textId="72FCC415" w:rsidR="004327AA" w:rsidRDefault="004327AA" w:rsidP="004327AA">
      <w:pPr>
        <w:pStyle w:val="Cmsor2"/>
        <w:pageBreakBefore/>
      </w:pPr>
      <w:r>
        <w:lastRenderedPageBreak/>
        <w:t>Modulok</w:t>
      </w:r>
    </w:p>
    <w:p w14:paraId="75BDBD31" w14:textId="0B7C65E8" w:rsidR="004327AA" w:rsidRDefault="004327AA" w:rsidP="004327AA">
      <w:pPr>
        <w:pStyle w:val="Listaszerbekezds"/>
      </w:pPr>
      <w:r>
        <w:t>Felhasználó és authentikációs modul</w:t>
      </w:r>
    </w:p>
    <w:p w14:paraId="2CF052AA" w14:textId="0D798F55" w:rsidR="004327AA" w:rsidRDefault="004327AA" w:rsidP="004327AA">
      <w:pPr>
        <w:pStyle w:val="Listaszerbekezds"/>
      </w:pPr>
      <w:r>
        <w:t>Intézmény és tagságkezelő modul</w:t>
      </w:r>
    </w:p>
    <w:p w14:paraId="3D17CE9B" w14:textId="4E415086" w:rsidR="004327AA" w:rsidRDefault="004327AA" w:rsidP="004327AA">
      <w:pPr>
        <w:pStyle w:val="Listaszerbekezds"/>
      </w:pPr>
      <w:r>
        <w:t>Osztálykezelő modul</w:t>
      </w:r>
    </w:p>
    <w:p w14:paraId="31057A09" w14:textId="639C17AD" w:rsidR="004327AA" w:rsidRDefault="004327AA" w:rsidP="004327AA">
      <w:pPr>
        <w:pStyle w:val="Listaszerbekezds"/>
      </w:pPr>
      <w:r>
        <w:t xml:space="preserve">Eseménykezelő </w:t>
      </w:r>
      <w:r>
        <w:t>modul</w:t>
      </w:r>
    </w:p>
    <w:p w14:paraId="0138B791" w14:textId="5488AF1F" w:rsidR="004327AA" w:rsidRDefault="004327AA" w:rsidP="004327AA">
      <w:pPr>
        <w:pStyle w:val="Listaszerbekezds"/>
      </w:pPr>
      <w:r>
        <w:t xml:space="preserve">Részvételi visszajelzés </w:t>
      </w:r>
      <w:r>
        <w:t>modul</w:t>
      </w:r>
    </w:p>
    <w:p w14:paraId="175319EC" w14:textId="4793CD6F" w:rsidR="004327AA" w:rsidRDefault="004327AA" w:rsidP="004327AA">
      <w:pPr>
        <w:pStyle w:val="Listaszerbekezds"/>
      </w:pPr>
      <w:r>
        <w:t>Kérés / szűrés / listázás modul</w:t>
      </w:r>
    </w:p>
    <w:p w14:paraId="1C1A00F7" w14:textId="0B4DC908" w:rsidR="004327AA" w:rsidRDefault="004327AA" w:rsidP="004327AA">
      <w:pPr>
        <w:pStyle w:val="Listaszerbekezds"/>
      </w:pPr>
      <w:r>
        <w:t>Komment és kedvenc modul</w:t>
      </w:r>
    </w:p>
    <w:p w14:paraId="43930279" w14:textId="3839DC53" w:rsidR="004327AA" w:rsidRPr="004327AA" w:rsidRDefault="004327AA" w:rsidP="004327AA">
      <w:pPr>
        <w:pStyle w:val="Listaszerbekezds"/>
      </w:pPr>
      <w:r>
        <w:t>Kérlelem / jováhagyási modul</w:t>
      </w:r>
    </w:p>
    <w:p w14:paraId="5BC5F488" w14:textId="4D5DF57D" w:rsidR="00C102FA" w:rsidRDefault="00813665" w:rsidP="004327AA">
      <w:pPr>
        <w:pStyle w:val="Cmsor2"/>
      </w:pPr>
      <w:bookmarkStart w:id="14" w:name="_Toc210729686"/>
      <w:r w:rsidRPr="006012F3">
        <w:t>Szoftverfejlesztés</w:t>
      </w:r>
      <w:bookmarkEnd w:id="14"/>
    </w:p>
    <w:p w14:paraId="4F1D5D11" w14:textId="0D84A190" w:rsidR="00422EB2" w:rsidRDefault="004804CC" w:rsidP="00422EB2">
      <w:r>
        <w:t xml:space="preserve">A fejlesztést kisebb szakaszokra bontva végezzük. </w:t>
      </w:r>
      <w:r w:rsidR="00553B41">
        <w:t>Első lépésként az alapvető funkciók kerülnek megvalósításra, mint például a felhasználói bejelentkezés és az események alapvető kezelése.</w:t>
      </w:r>
      <w:r>
        <w:t xml:space="preserve"> Ezek után kerülnek sorra a kiegészítő funkciók, mint a szavazások, az értesítések vagy a több iskola egyidejű kezelése.</w:t>
      </w:r>
    </w:p>
    <w:p w14:paraId="117844A0" w14:textId="327261D1" w:rsidR="00D07A55" w:rsidRDefault="00D07A55" w:rsidP="00FC44EE">
      <w:pPr>
        <w:pStyle w:val="Cmsor2"/>
      </w:pPr>
      <w:bookmarkStart w:id="15" w:name="_Toc210729687"/>
      <w:r>
        <w:t>Tárolt adatok</w:t>
      </w:r>
      <w:bookmarkEnd w:id="15"/>
    </w:p>
    <w:p w14:paraId="5B953EE4" w14:textId="53B6C5B9" w:rsidR="00D07A55" w:rsidRDefault="00D07A55" w:rsidP="00FC44EE">
      <w:pPr>
        <w:pStyle w:val="Cmsor3"/>
      </w:pPr>
      <w:bookmarkStart w:id="16" w:name="_Toc210729688"/>
      <w:r>
        <w:t>Felhasználói adatok</w:t>
      </w:r>
      <w:bookmarkEnd w:id="16"/>
    </w:p>
    <w:p w14:paraId="25CC30B6" w14:textId="37F1B6DB" w:rsidR="00D07A55" w:rsidRPr="000B5D78" w:rsidRDefault="00D07A55" w:rsidP="00FC44EE">
      <w:pPr>
        <w:pStyle w:val="Listaszerbekezds"/>
      </w:pPr>
      <w:r w:rsidRPr="000B5D78">
        <w:t>Diákok: név, e-mail cím, osztály, évfolyam, jelszó (titkosított formában)</w:t>
      </w:r>
    </w:p>
    <w:p w14:paraId="4F00BB76" w14:textId="77777777" w:rsidR="00D07A55" w:rsidRPr="000B5D78" w:rsidRDefault="00D07A55" w:rsidP="00FC44EE">
      <w:pPr>
        <w:pStyle w:val="Listaszerbekezds"/>
      </w:pPr>
      <w:r w:rsidRPr="000B5D78">
        <w:t>Tanárok: név, e-mail cím, tantárgy (opcionális), jogosultságok</w:t>
      </w:r>
    </w:p>
    <w:p w14:paraId="5329B54F" w14:textId="2BFAB418" w:rsidR="00D4300E" w:rsidRPr="000B5D78" w:rsidRDefault="00D07A55" w:rsidP="00FC44EE">
      <w:pPr>
        <w:pStyle w:val="Listaszerbekezds"/>
      </w:pPr>
      <w:r w:rsidRPr="000B5D78">
        <w:t>Adminisztrátorok: név, e-mail cím, teljes jogosultsági szint</w:t>
      </w:r>
    </w:p>
    <w:p w14:paraId="51EAAD76" w14:textId="159E828C" w:rsidR="00727183" w:rsidRDefault="00727183" w:rsidP="00FC44EE">
      <w:pPr>
        <w:pStyle w:val="Cmsor1"/>
      </w:pPr>
      <w:bookmarkStart w:id="17" w:name="_Toc210729690"/>
      <w:r>
        <w:lastRenderedPageBreak/>
        <w:t>Dokumentáció</w:t>
      </w:r>
      <w:bookmarkEnd w:id="17"/>
    </w:p>
    <w:p w14:paraId="7D02E363" w14:textId="027E5FA6" w:rsidR="00331EE8" w:rsidRDefault="00331EE8" w:rsidP="00FC44EE">
      <w:pPr>
        <w:pStyle w:val="Cmsor2"/>
      </w:pPr>
      <w:bookmarkStart w:id="18" w:name="_Toc210729691"/>
      <w:r>
        <w:t>Erőforrás terv, munkaidő nyilvántartás</w:t>
      </w:r>
      <w:bookmarkEnd w:id="18"/>
    </w:p>
    <w:p w14:paraId="452802A0" w14:textId="53FD1701" w:rsidR="00727CE6" w:rsidRPr="0074487B" w:rsidRDefault="0074487B" w:rsidP="0074487B">
      <w:r w:rsidRPr="0074487B">
        <w:t xml:space="preserve">A projekt elkészítéséhez leginkább a saját időnkre és munkánkra van szükség. A feladatokat egymás között felosztjuk: egyikünk elsősorban a </w:t>
      </w:r>
      <w:r w:rsidRPr="0074487B">
        <w:rPr>
          <w:rStyle w:val="Kiemels2"/>
          <w:b w:val="0"/>
          <w:bCs w:val="0"/>
        </w:rPr>
        <w:t>frontend fejlesztéssel</w:t>
      </w:r>
      <w:r w:rsidRPr="0074487B">
        <w:t xml:space="preserve"> foglalkozik (felhasználói felület kialakítása, reszponzív megjelenés, kezelhetőség), míg másikunk a </w:t>
      </w:r>
      <w:r w:rsidRPr="0074487B">
        <w:rPr>
          <w:rStyle w:val="Kiemels2"/>
          <w:b w:val="0"/>
          <w:bCs w:val="0"/>
        </w:rPr>
        <w:t>backend oldalt</w:t>
      </w:r>
      <w:r w:rsidRPr="0074487B">
        <w:t xml:space="preserve"> készíti (adatbázis tervezés, üzleti logika, API-fejlesztés).</w:t>
      </w:r>
      <w:r w:rsidRPr="0074487B">
        <w:br/>
        <w:t>A munkát kisebb szakaszokra bontjuk, így pontosan követhető, hogy hol tartunk a projektben. Ez biztosítja az átláthatóságot, és segít abban, hogy minden részidőben elkészüljön.</w:t>
      </w:r>
    </w:p>
    <w:p w14:paraId="1CE41893" w14:textId="1D1B8155" w:rsidR="00331EE8" w:rsidRDefault="00331EE8" w:rsidP="00FC44EE">
      <w:pPr>
        <w:pStyle w:val="Cmsor2"/>
      </w:pPr>
      <w:bookmarkStart w:id="19" w:name="_Toc210729692"/>
      <w:r>
        <w:t>Technikai dokumentáció</w:t>
      </w:r>
      <w:bookmarkEnd w:id="19"/>
    </w:p>
    <w:p w14:paraId="560E233B" w14:textId="77777777" w:rsidR="0074487B" w:rsidRPr="0074487B" w:rsidRDefault="0074487B" w:rsidP="00077AB6">
      <w:pPr>
        <w:ind w:left="0" w:firstLine="360"/>
        <w:rPr>
          <w:lang w:eastAsia="hu-HU"/>
        </w:rPr>
      </w:pPr>
      <w:r w:rsidRPr="0074487B">
        <w:rPr>
          <w:lang w:eastAsia="hu-HU"/>
        </w:rPr>
        <w:t>Ebben a részben bemutatjuk, hogyan épül fel a rendszer két fő része:</w:t>
      </w:r>
    </w:p>
    <w:p w14:paraId="776A6D97" w14:textId="112BB26E" w:rsidR="0074487B" w:rsidRPr="0074487B" w:rsidRDefault="0074487B" w:rsidP="0074487B">
      <w:pPr>
        <w:keepNext w:val="0"/>
        <w:keepLines w:val="0"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lang w:eastAsia="hu-HU"/>
        </w:rPr>
      </w:pPr>
      <w:r w:rsidRPr="0074487B">
        <w:rPr>
          <w:rFonts w:eastAsia="Times New Roman"/>
          <w:b/>
          <w:bCs/>
          <w:lang w:eastAsia="hu-HU"/>
        </w:rPr>
        <w:t>Frontend</w:t>
      </w:r>
      <w:r w:rsidRPr="0074487B">
        <w:rPr>
          <w:rFonts w:eastAsia="Times New Roman"/>
          <w:lang w:eastAsia="hu-HU"/>
        </w:rPr>
        <w:t>: a felhasználói felület, amelyen keresztül a diákok, tanárok és adminok használják a rendszert. Ide tartozik a megjelenés, a bejelentkezési és regisztrációs oldalak, az események listázása, valamint az interaktív funkciók (pl.</w:t>
      </w:r>
      <w:r w:rsidR="00077AB6" w:rsidRPr="00523BC3">
        <w:rPr>
          <w:rStyle w:val="nevekChar"/>
        </w:rPr>
        <w:t> </w:t>
      </w:r>
      <w:r w:rsidRPr="0074487B">
        <w:rPr>
          <w:rFonts w:eastAsia="Times New Roman"/>
          <w:lang w:eastAsia="hu-HU"/>
        </w:rPr>
        <w:t>szavazás,</w:t>
      </w:r>
      <w:r w:rsidR="00077AB6" w:rsidRPr="00523BC3">
        <w:rPr>
          <w:rStyle w:val="nevekChar"/>
        </w:rPr>
        <w:t> </w:t>
      </w:r>
      <w:r w:rsidRPr="0074487B">
        <w:rPr>
          <w:rFonts w:eastAsia="Times New Roman"/>
          <w:lang w:eastAsia="hu-HU"/>
        </w:rPr>
        <w:t>kommentelés).</w:t>
      </w:r>
    </w:p>
    <w:p w14:paraId="48FB2DEB" w14:textId="77777777" w:rsidR="0074487B" w:rsidRPr="0074487B" w:rsidRDefault="0074487B" w:rsidP="0074487B">
      <w:pPr>
        <w:keepNext w:val="0"/>
        <w:keepLines w:val="0"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lang w:eastAsia="hu-HU"/>
        </w:rPr>
      </w:pPr>
      <w:r w:rsidRPr="0074487B">
        <w:rPr>
          <w:rFonts w:eastAsia="Times New Roman"/>
          <w:b/>
          <w:bCs/>
          <w:lang w:eastAsia="hu-HU"/>
        </w:rPr>
        <w:t>Backend</w:t>
      </w:r>
      <w:r w:rsidRPr="0074487B">
        <w:rPr>
          <w:rFonts w:eastAsia="Times New Roman"/>
          <w:lang w:eastAsia="hu-HU"/>
        </w:rPr>
        <w:t>: a háttérben futó rendszer, amely felelős az adatok kezeléséért és tárolásáért. Ide tartozik az adatbázis, az események és felhasználói adatok mentése, valamint a jogosultságok és értesítések kezelése.</w:t>
      </w:r>
    </w:p>
    <w:p w14:paraId="1118DB4D" w14:textId="45DD8812" w:rsidR="00F61444" w:rsidRPr="0074487B" w:rsidRDefault="0074487B" w:rsidP="00077AB6">
      <w:pPr>
        <w:rPr>
          <w:lang w:eastAsia="hu-HU"/>
        </w:rPr>
      </w:pPr>
      <w:r w:rsidRPr="0074487B">
        <w:rPr>
          <w:lang w:eastAsia="hu-HU"/>
        </w:rPr>
        <w:t>A technikai dokumentáció célja, hogy érthetően bemutassa, hogyan kapcsolódik össze a frontend a backenddel, és hogyan valósul meg az adatok tárolása és feldolgozása. A dokumentáció tartalmazza az idegen szavak, rövidítések magyarázatát is, hogy nem szakmai olvasók számára is feldolgozható legyen.</w:t>
      </w:r>
    </w:p>
    <w:p w14:paraId="58EB6C4B" w14:textId="426041A9" w:rsidR="00FD114D" w:rsidRDefault="00331EE8" w:rsidP="00FC44EE">
      <w:pPr>
        <w:pStyle w:val="Cmsor2"/>
      </w:pPr>
      <w:bookmarkStart w:id="20" w:name="_Toc210729693"/>
      <w:r>
        <w:t xml:space="preserve">Forráskód </w:t>
      </w:r>
      <w:r w:rsidR="005D63A3">
        <w:t>dokumentáció</w:t>
      </w:r>
      <w:bookmarkEnd w:id="20"/>
    </w:p>
    <w:p w14:paraId="52ED57DB" w14:textId="65F41622" w:rsidR="00F61444" w:rsidRDefault="0074487B" w:rsidP="00F61444">
      <w:r>
        <w:t xml:space="preserve">A forráskódot úgy írjuk meg, hogy </w:t>
      </w:r>
      <w:r w:rsidRPr="0074487B">
        <w:rPr>
          <w:rStyle w:val="Kiemels2"/>
          <w:b w:val="0"/>
          <w:bCs w:val="0"/>
        </w:rPr>
        <w:t>frontend</w:t>
      </w:r>
      <w:r>
        <w:t xml:space="preserve"> és </w:t>
      </w:r>
      <w:r w:rsidRPr="0074487B">
        <w:rPr>
          <w:rStyle w:val="Kiemels2"/>
          <w:b w:val="0"/>
          <w:bCs w:val="0"/>
        </w:rPr>
        <w:t>backend</w:t>
      </w:r>
      <w:r>
        <w:t xml:space="preserve"> oldalon egyaránt könnyen átlátható legyen. A változóknak és függvényeknek beszédes nevet adunk, és minden fontosabb résznél rövid magyarázatot (kommentet) helyezünk el.</w:t>
      </w:r>
    </w:p>
    <w:p w14:paraId="732ADFD8" w14:textId="42541B2F" w:rsidR="00CD744E" w:rsidRDefault="003F2BB4" w:rsidP="00CD744E">
      <w:pPr>
        <w:pStyle w:val="Cmsor2"/>
      </w:pPr>
      <w:bookmarkStart w:id="21" w:name="_Toc210729694"/>
      <w:r>
        <w:t>Felhasználói dokumentáció</w:t>
      </w:r>
      <w:bookmarkEnd w:id="21"/>
    </w:p>
    <w:p w14:paraId="64E865A9" w14:textId="17D8E2F8" w:rsidR="004A5E02" w:rsidRPr="004A5E02" w:rsidRDefault="004A5E02" w:rsidP="004A5E02">
      <w:r w:rsidRPr="004A5E02">
        <w:t>A felhasználói dokumentáció bemutatja a rendszer használatát a különböző szerepkörök számára (tanár, diák, adminisztrátor). Tartalmazza a bejelentkezés, események megtekintésének és létrehozásának, valamint a szavazások és értesítések használatának lépéseit. Célja, hogy a felhasználók könnyen eligazodjanak a felületen és megértsék az egyes funkciók működését technikai ismeretek nélkül.</w:t>
      </w:r>
    </w:p>
    <w:p w14:paraId="50DCE691" w14:textId="6672FABD" w:rsidR="00DD4522" w:rsidRDefault="00DD4522" w:rsidP="00FC44EE">
      <w:pPr>
        <w:pStyle w:val="Cmsor1"/>
      </w:pPr>
      <w:bookmarkStart w:id="22" w:name="_Toc210729695"/>
      <w:r>
        <w:lastRenderedPageBreak/>
        <w:t>Projekt adatlap</w:t>
      </w:r>
      <w:bookmarkEnd w:id="22"/>
    </w:p>
    <w:p w14:paraId="16B4B5A4" w14:textId="11C1B79F" w:rsidR="00DD4522" w:rsidRPr="00B65BD6" w:rsidRDefault="00DD4522" w:rsidP="00B65BD6">
      <w:pPr>
        <w:pStyle w:val="adatlap"/>
      </w:pPr>
      <w:r w:rsidRPr="00B65BD6">
        <w:rPr>
          <w:b/>
          <w:bCs w:val="0"/>
        </w:rPr>
        <w:t>Projekt neve:</w:t>
      </w:r>
      <w:r w:rsidRPr="00B65BD6">
        <w:t xml:space="preserve"> EseményTér</w:t>
      </w:r>
    </w:p>
    <w:p w14:paraId="12E0E9DE" w14:textId="293139C9" w:rsidR="008C750B" w:rsidRPr="00B65BD6" w:rsidRDefault="00DD4522" w:rsidP="00B65BD6">
      <w:pPr>
        <w:pStyle w:val="adatlap"/>
      </w:pPr>
      <w:r w:rsidRPr="00B65BD6">
        <w:rPr>
          <w:b/>
          <w:bCs w:val="0"/>
        </w:rPr>
        <w:t>Feladat rövid ismertetése:</w:t>
      </w:r>
      <w:r w:rsidRPr="00B65BD6">
        <w:t xml:space="preserve"> Az EseményTér </w:t>
      </w:r>
      <w:r w:rsidR="008C750B" w:rsidRPr="00B65BD6">
        <w:t>egy olyan webes rendszer, amely átláthatóbbá és egyszerűbbé teszi az iskolai programok szervezését és kommunikációját tanárok és a diákok számára.</w:t>
      </w:r>
    </w:p>
    <w:p w14:paraId="36ADBC5D" w14:textId="669C6F78" w:rsidR="00DD4522" w:rsidRPr="00B65BD6" w:rsidRDefault="00DD4522" w:rsidP="00B65BD6">
      <w:pPr>
        <w:pStyle w:val="adatlap"/>
      </w:pPr>
      <w:r w:rsidRPr="00B65BD6">
        <w:rPr>
          <w:b/>
          <w:bCs w:val="0"/>
        </w:rPr>
        <w:t>Felhasznált programozási nyelvek:</w:t>
      </w:r>
      <w:r w:rsidRPr="00B65BD6">
        <w:t xml:space="preserve"> </w:t>
      </w:r>
      <w:r w:rsidR="00C961D4">
        <w:t xml:space="preserve">Vue3, </w:t>
      </w:r>
      <w:proofErr w:type="spellStart"/>
      <w:r w:rsidR="00C961D4">
        <w:t>Vite</w:t>
      </w:r>
      <w:proofErr w:type="spellEnd"/>
      <w:r w:rsidR="00C961D4">
        <w:t xml:space="preserve">, </w:t>
      </w:r>
      <w:proofErr w:type="spellStart"/>
      <w:r w:rsidR="00C961D4">
        <w:t>Vue</w:t>
      </w:r>
      <w:proofErr w:type="spellEnd"/>
      <w:r w:rsidR="00C961D4">
        <w:t xml:space="preserve"> Router, </w:t>
      </w:r>
      <w:proofErr w:type="spellStart"/>
      <w:r w:rsidR="00C961D4">
        <w:t>Axios</w:t>
      </w:r>
      <w:proofErr w:type="spellEnd"/>
      <w:r w:rsidR="00C961D4">
        <w:t xml:space="preserve">, </w:t>
      </w:r>
      <w:proofErr w:type="spellStart"/>
      <w:r w:rsidR="00C961D4">
        <w:t>Vuex</w:t>
      </w:r>
      <w:proofErr w:type="spellEnd"/>
      <w:r w:rsidR="00C961D4">
        <w:t xml:space="preserve">, </w:t>
      </w:r>
      <w:proofErr w:type="spellStart"/>
      <w:r w:rsidRPr="00B65BD6">
        <w:t>MySQL</w:t>
      </w:r>
      <w:proofErr w:type="spellEnd"/>
      <w:r w:rsidRPr="00B65BD6">
        <w:t>, PHP, JavaScript</w:t>
      </w:r>
    </w:p>
    <w:p w14:paraId="3D338088" w14:textId="3FECA29B" w:rsidR="00DD4522" w:rsidRPr="00B65BD6" w:rsidRDefault="00CD744E" w:rsidP="00B65BD6">
      <w:pPr>
        <w:pStyle w:val="adatlap"/>
      </w:pPr>
      <w:r w:rsidRPr="00B65BD6">
        <w:rPr>
          <w:b/>
          <w:bCs w:val="0"/>
        </w:rPr>
        <w:t>Készítők</w:t>
      </w:r>
      <w:r w:rsidR="00DD4522" w:rsidRPr="00B65BD6">
        <w:rPr>
          <w:b/>
          <w:bCs w:val="0"/>
        </w:rPr>
        <w:t>:</w:t>
      </w:r>
      <w:r w:rsidR="00DD4522" w:rsidRPr="00B65BD6">
        <w:t xml:space="preserve"> Nagy Levéd Sámuel, Tóth Tamás</w:t>
      </w:r>
    </w:p>
    <w:sectPr w:rsidR="00DD4522" w:rsidRPr="00B65BD6" w:rsidSect="00056C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735" w:right="1276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57871" w14:textId="77777777" w:rsidR="00940C90" w:rsidRDefault="00940C90" w:rsidP="00C102FA">
      <w:r>
        <w:separator/>
      </w:r>
    </w:p>
  </w:endnote>
  <w:endnote w:type="continuationSeparator" w:id="0">
    <w:p w14:paraId="43FF8BBF" w14:textId="77777777" w:rsidR="00940C90" w:rsidRDefault="00940C90" w:rsidP="00C10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  <w:font w:name="Merriweather">
    <w:charset w:val="EE"/>
    <w:family w:val="auto"/>
    <w:pitch w:val="variable"/>
    <w:sig w:usb0="20000207" w:usb1="00000002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A4B6F" w14:textId="77777777" w:rsidR="00983C9D" w:rsidRDefault="00983C9D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365930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E86B259" w14:textId="4389797B" w:rsidR="00903412" w:rsidRDefault="0046589C" w:rsidP="00333BF0">
            <w:pPr>
              <w:pStyle w:val="llb"/>
              <w:ind w:left="0" w:firstLine="0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024E5" w14:textId="77777777" w:rsidR="00983C9D" w:rsidRDefault="00983C9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31124" w14:textId="77777777" w:rsidR="00940C90" w:rsidRDefault="00940C90" w:rsidP="00C102FA">
      <w:r>
        <w:separator/>
      </w:r>
    </w:p>
  </w:footnote>
  <w:footnote w:type="continuationSeparator" w:id="0">
    <w:p w14:paraId="6BEB0C4F" w14:textId="77777777" w:rsidR="00940C90" w:rsidRDefault="00940C90" w:rsidP="00C10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260DF" w14:textId="77777777" w:rsidR="00983C9D" w:rsidRDefault="00983C9D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D766" w14:textId="1C2F272B" w:rsidR="007B0D64" w:rsidRDefault="00983C9D" w:rsidP="002E03E3">
    <w:pPr>
      <w:pStyle w:val="lfej"/>
      <w:pBdr>
        <w:bottom w:val="double" w:sz="12" w:space="1" w:color="2F5496" w:themeColor="accent1" w:themeShade="BF"/>
      </w:pBdr>
      <w:tabs>
        <w:tab w:val="clear" w:pos="4536"/>
        <w:tab w:val="clear" w:pos="9072"/>
        <w:tab w:val="right" w:pos="9356"/>
      </w:tabs>
      <w:ind w:left="0" w:firstLine="0"/>
    </w:pPr>
    <w:r>
      <w:rPr>
        <w:noProof/>
      </w:rPr>
      <w:drawing>
        <wp:inline distT="0" distB="0" distL="0" distR="0" wp14:anchorId="0911F914" wp14:editId="57FE5065">
          <wp:extent cx="1656271" cy="458422"/>
          <wp:effectExtent l="0" t="0" r="1270" b="0"/>
          <wp:docPr id="20" name="Ábra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Ábra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5590" cy="483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03E3">
      <w:tab/>
      <w:t>Projekt specifikáció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26C60" w14:textId="77777777" w:rsidR="00983C9D" w:rsidRDefault="00983C9D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586A"/>
    <w:multiLevelType w:val="multilevel"/>
    <w:tmpl w:val="23FCF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A47E0A"/>
    <w:multiLevelType w:val="hybridMultilevel"/>
    <w:tmpl w:val="5156CFB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34D7471"/>
    <w:multiLevelType w:val="hybridMultilevel"/>
    <w:tmpl w:val="AF7CB7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87606"/>
    <w:multiLevelType w:val="hybridMultilevel"/>
    <w:tmpl w:val="25DCB8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632FE"/>
    <w:multiLevelType w:val="hybridMultilevel"/>
    <w:tmpl w:val="064A8054"/>
    <w:lvl w:ilvl="0" w:tplc="AA588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9D4955"/>
    <w:multiLevelType w:val="multilevel"/>
    <w:tmpl w:val="21F6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B2A94"/>
    <w:multiLevelType w:val="multilevel"/>
    <w:tmpl w:val="693C8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E74B93"/>
    <w:multiLevelType w:val="hybridMultilevel"/>
    <w:tmpl w:val="05803D82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3046BA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34651B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C2B7B22"/>
    <w:multiLevelType w:val="hybridMultilevel"/>
    <w:tmpl w:val="8E0871A2"/>
    <w:lvl w:ilvl="0" w:tplc="CDC6AA58">
      <w:start w:val="1"/>
      <w:numFmt w:val="bullet"/>
      <w:pStyle w:val="Listaszerbekezds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87035A4"/>
    <w:multiLevelType w:val="multilevel"/>
    <w:tmpl w:val="3EBC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558AC"/>
    <w:multiLevelType w:val="multilevel"/>
    <w:tmpl w:val="21E0DE86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D130323"/>
    <w:multiLevelType w:val="multilevel"/>
    <w:tmpl w:val="268E89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12571866">
    <w:abstractNumId w:val="13"/>
  </w:num>
  <w:num w:numId="2" w16cid:durableId="690761563">
    <w:abstractNumId w:val="1"/>
  </w:num>
  <w:num w:numId="3" w16cid:durableId="2080513835">
    <w:abstractNumId w:val="13"/>
  </w:num>
  <w:num w:numId="4" w16cid:durableId="401024283">
    <w:abstractNumId w:val="5"/>
  </w:num>
  <w:num w:numId="5" w16cid:durableId="1035279011">
    <w:abstractNumId w:val="4"/>
  </w:num>
  <w:num w:numId="6" w16cid:durableId="180510536">
    <w:abstractNumId w:val="3"/>
  </w:num>
  <w:num w:numId="7" w16cid:durableId="967974107">
    <w:abstractNumId w:val="10"/>
  </w:num>
  <w:num w:numId="8" w16cid:durableId="1819225105">
    <w:abstractNumId w:val="9"/>
  </w:num>
  <w:num w:numId="9" w16cid:durableId="1146319877">
    <w:abstractNumId w:val="14"/>
  </w:num>
  <w:num w:numId="10" w16cid:durableId="1156653901">
    <w:abstractNumId w:val="7"/>
  </w:num>
  <w:num w:numId="11" w16cid:durableId="1024936215">
    <w:abstractNumId w:val="0"/>
  </w:num>
  <w:num w:numId="12" w16cid:durableId="854150281">
    <w:abstractNumId w:val="11"/>
  </w:num>
  <w:num w:numId="13" w16cid:durableId="1335913126">
    <w:abstractNumId w:val="8"/>
  </w:num>
  <w:num w:numId="14" w16cid:durableId="116070901">
    <w:abstractNumId w:val="2"/>
  </w:num>
  <w:num w:numId="15" w16cid:durableId="1347638919">
    <w:abstractNumId w:val="6"/>
  </w:num>
  <w:num w:numId="16" w16cid:durableId="14068008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16"/>
    <w:rsid w:val="00017344"/>
    <w:rsid w:val="0002720C"/>
    <w:rsid w:val="00056C7F"/>
    <w:rsid w:val="0006485E"/>
    <w:rsid w:val="00077AB6"/>
    <w:rsid w:val="00077B0D"/>
    <w:rsid w:val="000913D7"/>
    <w:rsid w:val="000B5D78"/>
    <w:rsid w:val="00100A6D"/>
    <w:rsid w:val="001011EF"/>
    <w:rsid w:val="00101D67"/>
    <w:rsid w:val="00113D4F"/>
    <w:rsid w:val="00117059"/>
    <w:rsid w:val="001275F6"/>
    <w:rsid w:val="00154299"/>
    <w:rsid w:val="001B2F68"/>
    <w:rsid w:val="001B4838"/>
    <w:rsid w:val="001B779B"/>
    <w:rsid w:val="001C591C"/>
    <w:rsid w:val="001C5C8F"/>
    <w:rsid w:val="001D20F6"/>
    <w:rsid w:val="001E2915"/>
    <w:rsid w:val="001F02A4"/>
    <w:rsid w:val="002009FC"/>
    <w:rsid w:val="00224A23"/>
    <w:rsid w:val="00252FD1"/>
    <w:rsid w:val="00260C8B"/>
    <w:rsid w:val="00263243"/>
    <w:rsid w:val="00282871"/>
    <w:rsid w:val="002A3376"/>
    <w:rsid w:val="002B1DE6"/>
    <w:rsid w:val="002E03E3"/>
    <w:rsid w:val="002E1439"/>
    <w:rsid w:val="0030117F"/>
    <w:rsid w:val="0032496C"/>
    <w:rsid w:val="00331EE8"/>
    <w:rsid w:val="00333BF0"/>
    <w:rsid w:val="00353249"/>
    <w:rsid w:val="00355A0F"/>
    <w:rsid w:val="0035797D"/>
    <w:rsid w:val="00367F6A"/>
    <w:rsid w:val="0037360B"/>
    <w:rsid w:val="00375A23"/>
    <w:rsid w:val="00390DAB"/>
    <w:rsid w:val="0039462F"/>
    <w:rsid w:val="00396B0C"/>
    <w:rsid w:val="003C5DA4"/>
    <w:rsid w:val="003D689B"/>
    <w:rsid w:val="003E0C57"/>
    <w:rsid w:val="003E793F"/>
    <w:rsid w:val="003F2107"/>
    <w:rsid w:val="003F2BB4"/>
    <w:rsid w:val="0040317D"/>
    <w:rsid w:val="004121D5"/>
    <w:rsid w:val="00417B54"/>
    <w:rsid w:val="00422EB2"/>
    <w:rsid w:val="0042789C"/>
    <w:rsid w:val="0043147E"/>
    <w:rsid w:val="004327AA"/>
    <w:rsid w:val="00432C33"/>
    <w:rsid w:val="004376FD"/>
    <w:rsid w:val="004444FA"/>
    <w:rsid w:val="0045078F"/>
    <w:rsid w:val="0046589C"/>
    <w:rsid w:val="0047477F"/>
    <w:rsid w:val="004804CC"/>
    <w:rsid w:val="00490456"/>
    <w:rsid w:val="00495EA5"/>
    <w:rsid w:val="004A2CBB"/>
    <w:rsid w:val="004A5E02"/>
    <w:rsid w:val="004B6C93"/>
    <w:rsid w:val="004D0A33"/>
    <w:rsid w:val="004D0AA4"/>
    <w:rsid w:val="004F525C"/>
    <w:rsid w:val="0051668F"/>
    <w:rsid w:val="00523BC3"/>
    <w:rsid w:val="00552322"/>
    <w:rsid w:val="00553B41"/>
    <w:rsid w:val="0055411C"/>
    <w:rsid w:val="0057433F"/>
    <w:rsid w:val="005826F0"/>
    <w:rsid w:val="005A554B"/>
    <w:rsid w:val="005B3CB5"/>
    <w:rsid w:val="005D63A3"/>
    <w:rsid w:val="005E03C5"/>
    <w:rsid w:val="006033FE"/>
    <w:rsid w:val="00676306"/>
    <w:rsid w:val="0068750F"/>
    <w:rsid w:val="006A6CA0"/>
    <w:rsid w:val="006D08D5"/>
    <w:rsid w:val="006E3C16"/>
    <w:rsid w:val="006E5DAA"/>
    <w:rsid w:val="006E7BE1"/>
    <w:rsid w:val="006F5154"/>
    <w:rsid w:val="00707CD4"/>
    <w:rsid w:val="00727183"/>
    <w:rsid w:val="00727CE6"/>
    <w:rsid w:val="00742594"/>
    <w:rsid w:val="0074487B"/>
    <w:rsid w:val="0076704C"/>
    <w:rsid w:val="007764C5"/>
    <w:rsid w:val="007A3B4B"/>
    <w:rsid w:val="007A6983"/>
    <w:rsid w:val="007B0D64"/>
    <w:rsid w:val="007B1A59"/>
    <w:rsid w:val="007C7030"/>
    <w:rsid w:val="007E2552"/>
    <w:rsid w:val="007F0B63"/>
    <w:rsid w:val="007F571A"/>
    <w:rsid w:val="00813665"/>
    <w:rsid w:val="008527DD"/>
    <w:rsid w:val="008531BE"/>
    <w:rsid w:val="008627E4"/>
    <w:rsid w:val="008A0B5C"/>
    <w:rsid w:val="008C37B0"/>
    <w:rsid w:val="008C5669"/>
    <w:rsid w:val="008C750B"/>
    <w:rsid w:val="008D36CD"/>
    <w:rsid w:val="008F2FD4"/>
    <w:rsid w:val="00903412"/>
    <w:rsid w:val="0090461F"/>
    <w:rsid w:val="00920FF1"/>
    <w:rsid w:val="00936366"/>
    <w:rsid w:val="00940C90"/>
    <w:rsid w:val="00974EF1"/>
    <w:rsid w:val="00983C9D"/>
    <w:rsid w:val="009A0018"/>
    <w:rsid w:val="009A2C56"/>
    <w:rsid w:val="009A3B20"/>
    <w:rsid w:val="009B3C4B"/>
    <w:rsid w:val="009E30FE"/>
    <w:rsid w:val="00A00532"/>
    <w:rsid w:val="00A2246B"/>
    <w:rsid w:val="00A50C22"/>
    <w:rsid w:val="00A55E1C"/>
    <w:rsid w:val="00A8169C"/>
    <w:rsid w:val="00A86DD3"/>
    <w:rsid w:val="00A922BE"/>
    <w:rsid w:val="00AA0C2A"/>
    <w:rsid w:val="00AB7DE2"/>
    <w:rsid w:val="00AC3D4E"/>
    <w:rsid w:val="00AD119A"/>
    <w:rsid w:val="00AF0785"/>
    <w:rsid w:val="00B05669"/>
    <w:rsid w:val="00B07C3E"/>
    <w:rsid w:val="00B33872"/>
    <w:rsid w:val="00B575CF"/>
    <w:rsid w:val="00B63D34"/>
    <w:rsid w:val="00B63FCE"/>
    <w:rsid w:val="00B65BD6"/>
    <w:rsid w:val="00B712AA"/>
    <w:rsid w:val="00B75880"/>
    <w:rsid w:val="00B81A0A"/>
    <w:rsid w:val="00B90FF9"/>
    <w:rsid w:val="00BC53D4"/>
    <w:rsid w:val="00BD6D8E"/>
    <w:rsid w:val="00BE1AB4"/>
    <w:rsid w:val="00BF314B"/>
    <w:rsid w:val="00C0449D"/>
    <w:rsid w:val="00C102FA"/>
    <w:rsid w:val="00C2791F"/>
    <w:rsid w:val="00C609E8"/>
    <w:rsid w:val="00C93994"/>
    <w:rsid w:val="00C961D4"/>
    <w:rsid w:val="00CC29EB"/>
    <w:rsid w:val="00CD744E"/>
    <w:rsid w:val="00CE67F2"/>
    <w:rsid w:val="00D07A55"/>
    <w:rsid w:val="00D261B4"/>
    <w:rsid w:val="00D4300E"/>
    <w:rsid w:val="00D4652A"/>
    <w:rsid w:val="00D54E35"/>
    <w:rsid w:val="00D73F9F"/>
    <w:rsid w:val="00D9745C"/>
    <w:rsid w:val="00DA4C8A"/>
    <w:rsid w:val="00DB02B5"/>
    <w:rsid w:val="00DB6D87"/>
    <w:rsid w:val="00DD0646"/>
    <w:rsid w:val="00DD4522"/>
    <w:rsid w:val="00DE48F3"/>
    <w:rsid w:val="00DF3846"/>
    <w:rsid w:val="00E0138C"/>
    <w:rsid w:val="00E21C91"/>
    <w:rsid w:val="00E77504"/>
    <w:rsid w:val="00E9452D"/>
    <w:rsid w:val="00EB74F8"/>
    <w:rsid w:val="00EF330C"/>
    <w:rsid w:val="00F61444"/>
    <w:rsid w:val="00F75DFA"/>
    <w:rsid w:val="00F760B9"/>
    <w:rsid w:val="00F87A21"/>
    <w:rsid w:val="00F91242"/>
    <w:rsid w:val="00F932F1"/>
    <w:rsid w:val="00FC44EE"/>
    <w:rsid w:val="00FD114D"/>
    <w:rsid w:val="00FF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FFE8AE"/>
  <w15:chartTrackingRefBased/>
  <w15:docId w15:val="{86491B41-E7FA-44F1-A3C1-0BBFE670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D0AA4"/>
    <w:pPr>
      <w:keepNext/>
      <w:keepLines/>
      <w:ind w:left="284" w:firstLine="284"/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2009FC"/>
    <w:pPr>
      <w:pageBreakBefore/>
      <w:numPr>
        <w:numId w:val="1"/>
      </w:numPr>
      <w:spacing w:before="240" w:after="240"/>
      <w:ind w:left="357" w:hanging="357"/>
      <w:outlineLvl w:val="0"/>
    </w:pPr>
    <w:rPr>
      <w:b/>
      <w:color w:val="2F5496" w:themeColor="accent1" w:themeShade="BF"/>
      <w:sz w:val="36"/>
      <w:szCs w:val="36"/>
    </w:rPr>
  </w:style>
  <w:style w:type="paragraph" w:styleId="Cmsor2">
    <w:name w:val="heading 2"/>
    <w:basedOn w:val="Cmsor1"/>
    <w:next w:val="Cmsor3"/>
    <w:link w:val="Cmsor2Char"/>
    <w:uiPriority w:val="9"/>
    <w:unhideWhenUsed/>
    <w:qFormat/>
    <w:rsid w:val="00552322"/>
    <w:pPr>
      <w:pageBreakBefore w:val="0"/>
      <w:numPr>
        <w:ilvl w:val="1"/>
      </w:numPr>
      <w:spacing w:before="200" w:after="200"/>
      <w:ind w:left="567" w:hanging="567"/>
      <w:outlineLvl w:val="1"/>
    </w:pPr>
    <w:rPr>
      <w:sz w:val="32"/>
      <w:szCs w:val="32"/>
    </w:rPr>
  </w:style>
  <w:style w:type="paragraph" w:styleId="Cmsor3">
    <w:name w:val="heading 3"/>
    <w:basedOn w:val="Cmsor2"/>
    <w:next w:val="Norml"/>
    <w:link w:val="Cmsor3Char"/>
    <w:uiPriority w:val="9"/>
    <w:unhideWhenUsed/>
    <w:qFormat/>
    <w:rsid w:val="00552322"/>
    <w:pPr>
      <w:numPr>
        <w:ilvl w:val="2"/>
      </w:numPr>
      <w:spacing w:before="120" w:after="120"/>
      <w:ind w:left="1225" w:hanging="505"/>
      <w:outlineLvl w:val="2"/>
    </w:pPr>
    <w:rPr>
      <w:sz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E3C16"/>
    <w:p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552322"/>
    <w:pPr>
      <w:spacing w:before="40" w:after="40"/>
      <w:jc w:val="center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FC44EE"/>
    <w:pPr>
      <w:numPr>
        <w:numId w:val="12"/>
      </w:numPr>
      <w:spacing w:after="0" w:line="360" w:lineRule="auto"/>
      <w:ind w:left="1276" w:hanging="352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2009FC"/>
    <w:rPr>
      <w:rFonts w:ascii="Times New Roman" w:hAnsi="Times New Roman" w:cs="Times New Roman"/>
      <w:b/>
      <w:noProof/>
      <w:color w:val="2F5496" w:themeColor="accent1" w:themeShade="BF"/>
      <w:sz w:val="36"/>
      <w:szCs w:val="36"/>
    </w:rPr>
  </w:style>
  <w:style w:type="paragraph" w:styleId="Cm">
    <w:name w:val="Title"/>
    <w:next w:val="Alcm"/>
    <w:link w:val="CmChar"/>
    <w:uiPriority w:val="10"/>
    <w:qFormat/>
    <w:rsid w:val="0042789C"/>
    <w:pPr>
      <w:jc w:val="center"/>
    </w:pPr>
    <w:rPr>
      <w:rFonts w:ascii="Times New Roman" w:hAnsi="Times New Roman" w:cs="Times New Roman"/>
      <w:color w:val="2F5496" w:themeColor="accent1" w:themeShade="BF"/>
      <w:sz w:val="96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552322"/>
    <w:rPr>
      <w:rFonts w:ascii="Times New Roman" w:hAnsi="Times New Roman" w:cs="Times New Roman"/>
      <w:b/>
      <w:noProof/>
      <w:color w:val="2F5496" w:themeColor="accent1" w:themeShade="BF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2789C"/>
    <w:rPr>
      <w:rFonts w:ascii="Times New Roman" w:hAnsi="Times New Roman" w:cs="Times New Roman"/>
      <w:color w:val="2F5496" w:themeColor="accent1" w:themeShade="BF"/>
      <w:sz w:val="96"/>
      <w:szCs w:val="72"/>
    </w:rPr>
  </w:style>
  <w:style w:type="paragraph" w:styleId="Alcm">
    <w:name w:val="Subtitle"/>
    <w:basedOn w:val="Cm"/>
    <w:next w:val="Norml"/>
    <w:link w:val="AlcmChar"/>
    <w:uiPriority w:val="11"/>
    <w:qFormat/>
    <w:rsid w:val="00EB74F8"/>
    <w:rPr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EB74F8"/>
    <w:rPr>
      <w:rFonts w:ascii="Times New Roman" w:hAnsi="Times New Roman" w:cs="Times New Roman"/>
      <w:color w:val="2F5496" w:themeColor="accent1" w:themeShade="BF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D0AA4"/>
    <w:pPr>
      <w:tabs>
        <w:tab w:val="left" w:pos="1100"/>
        <w:tab w:val="right" w:leader="dot" w:pos="9344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customStyle="1" w:styleId="Stlusuj">
    <w:name w:val="Stílus uj"/>
    <w:basedOn w:val="Cmsor2"/>
    <w:link w:val="StlusujChar"/>
    <w:qFormat/>
    <w:rsid w:val="006E3C16"/>
    <w:rPr>
      <w:rFonts w:eastAsia="Roboto Mono"/>
      <w:b w:val="0"/>
      <w:sz w:val="24"/>
      <w:szCs w:val="24"/>
    </w:rPr>
  </w:style>
  <w:style w:type="character" w:customStyle="1" w:styleId="StlusujChar">
    <w:name w:val="Stílus uj Char"/>
    <w:basedOn w:val="Bekezdsalapbettpusa"/>
    <w:link w:val="Stlusuj"/>
    <w:rsid w:val="006E3C16"/>
    <w:rPr>
      <w:rFonts w:ascii="Times New Roman" w:eastAsia="Roboto Mono" w:hAnsi="Times New Roman" w:cs="Times New Roman"/>
      <w:noProof/>
      <w:color w:val="2F5496" w:themeColor="accent1" w:themeShade="BF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552322"/>
    <w:rPr>
      <w:rFonts w:ascii="Times New Roman" w:hAnsi="Times New Roman" w:cs="Times New Roman"/>
      <w:b/>
      <w:noProof/>
      <w:color w:val="2F5496" w:themeColor="accent1" w:themeShade="BF"/>
      <w:sz w:val="28"/>
      <w:szCs w:val="32"/>
    </w:rPr>
  </w:style>
  <w:style w:type="character" w:customStyle="1" w:styleId="Cmsor4Char">
    <w:name w:val="Címsor 4 Char"/>
    <w:basedOn w:val="Bekezdsalapbettpusa"/>
    <w:link w:val="Cmsor4"/>
    <w:uiPriority w:val="9"/>
    <w:rsid w:val="006E3C16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6"/>
    </w:rPr>
  </w:style>
  <w:style w:type="character" w:customStyle="1" w:styleId="Cmsor5Char">
    <w:name w:val="Címsor 5 Char"/>
    <w:basedOn w:val="Bekezdsalapbettpusa"/>
    <w:link w:val="Cmsor5"/>
    <w:uiPriority w:val="9"/>
    <w:rsid w:val="005523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3">
    <w:name w:val="toc 3"/>
    <w:basedOn w:val="Norml"/>
    <w:next w:val="Norml"/>
    <w:autoRedefine/>
    <w:uiPriority w:val="39"/>
    <w:unhideWhenUsed/>
    <w:rsid w:val="00EB74F8"/>
    <w:pPr>
      <w:spacing w:after="100"/>
      <w:ind w:left="520"/>
    </w:pPr>
  </w:style>
  <w:style w:type="character" w:styleId="Mrltotthiperhivatkozs">
    <w:name w:val="FollowedHyperlink"/>
    <w:basedOn w:val="Bekezdsalapbettpusa"/>
    <w:uiPriority w:val="99"/>
    <w:semiHidden/>
    <w:unhideWhenUsed/>
    <w:rsid w:val="00676306"/>
    <w:rPr>
      <w:color w:val="954F72" w:themeColor="followedHyperlink"/>
      <w:u w:val="single"/>
    </w:rPr>
  </w:style>
  <w:style w:type="paragraph" w:customStyle="1" w:styleId="nevek">
    <w:name w:val="nevek"/>
    <w:basedOn w:val="nevekf"/>
    <w:link w:val="nevekChar"/>
    <w:qFormat/>
    <w:rsid w:val="00F760B9"/>
    <w:rPr>
      <w:b w:val="0"/>
    </w:rPr>
  </w:style>
  <w:style w:type="character" w:customStyle="1" w:styleId="nevekChar">
    <w:name w:val="nevek Char"/>
    <w:basedOn w:val="Bekezdsalapbettpusa"/>
    <w:link w:val="nevek"/>
    <w:rsid w:val="00F760B9"/>
    <w:rPr>
      <w:rFonts w:ascii="Times New Roman" w:hAnsi="Times New Roman" w:cs="Times New Roman"/>
      <w:bCs/>
      <w:sz w:val="28"/>
      <w:szCs w:val="28"/>
    </w:rPr>
  </w:style>
  <w:style w:type="paragraph" w:customStyle="1" w:styleId="nevekf">
    <w:name w:val="nevek fö"/>
    <w:next w:val="nevek"/>
    <w:link w:val="nevekfChar"/>
    <w:qFormat/>
    <w:rsid w:val="00F760B9"/>
    <w:pPr>
      <w:spacing w:before="4080" w:after="120"/>
      <w:contextualSpacing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nevekfChar">
    <w:name w:val="nevek fö Char"/>
    <w:basedOn w:val="nevekChar"/>
    <w:link w:val="nevekf"/>
    <w:rsid w:val="00F760B9"/>
    <w:rPr>
      <w:rFonts w:ascii="Times New Roman" w:hAnsi="Times New Roman" w:cs="Times New Roman"/>
      <w:b/>
      <w:bCs/>
      <w:sz w:val="28"/>
      <w:szCs w:val="28"/>
    </w:rPr>
  </w:style>
  <w:style w:type="character" w:styleId="Kiemels2">
    <w:name w:val="Strong"/>
    <w:basedOn w:val="Bekezdsalapbettpusa"/>
    <w:uiPriority w:val="22"/>
    <w:qFormat/>
    <w:rsid w:val="008C566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DF3846"/>
    <w:pPr>
      <w:keepNext w:val="0"/>
      <w:spacing w:before="100" w:beforeAutospacing="1" w:after="100" w:afterAutospacing="1" w:line="240" w:lineRule="auto"/>
      <w:ind w:left="0" w:firstLine="0"/>
      <w:jc w:val="left"/>
    </w:pPr>
    <w:rPr>
      <w:rFonts w:eastAsia="Times New Roman"/>
      <w:sz w:val="24"/>
      <w:szCs w:val="24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077B0D"/>
    <w:rPr>
      <w:color w:val="605E5C"/>
      <w:shd w:val="clear" w:color="auto" w:fill="E1DFDD"/>
    </w:rPr>
  </w:style>
  <w:style w:type="paragraph" w:customStyle="1" w:styleId="adatlap">
    <w:name w:val="adatlap"/>
    <w:link w:val="adatlapChar"/>
    <w:qFormat/>
    <w:rsid w:val="00A86DD3"/>
    <w:pPr>
      <w:spacing w:before="120"/>
    </w:pPr>
    <w:rPr>
      <w:rFonts w:ascii="Times New Roman" w:hAnsi="Times New Roman" w:cs="Times New Roman"/>
      <w:bCs/>
      <w:sz w:val="28"/>
      <w:szCs w:val="28"/>
    </w:rPr>
  </w:style>
  <w:style w:type="character" w:customStyle="1" w:styleId="adatlapChar">
    <w:name w:val="adatlap Char"/>
    <w:basedOn w:val="nevekChar"/>
    <w:link w:val="adatlap"/>
    <w:rsid w:val="00A86DD3"/>
    <w:rPr>
      <w:rFonts w:ascii="Times New Roman" w:hAnsi="Times New Roman" w:cs="Times New Roman"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2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GitHub\13_S2_5_vizsgaremek\dokumentumok\Specifik&#225;ci&#243;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</Template>
  <TotalTime>60</TotalTime>
  <Pages>11</Pages>
  <Words>1198</Words>
  <Characters>8272</Characters>
  <Application>Microsoft Office Word</Application>
  <DocSecurity>0</DocSecurity>
  <Lines>68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Tamás</dc:creator>
  <cp:keywords/>
  <dc:description/>
  <cp:lastModifiedBy>O365 felhasználó</cp:lastModifiedBy>
  <cp:revision>121</cp:revision>
  <cp:lastPrinted>2025-10-07T09:41:00Z</cp:lastPrinted>
  <dcterms:created xsi:type="dcterms:W3CDTF">2025-09-12T17:22:00Z</dcterms:created>
  <dcterms:modified xsi:type="dcterms:W3CDTF">2026-03-19T13:05:00Z</dcterms:modified>
</cp:coreProperties>
</file>