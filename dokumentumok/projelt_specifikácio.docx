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2CD89" w14:textId="77777777" w:rsidR="006E3C16" w:rsidRDefault="006E3C16" w:rsidP="00C102FA">
      <w:pPr>
        <w:pStyle w:val="Cm"/>
      </w:pPr>
      <w:r w:rsidRPr="006012F3">
        <w:t>ESEMÉNYTÉR</w:t>
      </w:r>
    </w:p>
    <w:p w14:paraId="760A811F" w14:textId="25DBF781" w:rsidR="0046589C" w:rsidRPr="00EB74F8" w:rsidRDefault="006E3C16" w:rsidP="00EB74F8">
      <w:pPr>
        <w:pStyle w:val="Alcm"/>
      </w:pPr>
      <w:r w:rsidRPr="006E3C16">
        <w:t xml:space="preserve"> </w:t>
      </w:r>
      <w:r w:rsidR="0046589C" w:rsidRPr="00EB74F8">
        <w:t>Projektfeladat specifikáció</w:t>
      </w:r>
    </w:p>
    <w:p w14:paraId="0C086851" w14:textId="77777777" w:rsidR="0046589C" w:rsidRPr="006E3C16" w:rsidRDefault="0046589C" w:rsidP="00C102FA">
      <w:pPr>
        <w:pStyle w:val="Cm"/>
      </w:pPr>
      <w:r>
        <w:rPr>
          <w:noProof/>
        </w:rPr>
        <w:drawing>
          <wp:inline distT="0" distB="0" distL="0" distR="0" wp14:anchorId="5AF22E14" wp14:editId="17DEAD14">
            <wp:extent cx="1066800" cy="711162"/>
            <wp:effectExtent l="0" t="0" r="0" b="0"/>
            <wp:docPr id="7" name="Kép 7" descr="Egyenirányító cső vé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Egyenirányító cső vér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2769" cy="72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eastAsiaTheme="minorHAnsi" w:cs="Times New Roman"/>
          <w:b w:val="0"/>
          <w:color w:val="auto"/>
          <w:sz w:val="26"/>
          <w:szCs w:val="26"/>
          <w:lang w:eastAsia="en-US"/>
        </w:rPr>
        <w:id w:val="300895527"/>
        <w:docPartObj>
          <w:docPartGallery w:val="Table of Contents"/>
          <w:docPartUnique/>
        </w:docPartObj>
      </w:sdtPr>
      <w:sdtEndPr/>
      <w:sdtContent>
        <w:p w14:paraId="3996AE30" w14:textId="77777777" w:rsidR="001C5C8F" w:rsidRPr="001C5C8F" w:rsidRDefault="001C5C8F" w:rsidP="00C102FA">
          <w:pPr>
            <w:pStyle w:val="Tartalomjegyzkcmsora"/>
            <w:rPr>
              <w:rStyle w:val="Cmsor1Char"/>
            </w:rPr>
          </w:pPr>
          <w:r w:rsidRPr="001C5C8F">
            <w:rPr>
              <w:rStyle w:val="Cmsor1Char"/>
              <w:rFonts w:cstheme="majorBidi"/>
              <w:noProof w:val="0"/>
              <w:sz w:val="32"/>
              <w:szCs w:val="32"/>
            </w:rPr>
            <w:t>Tartalomjegyzék</w:t>
          </w:r>
        </w:p>
        <w:p w14:paraId="6B64ECB2" w14:textId="1BD40663" w:rsidR="00EB74F8" w:rsidRDefault="001C5C8F">
          <w:pPr>
            <w:pStyle w:val="TJ1"/>
            <w:tabs>
              <w:tab w:val="left" w:pos="96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8612118" w:history="1">
            <w:r w:rsidR="00EB74F8" w:rsidRPr="00452E64">
              <w:rPr>
                <w:rStyle w:val="Hiperhivatkozs"/>
                <w:noProof/>
              </w:rPr>
              <w:t>1</w:t>
            </w:r>
            <w:r w:rsidR="00EB74F8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EB74F8" w:rsidRPr="00452E64">
              <w:rPr>
                <w:rStyle w:val="Hiperhivatkozs"/>
                <w:noProof/>
              </w:rPr>
              <w:t>Bevezetés</w:t>
            </w:r>
            <w:r w:rsidR="00EB74F8">
              <w:rPr>
                <w:noProof/>
                <w:webHidden/>
              </w:rPr>
              <w:tab/>
            </w:r>
            <w:r w:rsidR="00EB74F8">
              <w:rPr>
                <w:noProof/>
                <w:webHidden/>
              </w:rPr>
              <w:fldChar w:fldCharType="begin"/>
            </w:r>
            <w:r w:rsidR="00EB74F8">
              <w:rPr>
                <w:noProof/>
                <w:webHidden/>
              </w:rPr>
              <w:instrText xml:space="preserve"> PAGEREF _Toc208612118 \h </w:instrText>
            </w:r>
            <w:r w:rsidR="00EB74F8">
              <w:rPr>
                <w:noProof/>
                <w:webHidden/>
              </w:rPr>
            </w:r>
            <w:r w:rsidR="00EB74F8">
              <w:rPr>
                <w:noProof/>
                <w:webHidden/>
              </w:rPr>
              <w:fldChar w:fldCharType="separate"/>
            </w:r>
            <w:r w:rsidR="00EB74F8">
              <w:rPr>
                <w:noProof/>
                <w:webHidden/>
              </w:rPr>
              <w:t>3</w:t>
            </w:r>
            <w:r w:rsidR="00EB74F8">
              <w:rPr>
                <w:noProof/>
                <w:webHidden/>
              </w:rPr>
              <w:fldChar w:fldCharType="end"/>
            </w:r>
          </w:hyperlink>
        </w:p>
        <w:p w14:paraId="19D94A73" w14:textId="67E22A22" w:rsidR="00EB74F8" w:rsidRDefault="005A554B">
          <w:pPr>
            <w:pStyle w:val="TJ2"/>
            <w:tabs>
              <w:tab w:val="left" w:pos="120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208612119" w:history="1">
            <w:r w:rsidR="00EB74F8" w:rsidRPr="00452E64">
              <w:rPr>
                <w:rStyle w:val="Hiperhivatkozs"/>
                <w:noProof/>
              </w:rPr>
              <w:t>1.1.</w:t>
            </w:r>
            <w:r w:rsidR="00EB74F8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EB74F8" w:rsidRPr="00452E64">
              <w:rPr>
                <w:rStyle w:val="Hiperhivatkozs"/>
                <w:noProof/>
              </w:rPr>
              <w:t>A feladat címe</w:t>
            </w:r>
            <w:r w:rsidR="00EB74F8">
              <w:rPr>
                <w:noProof/>
                <w:webHidden/>
              </w:rPr>
              <w:tab/>
            </w:r>
            <w:r w:rsidR="00EB74F8">
              <w:rPr>
                <w:noProof/>
                <w:webHidden/>
              </w:rPr>
              <w:fldChar w:fldCharType="begin"/>
            </w:r>
            <w:r w:rsidR="00EB74F8">
              <w:rPr>
                <w:noProof/>
                <w:webHidden/>
              </w:rPr>
              <w:instrText xml:space="preserve"> PAGEREF _Toc208612119 \h </w:instrText>
            </w:r>
            <w:r w:rsidR="00EB74F8">
              <w:rPr>
                <w:noProof/>
                <w:webHidden/>
              </w:rPr>
            </w:r>
            <w:r w:rsidR="00EB74F8">
              <w:rPr>
                <w:noProof/>
                <w:webHidden/>
              </w:rPr>
              <w:fldChar w:fldCharType="separate"/>
            </w:r>
            <w:r w:rsidR="00EB74F8">
              <w:rPr>
                <w:noProof/>
                <w:webHidden/>
              </w:rPr>
              <w:t>3</w:t>
            </w:r>
            <w:r w:rsidR="00EB74F8">
              <w:rPr>
                <w:noProof/>
                <w:webHidden/>
              </w:rPr>
              <w:fldChar w:fldCharType="end"/>
            </w:r>
          </w:hyperlink>
        </w:p>
        <w:p w14:paraId="4009D2E7" w14:textId="7C47B461" w:rsidR="00EB74F8" w:rsidRDefault="005A554B">
          <w:pPr>
            <w:pStyle w:val="TJ2"/>
            <w:tabs>
              <w:tab w:val="left" w:pos="120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208612120" w:history="1">
            <w:r w:rsidR="00EB74F8" w:rsidRPr="00452E64">
              <w:rPr>
                <w:rStyle w:val="Hiperhivatkozs"/>
                <w:noProof/>
              </w:rPr>
              <w:t>1.2.</w:t>
            </w:r>
            <w:r w:rsidR="00EB74F8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EB74F8" w:rsidRPr="00452E64">
              <w:rPr>
                <w:rStyle w:val="Hiperhivatkozs"/>
                <w:noProof/>
              </w:rPr>
              <w:t>Témaválasztás indoklása</w:t>
            </w:r>
            <w:r w:rsidR="00EB74F8">
              <w:rPr>
                <w:noProof/>
                <w:webHidden/>
              </w:rPr>
              <w:tab/>
            </w:r>
            <w:r w:rsidR="00EB74F8">
              <w:rPr>
                <w:noProof/>
                <w:webHidden/>
              </w:rPr>
              <w:fldChar w:fldCharType="begin"/>
            </w:r>
            <w:r w:rsidR="00EB74F8">
              <w:rPr>
                <w:noProof/>
                <w:webHidden/>
              </w:rPr>
              <w:instrText xml:space="preserve"> PAGEREF _Toc208612120 \h </w:instrText>
            </w:r>
            <w:r w:rsidR="00EB74F8">
              <w:rPr>
                <w:noProof/>
                <w:webHidden/>
              </w:rPr>
            </w:r>
            <w:r w:rsidR="00EB74F8">
              <w:rPr>
                <w:noProof/>
                <w:webHidden/>
              </w:rPr>
              <w:fldChar w:fldCharType="separate"/>
            </w:r>
            <w:r w:rsidR="00EB74F8">
              <w:rPr>
                <w:noProof/>
                <w:webHidden/>
              </w:rPr>
              <w:t>3</w:t>
            </w:r>
            <w:r w:rsidR="00EB74F8">
              <w:rPr>
                <w:noProof/>
                <w:webHidden/>
              </w:rPr>
              <w:fldChar w:fldCharType="end"/>
            </w:r>
          </w:hyperlink>
        </w:p>
        <w:p w14:paraId="53ECB970" w14:textId="5B7F4FF8" w:rsidR="00EB74F8" w:rsidRDefault="005A554B">
          <w:pPr>
            <w:pStyle w:val="TJ2"/>
            <w:tabs>
              <w:tab w:val="left" w:pos="120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208612121" w:history="1">
            <w:r w:rsidR="00EB74F8" w:rsidRPr="00452E64">
              <w:rPr>
                <w:rStyle w:val="Hiperhivatkozs"/>
                <w:noProof/>
              </w:rPr>
              <w:t>1.3.</w:t>
            </w:r>
            <w:r w:rsidR="00EB74F8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EB74F8" w:rsidRPr="00452E64">
              <w:rPr>
                <w:rStyle w:val="Hiperhivatkozs"/>
                <w:noProof/>
              </w:rPr>
              <w:t>Célkitűzés</w:t>
            </w:r>
            <w:r w:rsidR="00EB74F8">
              <w:rPr>
                <w:noProof/>
                <w:webHidden/>
              </w:rPr>
              <w:tab/>
            </w:r>
            <w:r w:rsidR="00EB74F8">
              <w:rPr>
                <w:noProof/>
                <w:webHidden/>
              </w:rPr>
              <w:fldChar w:fldCharType="begin"/>
            </w:r>
            <w:r w:rsidR="00EB74F8">
              <w:rPr>
                <w:noProof/>
                <w:webHidden/>
              </w:rPr>
              <w:instrText xml:space="preserve"> PAGEREF _Toc208612121 \h </w:instrText>
            </w:r>
            <w:r w:rsidR="00EB74F8">
              <w:rPr>
                <w:noProof/>
                <w:webHidden/>
              </w:rPr>
            </w:r>
            <w:r w:rsidR="00EB74F8">
              <w:rPr>
                <w:noProof/>
                <w:webHidden/>
              </w:rPr>
              <w:fldChar w:fldCharType="separate"/>
            </w:r>
            <w:r w:rsidR="00EB74F8">
              <w:rPr>
                <w:noProof/>
                <w:webHidden/>
              </w:rPr>
              <w:t>3</w:t>
            </w:r>
            <w:r w:rsidR="00EB74F8">
              <w:rPr>
                <w:noProof/>
                <w:webHidden/>
              </w:rPr>
              <w:fldChar w:fldCharType="end"/>
            </w:r>
          </w:hyperlink>
        </w:p>
        <w:p w14:paraId="3B92EF81" w14:textId="2E1E601C" w:rsidR="00EB74F8" w:rsidRDefault="005A554B">
          <w:pPr>
            <w:pStyle w:val="TJ2"/>
            <w:tabs>
              <w:tab w:val="left" w:pos="120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208612122" w:history="1">
            <w:r w:rsidR="00EB74F8" w:rsidRPr="00452E64">
              <w:rPr>
                <w:rStyle w:val="Hiperhivatkozs"/>
                <w:noProof/>
              </w:rPr>
              <w:t>1.4.</w:t>
            </w:r>
            <w:r w:rsidR="00EB74F8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EB74F8" w:rsidRPr="00452E64">
              <w:rPr>
                <w:rStyle w:val="Hiperhivatkozs"/>
                <w:noProof/>
              </w:rPr>
              <w:t>Célközönség</w:t>
            </w:r>
            <w:r w:rsidR="00EB74F8">
              <w:rPr>
                <w:noProof/>
                <w:webHidden/>
              </w:rPr>
              <w:tab/>
            </w:r>
            <w:r w:rsidR="00EB74F8">
              <w:rPr>
                <w:noProof/>
                <w:webHidden/>
              </w:rPr>
              <w:fldChar w:fldCharType="begin"/>
            </w:r>
            <w:r w:rsidR="00EB74F8">
              <w:rPr>
                <w:noProof/>
                <w:webHidden/>
              </w:rPr>
              <w:instrText xml:space="preserve"> PAGEREF _Toc208612122 \h </w:instrText>
            </w:r>
            <w:r w:rsidR="00EB74F8">
              <w:rPr>
                <w:noProof/>
                <w:webHidden/>
              </w:rPr>
            </w:r>
            <w:r w:rsidR="00EB74F8">
              <w:rPr>
                <w:noProof/>
                <w:webHidden/>
              </w:rPr>
              <w:fldChar w:fldCharType="separate"/>
            </w:r>
            <w:r w:rsidR="00EB74F8">
              <w:rPr>
                <w:noProof/>
                <w:webHidden/>
              </w:rPr>
              <w:t>3</w:t>
            </w:r>
            <w:r w:rsidR="00EB74F8">
              <w:rPr>
                <w:noProof/>
                <w:webHidden/>
              </w:rPr>
              <w:fldChar w:fldCharType="end"/>
            </w:r>
          </w:hyperlink>
        </w:p>
        <w:p w14:paraId="0EFAFE55" w14:textId="38D476E1" w:rsidR="00EB74F8" w:rsidRDefault="005A554B">
          <w:pPr>
            <w:pStyle w:val="TJ1"/>
            <w:tabs>
              <w:tab w:val="left" w:pos="96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208612123" w:history="1">
            <w:r w:rsidR="00EB74F8" w:rsidRPr="00452E64">
              <w:rPr>
                <w:rStyle w:val="Hiperhivatkozs"/>
                <w:noProof/>
              </w:rPr>
              <w:t>2</w:t>
            </w:r>
            <w:r w:rsidR="00EB74F8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EB74F8" w:rsidRPr="00452E64">
              <w:rPr>
                <w:rStyle w:val="Hiperhivatkozs"/>
                <w:noProof/>
              </w:rPr>
              <w:t>Szoftver specifikáció</w:t>
            </w:r>
            <w:r w:rsidR="00EB74F8">
              <w:rPr>
                <w:noProof/>
                <w:webHidden/>
              </w:rPr>
              <w:tab/>
            </w:r>
            <w:r w:rsidR="00EB74F8">
              <w:rPr>
                <w:noProof/>
                <w:webHidden/>
              </w:rPr>
              <w:fldChar w:fldCharType="begin"/>
            </w:r>
            <w:r w:rsidR="00EB74F8">
              <w:rPr>
                <w:noProof/>
                <w:webHidden/>
              </w:rPr>
              <w:instrText xml:space="preserve"> PAGEREF _Toc208612123 \h </w:instrText>
            </w:r>
            <w:r w:rsidR="00EB74F8">
              <w:rPr>
                <w:noProof/>
                <w:webHidden/>
              </w:rPr>
            </w:r>
            <w:r w:rsidR="00EB74F8">
              <w:rPr>
                <w:noProof/>
                <w:webHidden/>
              </w:rPr>
              <w:fldChar w:fldCharType="separate"/>
            </w:r>
            <w:r w:rsidR="00EB74F8">
              <w:rPr>
                <w:noProof/>
                <w:webHidden/>
              </w:rPr>
              <w:t>4</w:t>
            </w:r>
            <w:r w:rsidR="00EB74F8">
              <w:rPr>
                <w:noProof/>
                <w:webHidden/>
              </w:rPr>
              <w:fldChar w:fldCharType="end"/>
            </w:r>
          </w:hyperlink>
        </w:p>
        <w:p w14:paraId="4DFBCDE2" w14:textId="64D09CFC" w:rsidR="00EB74F8" w:rsidRDefault="005A554B">
          <w:pPr>
            <w:pStyle w:val="TJ2"/>
            <w:tabs>
              <w:tab w:val="left" w:pos="120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208612124" w:history="1">
            <w:r w:rsidR="00EB74F8" w:rsidRPr="00452E64">
              <w:rPr>
                <w:rStyle w:val="Hiperhivatkozs"/>
                <w:noProof/>
              </w:rPr>
              <w:t>2.1.</w:t>
            </w:r>
            <w:r w:rsidR="00EB74F8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EB74F8" w:rsidRPr="00452E64">
              <w:rPr>
                <w:rStyle w:val="Hiperhivatkozs"/>
                <w:noProof/>
              </w:rPr>
              <w:t>Megjelenés</w:t>
            </w:r>
            <w:r w:rsidR="00EB74F8">
              <w:rPr>
                <w:noProof/>
                <w:webHidden/>
              </w:rPr>
              <w:tab/>
            </w:r>
            <w:r w:rsidR="00EB74F8">
              <w:rPr>
                <w:noProof/>
                <w:webHidden/>
              </w:rPr>
              <w:fldChar w:fldCharType="begin"/>
            </w:r>
            <w:r w:rsidR="00EB74F8">
              <w:rPr>
                <w:noProof/>
                <w:webHidden/>
              </w:rPr>
              <w:instrText xml:space="preserve"> PAGEREF _Toc208612124 \h </w:instrText>
            </w:r>
            <w:r w:rsidR="00EB74F8">
              <w:rPr>
                <w:noProof/>
                <w:webHidden/>
              </w:rPr>
            </w:r>
            <w:r w:rsidR="00EB74F8">
              <w:rPr>
                <w:noProof/>
                <w:webHidden/>
              </w:rPr>
              <w:fldChar w:fldCharType="separate"/>
            </w:r>
            <w:r w:rsidR="00EB74F8">
              <w:rPr>
                <w:noProof/>
                <w:webHidden/>
              </w:rPr>
              <w:t>4</w:t>
            </w:r>
            <w:r w:rsidR="00EB74F8">
              <w:rPr>
                <w:noProof/>
                <w:webHidden/>
              </w:rPr>
              <w:fldChar w:fldCharType="end"/>
            </w:r>
          </w:hyperlink>
        </w:p>
        <w:p w14:paraId="50162A1F" w14:textId="10A8F6C9" w:rsidR="00EB74F8" w:rsidRDefault="005A554B">
          <w:pPr>
            <w:pStyle w:val="TJ3"/>
            <w:tabs>
              <w:tab w:val="left" w:pos="1440"/>
              <w:tab w:val="right" w:leader="dot" w:pos="9346"/>
            </w:tabs>
            <w:rPr>
              <w:noProof/>
            </w:rPr>
          </w:pPr>
          <w:hyperlink w:anchor="_Toc208612125" w:history="1">
            <w:r w:rsidR="00EB74F8" w:rsidRPr="00452E64">
              <w:rPr>
                <w:rStyle w:val="Hiperhivatkozs"/>
                <w:noProof/>
              </w:rPr>
              <w:t>2.1.1.</w:t>
            </w:r>
            <w:r w:rsidR="00EB74F8">
              <w:rPr>
                <w:noProof/>
              </w:rPr>
              <w:tab/>
            </w:r>
            <w:r w:rsidR="00EB74F8" w:rsidRPr="00452E64">
              <w:rPr>
                <w:rStyle w:val="Hiperhivatkozs"/>
                <w:noProof/>
              </w:rPr>
              <w:t>Mobil alkalmazás tervezés</w:t>
            </w:r>
            <w:r w:rsidR="00EB74F8">
              <w:rPr>
                <w:noProof/>
                <w:webHidden/>
              </w:rPr>
              <w:tab/>
            </w:r>
            <w:r w:rsidR="00EB74F8">
              <w:rPr>
                <w:noProof/>
                <w:webHidden/>
              </w:rPr>
              <w:fldChar w:fldCharType="begin"/>
            </w:r>
            <w:r w:rsidR="00EB74F8">
              <w:rPr>
                <w:noProof/>
                <w:webHidden/>
              </w:rPr>
              <w:instrText xml:space="preserve"> PAGEREF _Toc208612125 \h </w:instrText>
            </w:r>
            <w:r w:rsidR="00EB74F8">
              <w:rPr>
                <w:noProof/>
                <w:webHidden/>
              </w:rPr>
            </w:r>
            <w:r w:rsidR="00EB74F8">
              <w:rPr>
                <w:noProof/>
                <w:webHidden/>
              </w:rPr>
              <w:fldChar w:fldCharType="separate"/>
            </w:r>
            <w:r w:rsidR="00EB74F8">
              <w:rPr>
                <w:noProof/>
                <w:webHidden/>
              </w:rPr>
              <w:t>4</w:t>
            </w:r>
            <w:r w:rsidR="00EB74F8">
              <w:rPr>
                <w:noProof/>
                <w:webHidden/>
              </w:rPr>
              <w:fldChar w:fldCharType="end"/>
            </w:r>
          </w:hyperlink>
        </w:p>
        <w:p w14:paraId="7D5ACAFD" w14:textId="302CF4CD" w:rsidR="00EB74F8" w:rsidRDefault="005A554B">
          <w:pPr>
            <w:pStyle w:val="TJ3"/>
            <w:tabs>
              <w:tab w:val="left" w:pos="1440"/>
              <w:tab w:val="right" w:leader="dot" w:pos="9346"/>
            </w:tabs>
            <w:rPr>
              <w:noProof/>
            </w:rPr>
          </w:pPr>
          <w:hyperlink w:anchor="_Toc208612126" w:history="1">
            <w:r w:rsidR="00EB74F8" w:rsidRPr="00452E64">
              <w:rPr>
                <w:rStyle w:val="Hiperhivatkozs"/>
                <w:noProof/>
              </w:rPr>
              <w:t>2.1.2.</w:t>
            </w:r>
            <w:r w:rsidR="00EB74F8">
              <w:rPr>
                <w:noProof/>
              </w:rPr>
              <w:tab/>
            </w:r>
            <w:r w:rsidR="00EB74F8" w:rsidRPr="00452E64">
              <w:rPr>
                <w:rStyle w:val="Hiperhivatkozs"/>
                <w:noProof/>
              </w:rPr>
              <w:t>Weboldal tervezése</w:t>
            </w:r>
            <w:r w:rsidR="00EB74F8">
              <w:rPr>
                <w:noProof/>
                <w:webHidden/>
              </w:rPr>
              <w:tab/>
            </w:r>
            <w:r w:rsidR="00EB74F8">
              <w:rPr>
                <w:noProof/>
                <w:webHidden/>
              </w:rPr>
              <w:fldChar w:fldCharType="begin"/>
            </w:r>
            <w:r w:rsidR="00EB74F8">
              <w:rPr>
                <w:noProof/>
                <w:webHidden/>
              </w:rPr>
              <w:instrText xml:space="preserve"> PAGEREF _Toc208612126 \h </w:instrText>
            </w:r>
            <w:r w:rsidR="00EB74F8">
              <w:rPr>
                <w:noProof/>
                <w:webHidden/>
              </w:rPr>
            </w:r>
            <w:r w:rsidR="00EB74F8">
              <w:rPr>
                <w:noProof/>
                <w:webHidden/>
              </w:rPr>
              <w:fldChar w:fldCharType="separate"/>
            </w:r>
            <w:r w:rsidR="00EB74F8">
              <w:rPr>
                <w:noProof/>
                <w:webHidden/>
              </w:rPr>
              <w:t>4</w:t>
            </w:r>
            <w:r w:rsidR="00EB74F8">
              <w:rPr>
                <w:noProof/>
                <w:webHidden/>
              </w:rPr>
              <w:fldChar w:fldCharType="end"/>
            </w:r>
          </w:hyperlink>
        </w:p>
        <w:p w14:paraId="1F2A430C" w14:textId="01B7C4D9" w:rsidR="00EB74F8" w:rsidRDefault="005A554B">
          <w:pPr>
            <w:pStyle w:val="TJ2"/>
            <w:tabs>
              <w:tab w:val="left" w:pos="120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208612127" w:history="1">
            <w:r w:rsidR="00EB74F8" w:rsidRPr="00452E64">
              <w:rPr>
                <w:rStyle w:val="Hiperhivatkozs"/>
                <w:noProof/>
              </w:rPr>
              <w:t>2.2.</w:t>
            </w:r>
            <w:r w:rsidR="00EB74F8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EB74F8" w:rsidRPr="00452E64">
              <w:rPr>
                <w:rStyle w:val="Hiperhivatkozs"/>
                <w:noProof/>
              </w:rPr>
              <w:t>Funkciók</w:t>
            </w:r>
            <w:r w:rsidR="00EB74F8">
              <w:rPr>
                <w:noProof/>
                <w:webHidden/>
              </w:rPr>
              <w:tab/>
            </w:r>
            <w:r w:rsidR="00EB74F8">
              <w:rPr>
                <w:noProof/>
                <w:webHidden/>
              </w:rPr>
              <w:fldChar w:fldCharType="begin"/>
            </w:r>
            <w:r w:rsidR="00EB74F8">
              <w:rPr>
                <w:noProof/>
                <w:webHidden/>
              </w:rPr>
              <w:instrText xml:space="preserve"> PAGEREF _Toc208612127 \h </w:instrText>
            </w:r>
            <w:r w:rsidR="00EB74F8">
              <w:rPr>
                <w:noProof/>
                <w:webHidden/>
              </w:rPr>
            </w:r>
            <w:r w:rsidR="00EB74F8">
              <w:rPr>
                <w:noProof/>
                <w:webHidden/>
              </w:rPr>
              <w:fldChar w:fldCharType="separate"/>
            </w:r>
            <w:r w:rsidR="00EB74F8">
              <w:rPr>
                <w:noProof/>
                <w:webHidden/>
              </w:rPr>
              <w:t>5</w:t>
            </w:r>
            <w:r w:rsidR="00EB74F8">
              <w:rPr>
                <w:noProof/>
                <w:webHidden/>
              </w:rPr>
              <w:fldChar w:fldCharType="end"/>
            </w:r>
          </w:hyperlink>
        </w:p>
        <w:p w14:paraId="335AF602" w14:textId="7453E788" w:rsidR="00EB74F8" w:rsidRDefault="005A554B">
          <w:pPr>
            <w:pStyle w:val="TJ3"/>
            <w:tabs>
              <w:tab w:val="left" w:pos="1440"/>
              <w:tab w:val="right" w:leader="dot" w:pos="9346"/>
            </w:tabs>
            <w:rPr>
              <w:noProof/>
            </w:rPr>
          </w:pPr>
          <w:hyperlink w:anchor="_Toc208612128" w:history="1">
            <w:r w:rsidR="00EB74F8" w:rsidRPr="00452E64">
              <w:rPr>
                <w:rStyle w:val="Hiperhivatkozs"/>
                <w:noProof/>
              </w:rPr>
              <w:t>2.2.1.</w:t>
            </w:r>
            <w:r w:rsidR="00EB74F8">
              <w:rPr>
                <w:noProof/>
              </w:rPr>
              <w:tab/>
            </w:r>
            <w:r w:rsidR="00EB74F8" w:rsidRPr="00452E64">
              <w:rPr>
                <w:rStyle w:val="Hiperhivatkozs"/>
                <w:noProof/>
              </w:rPr>
              <w:t>Tanári funkciók</w:t>
            </w:r>
            <w:r w:rsidR="00EB74F8">
              <w:rPr>
                <w:noProof/>
                <w:webHidden/>
              </w:rPr>
              <w:tab/>
            </w:r>
            <w:r w:rsidR="00EB74F8">
              <w:rPr>
                <w:noProof/>
                <w:webHidden/>
              </w:rPr>
              <w:fldChar w:fldCharType="begin"/>
            </w:r>
            <w:r w:rsidR="00EB74F8">
              <w:rPr>
                <w:noProof/>
                <w:webHidden/>
              </w:rPr>
              <w:instrText xml:space="preserve"> PAGEREF _Toc208612128 \h </w:instrText>
            </w:r>
            <w:r w:rsidR="00EB74F8">
              <w:rPr>
                <w:noProof/>
                <w:webHidden/>
              </w:rPr>
            </w:r>
            <w:r w:rsidR="00EB74F8">
              <w:rPr>
                <w:noProof/>
                <w:webHidden/>
              </w:rPr>
              <w:fldChar w:fldCharType="separate"/>
            </w:r>
            <w:r w:rsidR="00EB74F8">
              <w:rPr>
                <w:noProof/>
                <w:webHidden/>
              </w:rPr>
              <w:t>5</w:t>
            </w:r>
            <w:r w:rsidR="00EB74F8">
              <w:rPr>
                <w:noProof/>
                <w:webHidden/>
              </w:rPr>
              <w:fldChar w:fldCharType="end"/>
            </w:r>
          </w:hyperlink>
        </w:p>
        <w:p w14:paraId="439C6B9D" w14:textId="08F938BB" w:rsidR="00EB74F8" w:rsidRDefault="005A554B">
          <w:pPr>
            <w:pStyle w:val="TJ3"/>
            <w:tabs>
              <w:tab w:val="left" w:pos="1440"/>
              <w:tab w:val="right" w:leader="dot" w:pos="9346"/>
            </w:tabs>
            <w:rPr>
              <w:noProof/>
            </w:rPr>
          </w:pPr>
          <w:hyperlink w:anchor="_Toc208612129" w:history="1">
            <w:r w:rsidR="00EB74F8" w:rsidRPr="00452E64">
              <w:rPr>
                <w:rStyle w:val="Hiperhivatkozs"/>
                <w:rFonts w:eastAsia="Merriweather"/>
                <w:noProof/>
              </w:rPr>
              <w:t>2.2.2.</w:t>
            </w:r>
            <w:r w:rsidR="00EB74F8">
              <w:rPr>
                <w:noProof/>
              </w:rPr>
              <w:tab/>
            </w:r>
            <w:r w:rsidR="00EB74F8" w:rsidRPr="00452E64">
              <w:rPr>
                <w:rStyle w:val="Hiperhivatkozs"/>
                <w:noProof/>
              </w:rPr>
              <w:t>Diák funkciók</w:t>
            </w:r>
            <w:r w:rsidR="00EB74F8">
              <w:rPr>
                <w:noProof/>
                <w:webHidden/>
              </w:rPr>
              <w:tab/>
            </w:r>
            <w:r w:rsidR="00EB74F8">
              <w:rPr>
                <w:noProof/>
                <w:webHidden/>
              </w:rPr>
              <w:fldChar w:fldCharType="begin"/>
            </w:r>
            <w:r w:rsidR="00EB74F8">
              <w:rPr>
                <w:noProof/>
                <w:webHidden/>
              </w:rPr>
              <w:instrText xml:space="preserve"> PAGEREF _Toc208612129 \h </w:instrText>
            </w:r>
            <w:r w:rsidR="00EB74F8">
              <w:rPr>
                <w:noProof/>
                <w:webHidden/>
              </w:rPr>
            </w:r>
            <w:r w:rsidR="00EB74F8">
              <w:rPr>
                <w:noProof/>
                <w:webHidden/>
              </w:rPr>
              <w:fldChar w:fldCharType="separate"/>
            </w:r>
            <w:r w:rsidR="00EB74F8">
              <w:rPr>
                <w:noProof/>
                <w:webHidden/>
              </w:rPr>
              <w:t>5</w:t>
            </w:r>
            <w:r w:rsidR="00EB74F8">
              <w:rPr>
                <w:noProof/>
                <w:webHidden/>
              </w:rPr>
              <w:fldChar w:fldCharType="end"/>
            </w:r>
          </w:hyperlink>
        </w:p>
        <w:p w14:paraId="62D94B69" w14:textId="5574258D" w:rsidR="00EB74F8" w:rsidRDefault="005A554B">
          <w:pPr>
            <w:pStyle w:val="TJ1"/>
            <w:tabs>
              <w:tab w:val="left" w:pos="96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208612130" w:history="1">
            <w:r w:rsidR="00EB74F8" w:rsidRPr="00452E64">
              <w:rPr>
                <w:rStyle w:val="Hiperhivatkozs"/>
                <w:noProof/>
              </w:rPr>
              <w:t>3</w:t>
            </w:r>
            <w:r w:rsidR="00EB74F8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EB74F8" w:rsidRPr="00452E64">
              <w:rPr>
                <w:rStyle w:val="Hiperhivatkozs"/>
                <w:noProof/>
              </w:rPr>
              <w:t>Fejlesztői dokumentáció</w:t>
            </w:r>
            <w:r w:rsidR="00EB74F8">
              <w:rPr>
                <w:noProof/>
                <w:webHidden/>
              </w:rPr>
              <w:tab/>
            </w:r>
            <w:r w:rsidR="00EB74F8">
              <w:rPr>
                <w:noProof/>
                <w:webHidden/>
              </w:rPr>
              <w:fldChar w:fldCharType="begin"/>
            </w:r>
            <w:r w:rsidR="00EB74F8">
              <w:rPr>
                <w:noProof/>
                <w:webHidden/>
              </w:rPr>
              <w:instrText xml:space="preserve"> PAGEREF _Toc208612130 \h </w:instrText>
            </w:r>
            <w:r w:rsidR="00EB74F8">
              <w:rPr>
                <w:noProof/>
                <w:webHidden/>
              </w:rPr>
            </w:r>
            <w:r w:rsidR="00EB74F8">
              <w:rPr>
                <w:noProof/>
                <w:webHidden/>
              </w:rPr>
              <w:fldChar w:fldCharType="separate"/>
            </w:r>
            <w:r w:rsidR="00EB74F8">
              <w:rPr>
                <w:noProof/>
                <w:webHidden/>
              </w:rPr>
              <w:t>6</w:t>
            </w:r>
            <w:r w:rsidR="00EB74F8">
              <w:rPr>
                <w:noProof/>
                <w:webHidden/>
              </w:rPr>
              <w:fldChar w:fldCharType="end"/>
            </w:r>
          </w:hyperlink>
        </w:p>
        <w:p w14:paraId="452EF221" w14:textId="739E99D2" w:rsidR="00EB74F8" w:rsidRDefault="005A554B">
          <w:pPr>
            <w:pStyle w:val="TJ2"/>
            <w:tabs>
              <w:tab w:val="left" w:pos="120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208612131" w:history="1">
            <w:r w:rsidR="00EB74F8" w:rsidRPr="00452E64">
              <w:rPr>
                <w:rStyle w:val="Hiperhivatkozs"/>
                <w:noProof/>
              </w:rPr>
              <w:t>3.1.</w:t>
            </w:r>
            <w:r w:rsidR="00EB74F8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EB74F8" w:rsidRPr="00452E64">
              <w:rPr>
                <w:rStyle w:val="Hiperhivatkozs"/>
                <w:noProof/>
              </w:rPr>
              <w:t>Operációs rendszer</w:t>
            </w:r>
            <w:r w:rsidR="00EB74F8">
              <w:rPr>
                <w:noProof/>
                <w:webHidden/>
              </w:rPr>
              <w:tab/>
            </w:r>
            <w:r w:rsidR="00EB74F8">
              <w:rPr>
                <w:noProof/>
                <w:webHidden/>
              </w:rPr>
              <w:fldChar w:fldCharType="begin"/>
            </w:r>
            <w:r w:rsidR="00EB74F8">
              <w:rPr>
                <w:noProof/>
                <w:webHidden/>
              </w:rPr>
              <w:instrText xml:space="preserve"> PAGEREF _Toc208612131 \h </w:instrText>
            </w:r>
            <w:r w:rsidR="00EB74F8">
              <w:rPr>
                <w:noProof/>
                <w:webHidden/>
              </w:rPr>
            </w:r>
            <w:r w:rsidR="00EB74F8">
              <w:rPr>
                <w:noProof/>
                <w:webHidden/>
              </w:rPr>
              <w:fldChar w:fldCharType="separate"/>
            </w:r>
            <w:r w:rsidR="00EB74F8">
              <w:rPr>
                <w:noProof/>
                <w:webHidden/>
              </w:rPr>
              <w:t>6</w:t>
            </w:r>
            <w:r w:rsidR="00EB74F8">
              <w:rPr>
                <w:noProof/>
                <w:webHidden/>
              </w:rPr>
              <w:fldChar w:fldCharType="end"/>
            </w:r>
          </w:hyperlink>
        </w:p>
        <w:p w14:paraId="350BC6E9" w14:textId="15457DFB" w:rsidR="00EB74F8" w:rsidRDefault="005A554B">
          <w:pPr>
            <w:pStyle w:val="TJ2"/>
            <w:tabs>
              <w:tab w:val="left" w:pos="120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208612132" w:history="1">
            <w:r w:rsidR="00EB74F8" w:rsidRPr="00452E64">
              <w:rPr>
                <w:rStyle w:val="Hiperhivatkozs"/>
                <w:noProof/>
              </w:rPr>
              <w:t>3.2.</w:t>
            </w:r>
            <w:r w:rsidR="00EB74F8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EB74F8" w:rsidRPr="00452E64">
              <w:rPr>
                <w:rStyle w:val="Hiperhivatkozs"/>
                <w:noProof/>
              </w:rPr>
              <w:t>Felhasználandó programozási nyelv</w:t>
            </w:r>
            <w:r w:rsidR="00EB74F8">
              <w:rPr>
                <w:noProof/>
                <w:webHidden/>
              </w:rPr>
              <w:tab/>
            </w:r>
            <w:r w:rsidR="00EB74F8">
              <w:rPr>
                <w:noProof/>
                <w:webHidden/>
              </w:rPr>
              <w:fldChar w:fldCharType="begin"/>
            </w:r>
            <w:r w:rsidR="00EB74F8">
              <w:rPr>
                <w:noProof/>
                <w:webHidden/>
              </w:rPr>
              <w:instrText xml:space="preserve"> PAGEREF _Toc208612132 \h </w:instrText>
            </w:r>
            <w:r w:rsidR="00EB74F8">
              <w:rPr>
                <w:noProof/>
                <w:webHidden/>
              </w:rPr>
            </w:r>
            <w:r w:rsidR="00EB74F8">
              <w:rPr>
                <w:noProof/>
                <w:webHidden/>
              </w:rPr>
              <w:fldChar w:fldCharType="separate"/>
            </w:r>
            <w:r w:rsidR="00EB74F8">
              <w:rPr>
                <w:noProof/>
                <w:webHidden/>
              </w:rPr>
              <w:t>6</w:t>
            </w:r>
            <w:r w:rsidR="00EB74F8">
              <w:rPr>
                <w:noProof/>
                <w:webHidden/>
              </w:rPr>
              <w:fldChar w:fldCharType="end"/>
            </w:r>
          </w:hyperlink>
        </w:p>
        <w:p w14:paraId="1FDABA34" w14:textId="38E5F167" w:rsidR="00EB74F8" w:rsidRDefault="005A554B">
          <w:pPr>
            <w:pStyle w:val="TJ2"/>
            <w:tabs>
              <w:tab w:val="left" w:pos="120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208612133" w:history="1">
            <w:r w:rsidR="00EB74F8" w:rsidRPr="00452E64">
              <w:rPr>
                <w:rStyle w:val="Hiperhivatkozs"/>
                <w:noProof/>
              </w:rPr>
              <w:t>3.3.</w:t>
            </w:r>
            <w:r w:rsidR="00EB74F8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EB74F8" w:rsidRPr="00452E64">
              <w:rPr>
                <w:rStyle w:val="Hiperhivatkozs"/>
                <w:noProof/>
              </w:rPr>
              <w:t>Megoldás formátuma</w:t>
            </w:r>
            <w:r w:rsidR="00EB74F8">
              <w:rPr>
                <w:noProof/>
                <w:webHidden/>
              </w:rPr>
              <w:tab/>
            </w:r>
            <w:r w:rsidR="00EB74F8">
              <w:rPr>
                <w:noProof/>
                <w:webHidden/>
              </w:rPr>
              <w:fldChar w:fldCharType="begin"/>
            </w:r>
            <w:r w:rsidR="00EB74F8">
              <w:rPr>
                <w:noProof/>
                <w:webHidden/>
              </w:rPr>
              <w:instrText xml:space="preserve"> PAGEREF _Toc208612133 \h </w:instrText>
            </w:r>
            <w:r w:rsidR="00EB74F8">
              <w:rPr>
                <w:noProof/>
                <w:webHidden/>
              </w:rPr>
            </w:r>
            <w:r w:rsidR="00EB74F8">
              <w:rPr>
                <w:noProof/>
                <w:webHidden/>
              </w:rPr>
              <w:fldChar w:fldCharType="separate"/>
            </w:r>
            <w:r w:rsidR="00EB74F8">
              <w:rPr>
                <w:noProof/>
                <w:webHidden/>
              </w:rPr>
              <w:t>6</w:t>
            </w:r>
            <w:r w:rsidR="00EB74F8">
              <w:rPr>
                <w:noProof/>
                <w:webHidden/>
              </w:rPr>
              <w:fldChar w:fldCharType="end"/>
            </w:r>
          </w:hyperlink>
        </w:p>
        <w:p w14:paraId="25262366" w14:textId="6476E17C" w:rsidR="00EB74F8" w:rsidRDefault="005A554B">
          <w:pPr>
            <w:pStyle w:val="TJ3"/>
            <w:tabs>
              <w:tab w:val="left" w:pos="1440"/>
              <w:tab w:val="right" w:leader="dot" w:pos="9346"/>
            </w:tabs>
            <w:rPr>
              <w:noProof/>
            </w:rPr>
          </w:pPr>
          <w:hyperlink w:anchor="_Toc208612134" w:history="1">
            <w:r w:rsidR="00EB74F8" w:rsidRPr="00452E64">
              <w:rPr>
                <w:rStyle w:val="Hiperhivatkozs"/>
                <w:noProof/>
              </w:rPr>
              <w:t>3.3.1.</w:t>
            </w:r>
            <w:r w:rsidR="00EB74F8">
              <w:rPr>
                <w:noProof/>
              </w:rPr>
              <w:tab/>
            </w:r>
            <w:r w:rsidR="00EB74F8" w:rsidRPr="00452E64">
              <w:rPr>
                <w:rStyle w:val="Hiperhivatkozs"/>
                <w:noProof/>
              </w:rPr>
              <w:t>Fejlesztői környezet</w:t>
            </w:r>
            <w:r w:rsidR="00EB74F8">
              <w:rPr>
                <w:noProof/>
                <w:webHidden/>
              </w:rPr>
              <w:tab/>
            </w:r>
            <w:r w:rsidR="00EB74F8">
              <w:rPr>
                <w:noProof/>
                <w:webHidden/>
              </w:rPr>
              <w:fldChar w:fldCharType="begin"/>
            </w:r>
            <w:r w:rsidR="00EB74F8">
              <w:rPr>
                <w:noProof/>
                <w:webHidden/>
              </w:rPr>
              <w:instrText xml:space="preserve"> PAGEREF _Toc208612134 \h </w:instrText>
            </w:r>
            <w:r w:rsidR="00EB74F8">
              <w:rPr>
                <w:noProof/>
                <w:webHidden/>
              </w:rPr>
            </w:r>
            <w:r w:rsidR="00EB74F8">
              <w:rPr>
                <w:noProof/>
                <w:webHidden/>
              </w:rPr>
              <w:fldChar w:fldCharType="separate"/>
            </w:r>
            <w:r w:rsidR="00EB74F8">
              <w:rPr>
                <w:noProof/>
                <w:webHidden/>
              </w:rPr>
              <w:t>6</w:t>
            </w:r>
            <w:r w:rsidR="00EB74F8">
              <w:rPr>
                <w:noProof/>
                <w:webHidden/>
              </w:rPr>
              <w:fldChar w:fldCharType="end"/>
            </w:r>
          </w:hyperlink>
        </w:p>
        <w:p w14:paraId="4328D6F9" w14:textId="27277532" w:rsidR="00EB74F8" w:rsidRDefault="005A554B">
          <w:pPr>
            <w:pStyle w:val="TJ3"/>
            <w:tabs>
              <w:tab w:val="left" w:pos="1440"/>
              <w:tab w:val="right" w:leader="dot" w:pos="9346"/>
            </w:tabs>
            <w:rPr>
              <w:noProof/>
            </w:rPr>
          </w:pPr>
          <w:hyperlink w:anchor="_Toc208612135" w:history="1">
            <w:r w:rsidR="00EB74F8" w:rsidRPr="00452E64">
              <w:rPr>
                <w:rStyle w:val="Hiperhivatkozs"/>
                <w:noProof/>
              </w:rPr>
              <w:t>3.3.2.</w:t>
            </w:r>
            <w:r w:rsidR="00EB74F8">
              <w:rPr>
                <w:noProof/>
              </w:rPr>
              <w:tab/>
            </w:r>
            <w:r w:rsidR="00EB74F8" w:rsidRPr="00452E64">
              <w:rPr>
                <w:rStyle w:val="Hiperhivatkozs"/>
                <w:noProof/>
              </w:rPr>
              <w:t>Forráskódok és projektkörnyezet</w:t>
            </w:r>
            <w:r w:rsidR="00EB74F8">
              <w:rPr>
                <w:noProof/>
                <w:webHidden/>
              </w:rPr>
              <w:tab/>
            </w:r>
            <w:r w:rsidR="00EB74F8">
              <w:rPr>
                <w:noProof/>
                <w:webHidden/>
              </w:rPr>
              <w:fldChar w:fldCharType="begin"/>
            </w:r>
            <w:r w:rsidR="00EB74F8">
              <w:rPr>
                <w:noProof/>
                <w:webHidden/>
              </w:rPr>
              <w:instrText xml:space="preserve"> PAGEREF _Toc208612135 \h </w:instrText>
            </w:r>
            <w:r w:rsidR="00EB74F8">
              <w:rPr>
                <w:noProof/>
                <w:webHidden/>
              </w:rPr>
            </w:r>
            <w:r w:rsidR="00EB74F8">
              <w:rPr>
                <w:noProof/>
                <w:webHidden/>
              </w:rPr>
              <w:fldChar w:fldCharType="separate"/>
            </w:r>
            <w:r w:rsidR="00EB74F8">
              <w:rPr>
                <w:noProof/>
                <w:webHidden/>
              </w:rPr>
              <w:t>6</w:t>
            </w:r>
            <w:r w:rsidR="00EB74F8">
              <w:rPr>
                <w:noProof/>
                <w:webHidden/>
              </w:rPr>
              <w:fldChar w:fldCharType="end"/>
            </w:r>
          </w:hyperlink>
        </w:p>
        <w:p w14:paraId="10CBDCE9" w14:textId="1DBAD11F" w:rsidR="00EB74F8" w:rsidRDefault="005A554B">
          <w:pPr>
            <w:pStyle w:val="TJ3"/>
            <w:tabs>
              <w:tab w:val="left" w:pos="1440"/>
              <w:tab w:val="right" w:leader="dot" w:pos="9346"/>
            </w:tabs>
            <w:rPr>
              <w:noProof/>
            </w:rPr>
          </w:pPr>
          <w:hyperlink w:anchor="_Toc208612136" w:history="1">
            <w:r w:rsidR="00EB74F8" w:rsidRPr="00452E64">
              <w:rPr>
                <w:rStyle w:val="Hiperhivatkozs"/>
                <w:noProof/>
              </w:rPr>
              <w:t>3.3.3.</w:t>
            </w:r>
            <w:r w:rsidR="00EB74F8">
              <w:rPr>
                <w:noProof/>
              </w:rPr>
              <w:tab/>
            </w:r>
            <w:r w:rsidR="00EB74F8" w:rsidRPr="00452E64">
              <w:rPr>
                <w:rStyle w:val="Hiperhivatkozs"/>
                <w:noProof/>
              </w:rPr>
              <w:t>Adatbázis</w:t>
            </w:r>
            <w:r w:rsidR="00EB74F8">
              <w:rPr>
                <w:noProof/>
                <w:webHidden/>
              </w:rPr>
              <w:tab/>
            </w:r>
            <w:r w:rsidR="00EB74F8">
              <w:rPr>
                <w:noProof/>
                <w:webHidden/>
              </w:rPr>
              <w:fldChar w:fldCharType="begin"/>
            </w:r>
            <w:r w:rsidR="00EB74F8">
              <w:rPr>
                <w:noProof/>
                <w:webHidden/>
              </w:rPr>
              <w:instrText xml:space="preserve"> PAGEREF _Toc208612136 \h </w:instrText>
            </w:r>
            <w:r w:rsidR="00EB74F8">
              <w:rPr>
                <w:noProof/>
                <w:webHidden/>
              </w:rPr>
            </w:r>
            <w:r w:rsidR="00EB74F8">
              <w:rPr>
                <w:noProof/>
                <w:webHidden/>
              </w:rPr>
              <w:fldChar w:fldCharType="separate"/>
            </w:r>
            <w:r w:rsidR="00EB74F8">
              <w:rPr>
                <w:noProof/>
                <w:webHidden/>
              </w:rPr>
              <w:t>6</w:t>
            </w:r>
            <w:r w:rsidR="00EB74F8">
              <w:rPr>
                <w:noProof/>
                <w:webHidden/>
              </w:rPr>
              <w:fldChar w:fldCharType="end"/>
            </w:r>
          </w:hyperlink>
        </w:p>
        <w:p w14:paraId="77E690F0" w14:textId="3644D80C" w:rsidR="00EB74F8" w:rsidRDefault="005A554B">
          <w:pPr>
            <w:pStyle w:val="TJ3"/>
            <w:tabs>
              <w:tab w:val="left" w:pos="1440"/>
              <w:tab w:val="right" w:leader="dot" w:pos="9346"/>
            </w:tabs>
            <w:rPr>
              <w:noProof/>
            </w:rPr>
          </w:pPr>
          <w:hyperlink w:anchor="_Toc208612137" w:history="1">
            <w:r w:rsidR="00EB74F8" w:rsidRPr="00452E64">
              <w:rPr>
                <w:rStyle w:val="Hiperhivatkozs"/>
                <w:noProof/>
              </w:rPr>
              <w:t>3.3.4.</w:t>
            </w:r>
            <w:r w:rsidR="00EB74F8">
              <w:rPr>
                <w:noProof/>
              </w:rPr>
              <w:tab/>
            </w:r>
            <w:r w:rsidR="00EB74F8" w:rsidRPr="00452E64">
              <w:rPr>
                <w:rStyle w:val="Hiperhivatkozs"/>
                <w:noProof/>
              </w:rPr>
              <w:t>Dokumentációk:</w:t>
            </w:r>
            <w:r w:rsidR="00EB74F8">
              <w:rPr>
                <w:noProof/>
                <w:webHidden/>
              </w:rPr>
              <w:tab/>
            </w:r>
            <w:r w:rsidR="00EB74F8">
              <w:rPr>
                <w:noProof/>
                <w:webHidden/>
              </w:rPr>
              <w:fldChar w:fldCharType="begin"/>
            </w:r>
            <w:r w:rsidR="00EB74F8">
              <w:rPr>
                <w:noProof/>
                <w:webHidden/>
              </w:rPr>
              <w:instrText xml:space="preserve"> PAGEREF _Toc208612137 \h </w:instrText>
            </w:r>
            <w:r w:rsidR="00EB74F8">
              <w:rPr>
                <w:noProof/>
                <w:webHidden/>
              </w:rPr>
            </w:r>
            <w:r w:rsidR="00EB74F8">
              <w:rPr>
                <w:noProof/>
                <w:webHidden/>
              </w:rPr>
              <w:fldChar w:fldCharType="separate"/>
            </w:r>
            <w:r w:rsidR="00EB74F8">
              <w:rPr>
                <w:noProof/>
                <w:webHidden/>
              </w:rPr>
              <w:t>6</w:t>
            </w:r>
            <w:r w:rsidR="00EB74F8">
              <w:rPr>
                <w:noProof/>
                <w:webHidden/>
              </w:rPr>
              <w:fldChar w:fldCharType="end"/>
            </w:r>
          </w:hyperlink>
        </w:p>
        <w:p w14:paraId="63532D2A" w14:textId="34F7AC09" w:rsidR="00EB74F8" w:rsidRDefault="005A554B">
          <w:pPr>
            <w:pStyle w:val="TJ2"/>
            <w:tabs>
              <w:tab w:val="left" w:pos="120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208612138" w:history="1">
            <w:r w:rsidR="00EB74F8" w:rsidRPr="00452E64">
              <w:rPr>
                <w:rStyle w:val="Hiperhivatkozs"/>
                <w:noProof/>
              </w:rPr>
              <w:t>3.4.</w:t>
            </w:r>
            <w:r w:rsidR="00EB74F8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EB74F8" w:rsidRPr="00452E64">
              <w:rPr>
                <w:rStyle w:val="Hiperhivatkozs"/>
                <w:noProof/>
              </w:rPr>
              <w:t>Szoftverfejlesztés</w:t>
            </w:r>
            <w:r w:rsidR="00EB74F8">
              <w:rPr>
                <w:noProof/>
                <w:webHidden/>
              </w:rPr>
              <w:tab/>
            </w:r>
            <w:r w:rsidR="00EB74F8">
              <w:rPr>
                <w:noProof/>
                <w:webHidden/>
              </w:rPr>
              <w:fldChar w:fldCharType="begin"/>
            </w:r>
            <w:r w:rsidR="00EB74F8">
              <w:rPr>
                <w:noProof/>
                <w:webHidden/>
              </w:rPr>
              <w:instrText xml:space="preserve"> PAGEREF _Toc208612138 \h </w:instrText>
            </w:r>
            <w:r w:rsidR="00EB74F8">
              <w:rPr>
                <w:noProof/>
                <w:webHidden/>
              </w:rPr>
            </w:r>
            <w:r w:rsidR="00EB74F8">
              <w:rPr>
                <w:noProof/>
                <w:webHidden/>
              </w:rPr>
              <w:fldChar w:fldCharType="separate"/>
            </w:r>
            <w:r w:rsidR="00EB74F8">
              <w:rPr>
                <w:noProof/>
                <w:webHidden/>
              </w:rPr>
              <w:t>6</w:t>
            </w:r>
            <w:r w:rsidR="00EB74F8">
              <w:rPr>
                <w:noProof/>
                <w:webHidden/>
              </w:rPr>
              <w:fldChar w:fldCharType="end"/>
            </w:r>
          </w:hyperlink>
        </w:p>
        <w:p w14:paraId="08F88658" w14:textId="4CB6D3F1" w:rsidR="00EB74F8" w:rsidRDefault="005A554B">
          <w:pPr>
            <w:pStyle w:val="TJ3"/>
            <w:tabs>
              <w:tab w:val="right" w:leader="dot" w:pos="9346"/>
            </w:tabs>
            <w:rPr>
              <w:noProof/>
            </w:rPr>
          </w:pPr>
          <w:hyperlink w:anchor="_Toc208612139" w:history="1">
            <w:r w:rsidR="00EB74F8" w:rsidRPr="00452E64">
              <w:rPr>
                <w:rStyle w:val="Hiperhivatkozs"/>
                <w:noProof/>
              </w:rPr>
              <w:t>3.4.1.</w:t>
            </w:r>
            <w:r w:rsidR="00EB74F8">
              <w:rPr>
                <w:noProof/>
                <w:webHidden/>
              </w:rPr>
              <w:tab/>
            </w:r>
            <w:r w:rsidR="00EB74F8">
              <w:rPr>
                <w:noProof/>
                <w:webHidden/>
              </w:rPr>
              <w:fldChar w:fldCharType="begin"/>
            </w:r>
            <w:r w:rsidR="00EB74F8">
              <w:rPr>
                <w:noProof/>
                <w:webHidden/>
              </w:rPr>
              <w:instrText xml:space="preserve"> PAGEREF _Toc208612139 \h </w:instrText>
            </w:r>
            <w:r w:rsidR="00EB74F8">
              <w:rPr>
                <w:noProof/>
                <w:webHidden/>
              </w:rPr>
            </w:r>
            <w:r w:rsidR="00EB74F8">
              <w:rPr>
                <w:noProof/>
                <w:webHidden/>
              </w:rPr>
              <w:fldChar w:fldCharType="separate"/>
            </w:r>
            <w:r w:rsidR="00EB74F8">
              <w:rPr>
                <w:noProof/>
                <w:webHidden/>
              </w:rPr>
              <w:t>6</w:t>
            </w:r>
            <w:r w:rsidR="00EB74F8">
              <w:rPr>
                <w:noProof/>
                <w:webHidden/>
              </w:rPr>
              <w:fldChar w:fldCharType="end"/>
            </w:r>
          </w:hyperlink>
        </w:p>
        <w:p w14:paraId="41468887" w14:textId="63CB0986" w:rsidR="00EB74F8" w:rsidRDefault="005A554B">
          <w:pPr>
            <w:pStyle w:val="TJ2"/>
            <w:tabs>
              <w:tab w:val="left" w:pos="120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208612140" w:history="1">
            <w:r w:rsidR="00EB74F8" w:rsidRPr="00452E64">
              <w:rPr>
                <w:rStyle w:val="Hiperhivatkozs"/>
                <w:noProof/>
              </w:rPr>
              <w:t>3.5.</w:t>
            </w:r>
            <w:r w:rsidR="00EB74F8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EB74F8" w:rsidRPr="00452E64">
              <w:rPr>
                <w:rStyle w:val="Hiperhivatkozs"/>
                <w:noProof/>
              </w:rPr>
              <w:t>Modulok</w:t>
            </w:r>
            <w:r w:rsidR="00EB74F8">
              <w:rPr>
                <w:noProof/>
                <w:webHidden/>
              </w:rPr>
              <w:tab/>
            </w:r>
            <w:r w:rsidR="00EB74F8">
              <w:rPr>
                <w:noProof/>
                <w:webHidden/>
              </w:rPr>
              <w:fldChar w:fldCharType="begin"/>
            </w:r>
            <w:r w:rsidR="00EB74F8">
              <w:rPr>
                <w:noProof/>
                <w:webHidden/>
              </w:rPr>
              <w:instrText xml:space="preserve"> PAGEREF _Toc208612140 \h </w:instrText>
            </w:r>
            <w:r w:rsidR="00EB74F8">
              <w:rPr>
                <w:noProof/>
                <w:webHidden/>
              </w:rPr>
            </w:r>
            <w:r w:rsidR="00EB74F8">
              <w:rPr>
                <w:noProof/>
                <w:webHidden/>
              </w:rPr>
              <w:fldChar w:fldCharType="separate"/>
            </w:r>
            <w:r w:rsidR="00EB74F8">
              <w:rPr>
                <w:noProof/>
                <w:webHidden/>
              </w:rPr>
              <w:t>6</w:t>
            </w:r>
            <w:r w:rsidR="00EB74F8">
              <w:rPr>
                <w:noProof/>
                <w:webHidden/>
              </w:rPr>
              <w:fldChar w:fldCharType="end"/>
            </w:r>
          </w:hyperlink>
        </w:p>
        <w:p w14:paraId="63305C76" w14:textId="49F0837A" w:rsidR="001C5C8F" w:rsidRDefault="001C5C8F" w:rsidP="00C102FA">
          <w:r>
            <w:fldChar w:fldCharType="end"/>
          </w:r>
        </w:p>
      </w:sdtContent>
    </w:sdt>
    <w:p w14:paraId="62C01269" w14:textId="77777777" w:rsidR="006E3C16" w:rsidRPr="00BC4B2B" w:rsidRDefault="006E3C16" w:rsidP="00C102FA">
      <w:pPr>
        <w:pStyle w:val="Cmsor1"/>
      </w:pPr>
      <w:bookmarkStart w:id="0" w:name="_Toc208612118"/>
      <w:r w:rsidRPr="00BC4B2B">
        <w:lastRenderedPageBreak/>
        <w:t>Bevezetés</w:t>
      </w:r>
      <w:bookmarkEnd w:id="0"/>
    </w:p>
    <w:p w14:paraId="39BA8E3E" w14:textId="4501F8C9" w:rsidR="00D4652A" w:rsidRPr="00D4652A" w:rsidRDefault="006E3C16" w:rsidP="00C102FA">
      <w:pPr>
        <w:pStyle w:val="Cmsor2"/>
      </w:pPr>
      <w:bookmarkStart w:id="1" w:name="_Toc208612119"/>
      <w:r w:rsidRPr="006E3C16">
        <w:rPr>
          <w:sz w:val="28"/>
          <w:szCs w:val="28"/>
        </w:rPr>
        <w:t xml:space="preserve">A </w:t>
      </w:r>
      <w:r w:rsidRPr="006E3C16">
        <w:t>feladat</w:t>
      </w:r>
      <w:r w:rsidRPr="006E3C16">
        <w:rPr>
          <w:sz w:val="28"/>
          <w:szCs w:val="28"/>
        </w:rPr>
        <w:t xml:space="preserve"> címe</w:t>
      </w:r>
      <w:bookmarkEnd w:id="1"/>
    </w:p>
    <w:p w14:paraId="0FACD634" w14:textId="77777777" w:rsidR="006E3C16" w:rsidRPr="00BC4B2B" w:rsidRDefault="006E3C16" w:rsidP="00C102FA">
      <w:r w:rsidRPr="00BC4B2B">
        <w:t>Eseménytér</w:t>
      </w:r>
    </w:p>
    <w:p w14:paraId="38945893" w14:textId="01FA1863" w:rsidR="0040317D" w:rsidRDefault="006E3C16" w:rsidP="00C102FA">
      <w:pPr>
        <w:pStyle w:val="Cmsor2"/>
      </w:pPr>
      <w:bookmarkStart w:id="2" w:name="_Toc208612120"/>
      <w:r w:rsidRPr="00BC4B2B">
        <w:t>Témaválasztás indoklása</w:t>
      </w:r>
      <w:bookmarkEnd w:id="2"/>
    </w:p>
    <w:p w14:paraId="5D9E6122" w14:textId="3615F5C9" w:rsidR="006E3C16" w:rsidRPr="00C102FA" w:rsidRDefault="006E3C16" w:rsidP="00C102FA">
      <w:r w:rsidRPr="00C102FA">
        <w:t>Az iskolai életben rendszeresen szerveznek különféle programokat – például kirándulásokat, ünnepségeket, versenyeket vagy sportnapokat, amelyek megszervezése és kommunikálása gyakran sok időt és adminisztrációt igényel. A hagyományos módszerek (szóbeli bejelentés, papíros lista, közösségi csoportok) könnyen áttekinthetetlenné válnak, az információk pedig elveszhetnek.</w:t>
      </w:r>
    </w:p>
    <w:p w14:paraId="3A4A5C23" w14:textId="6F1FE6EB" w:rsidR="006E3C16" w:rsidRDefault="006E3C16" w:rsidP="00C102FA">
      <w:pPr>
        <w:pStyle w:val="Cmsor2"/>
      </w:pPr>
      <w:bookmarkStart w:id="3" w:name="_Toc208612121"/>
      <w:r w:rsidRPr="006012F3">
        <w:t>Célkitűzés</w:t>
      </w:r>
      <w:bookmarkEnd w:id="3"/>
    </w:p>
    <w:p w14:paraId="1B8104CA" w14:textId="631E11FA" w:rsidR="006E3C16" w:rsidRDefault="006E3C16" w:rsidP="00C102FA">
      <w:bookmarkStart w:id="4" w:name="_Hlk208602717"/>
      <w:r w:rsidRPr="006012F3">
        <w:t>A projekt célja egy olyan digitális eszköz létrehozása, amely központi felületen kezeli az iskolai eseményeket. A pedagógusok létrehozhatják és nyomon követhetik a programokat, a diákok pedig jelentkezhetnek, szavazhatnak, hozzászólhatnak, és értesítéseket kaphatnak a változásokról.</w:t>
      </w:r>
      <w:r>
        <w:t xml:space="preserve"> </w:t>
      </w:r>
      <w:r w:rsidRPr="006012F3">
        <w:t>A rendszer nem korlátozódik egyetlen intézményre: több iskola is regisztrálhatja magát, és mindegyik önállóan kezelheti a saját osztályait, tanárait és eseményeit. Ezáltal a megoldás nemcsak egy iskola életét könnyíti meg, hanem alkalmas több intézmény eseményeinek hatékony kezelésére is.</w:t>
      </w:r>
      <w:bookmarkEnd w:id="4"/>
    </w:p>
    <w:p w14:paraId="19E0EA2B" w14:textId="0572015F" w:rsidR="006E3C16" w:rsidRDefault="006E3C16" w:rsidP="00C102FA">
      <w:pPr>
        <w:pStyle w:val="Cmsor2"/>
      </w:pPr>
      <w:bookmarkStart w:id="5" w:name="_Toc208612122"/>
      <w:r w:rsidRPr="007C12F2">
        <w:t>Célközönség</w:t>
      </w:r>
      <w:bookmarkEnd w:id="5"/>
    </w:p>
    <w:p w14:paraId="7EC46760" w14:textId="7FF95A97" w:rsidR="006E3C16" w:rsidRPr="007C12F2" w:rsidRDefault="006E3C16" w:rsidP="00C102FA">
      <w:r w:rsidRPr="007C12F2">
        <w:t>A rendszer elsősorban az iskolai közösség számára készült, mivel náluk jelentkezik leginkább az az igény, hogy az események szervezése és kommunikációja átlátható, gyors és mindenki számára elérhető legyen</w:t>
      </w:r>
      <w:r>
        <w:t xml:space="preserve"> akár több intézmény számára</w:t>
      </w:r>
      <w:r w:rsidRPr="007C12F2">
        <w:t>.</w:t>
      </w:r>
    </w:p>
    <w:p w14:paraId="202D2349" w14:textId="77777777" w:rsidR="006E3C16" w:rsidRPr="006E3C16" w:rsidRDefault="006E3C16" w:rsidP="00C102FA"/>
    <w:p w14:paraId="78ACEA98" w14:textId="2B6E8D26" w:rsidR="00D4652A" w:rsidRDefault="006E3C16" w:rsidP="00C102FA">
      <w:pPr>
        <w:pStyle w:val="Cmsor1"/>
      </w:pPr>
      <w:bookmarkStart w:id="6" w:name="_Toc208612123"/>
      <w:r w:rsidRPr="00D139B3">
        <w:lastRenderedPageBreak/>
        <w:t>Szoftver specifikáció</w:t>
      </w:r>
      <w:bookmarkEnd w:id="6"/>
    </w:p>
    <w:p w14:paraId="4D32D915" w14:textId="1009C20D" w:rsidR="006E3C16" w:rsidRDefault="006E3C16" w:rsidP="00C102FA">
      <w:pPr>
        <w:pStyle w:val="Cmsor2"/>
      </w:pPr>
      <w:bookmarkStart w:id="7" w:name="_Toc208612124"/>
      <w:r w:rsidRPr="006E3C16">
        <w:t>Megjelenés</w:t>
      </w:r>
      <w:bookmarkEnd w:id="7"/>
    </w:p>
    <w:p w14:paraId="2D9C1A8F" w14:textId="1850DEAE" w:rsidR="002A3376" w:rsidRDefault="002A3376" w:rsidP="00C102FA">
      <w:pPr>
        <w:pStyle w:val="Cmsor3"/>
      </w:pPr>
      <w:bookmarkStart w:id="8" w:name="_Hlk208603291"/>
      <w:bookmarkStart w:id="9" w:name="_Toc208612125"/>
      <w:r w:rsidRPr="00017344">
        <w:t>Mobil alkalmazás tervezés</w:t>
      </w:r>
      <w:bookmarkEnd w:id="8"/>
      <w:bookmarkEnd w:id="9"/>
    </w:p>
    <w:p w14:paraId="3A26CABF" w14:textId="0B9B6E86" w:rsidR="00813665" w:rsidRPr="006012F3" w:rsidRDefault="00813665" w:rsidP="00C102FA">
      <w:pPr>
        <w:pStyle w:val="Cmsor5"/>
        <w:rPr>
          <w:rFonts w:eastAsia="Roboto Mono"/>
          <w:shd w:val="clear" w:color="auto" w:fill="F8F9FA"/>
        </w:rPr>
      </w:pPr>
      <w:r w:rsidRPr="006012F3">
        <w:rPr>
          <w:rFonts w:eastAsia="Roboto Mono"/>
          <w:shd w:val="clear" w:color="auto" w:fill="F8F9FA"/>
        </w:rPr>
        <w:t>Indítóképernyő</w:t>
      </w:r>
      <w:r w:rsidR="004A2CBB">
        <w:rPr>
          <w:rFonts w:eastAsia="Roboto Mono"/>
          <w:shd w:val="clear" w:color="auto" w:fill="F8F9FA"/>
        </w:rPr>
        <w:t>/B</w:t>
      </w:r>
      <w:r w:rsidR="004A2CBB" w:rsidRPr="006012F3">
        <w:rPr>
          <w:rFonts w:eastAsia="Roboto Mono"/>
          <w:shd w:val="clear" w:color="auto" w:fill="F8F9FA"/>
        </w:rPr>
        <w:t>ejelentkezés/</w:t>
      </w:r>
      <w:r w:rsidR="004A2CBB">
        <w:rPr>
          <w:rFonts w:eastAsia="Roboto Mono"/>
          <w:shd w:val="clear" w:color="auto" w:fill="F8F9FA"/>
        </w:rPr>
        <w:t>R</w:t>
      </w:r>
      <w:r w:rsidR="004A2CBB" w:rsidRPr="006012F3">
        <w:rPr>
          <w:rFonts w:eastAsia="Roboto Mono"/>
          <w:shd w:val="clear" w:color="auto" w:fill="F8F9FA"/>
        </w:rPr>
        <w:t>egisztráció</w:t>
      </w:r>
    </w:p>
    <w:p w14:paraId="7D3CE5F0" w14:textId="43CC78E3" w:rsidR="00813665" w:rsidRDefault="008531BE" w:rsidP="00C102FA">
      <w:pPr>
        <w:pStyle w:val="Cmsor5"/>
        <w:rPr>
          <w:noProof/>
        </w:rPr>
      </w:pPr>
      <w:r w:rsidRPr="008531BE">
        <w:rPr>
          <w:rFonts w:eastAsia="Roboto Mono"/>
          <w:shd w:val="clear" w:color="auto" w:fill="F8F9FA"/>
        </w:rPr>
        <w:drawing>
          <wp:inline distT="0" distB="0" distL="0" distR="0" wp14:anchorId="053D46FD" wp14:editId="297711A6">
            <wp:extent cx="1457865" cy="3020836"/>
            <wp:effectExtent l="0" t="0" r="9525" b="825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10932" cy="313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31BE">
        <w:rPr>
          <w:noProof/>
        </w:rPr>
        <w:t xml:space="preserve"> </w:t>
      </w:r>
      <w:r w:rsidRPr="008531BE">
        <w:rPr>
          <w:rFonts w:eastAsia="Roboto Mono"/>
          <w:shd w:val="clear" w:color="auto" w:fill="F8F9FA"/>
        </w:rPr>
        <w:drawing>
          <wp:inline distT="0" distB="0" distL="0" distR="0" wp14:anchorId="5EDC7F5C" wp14:editId="7265D811">
            <wp:extent cx="1466491" cy="3038705"/>
            <wp:effectExtent l="0" t="0" r="635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92981" cy="3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31BE">
        <w:rPr>
          <w:noProof/>
        </w:rPr>
        <w:t xml:space="preserve"> </w:t>
      </w:r>
      <w:r w:rsidRPr="008531BE">
        <w:rPr>
          <w:noProof/>
        </w:rPr>
        <w:drawing>
          <wp:inline distT="0" distB="0" distL="0" distR="0" wp14:anchorId="0CBA54C3" wp14:editId="12078512">
            <wp:extent cx="1494845" cy="3047867"/>
            <wp:effectExtent l="0" t="0" r="0" b="63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92062" cy="324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728F" w14:textId="77777777" w:rsidR="008531BE" w:rsidRPr="008531BE" w:rsidRDefault="008531BE" w:rsidP="008531BE"/>
    <w:p w14:paraId="1414809A" w14:textId="586C1CB3" w:rsidR="00813665" w:rsidRPr="006012F3" w:rsidRDefault="00813665" w:rsidP="00C102FA">
      <w:pPr>
        <w:pStyle w:val="Cmsor5"/>
        <w:rPr>
          <w:rFonts w:eastAsia="Roboto Mono"/>
          <w:shd w:val="clear" w:color="auto" w:fill="F8F9FA"/>
        </w:rPr>
      </w:pPr>
      <w:r w:rsidRPr="006012F3">
        <w:rPr>
          <w:rFonts w:eastAsia="Roboto Mono"/>
          <w:shd w:val="clear" w:color="auto" w:fill="F8F9FA"/>
        </w:rPr>
        <w:lastRenderedPageBreak/>
        <w:t>Főoldal</w:t>
      </w:r>
    </w:p>
    <w:p w14:paraId="719656B4" w14:textId="4DA14962" w:rsidR="00813665" w:rsidRPr="006012F3" w:rsidRDefault="006F5154" w:rsidP="00C102FA">
      <w:pPr>
        <w:pStyle w:val="Cmsor5"/>
        <w:rPr>
          <w:rFonts w:eastAsia="Roboto Mono"/>
          <w:shd w:val="clear" w:color="auto" w:fill="F8F9FA"/>
        </w:rPr>
      </w:pPr>
      <w:r w:rsidRPr="006F5154">
        <w:rPr>
          <w:rFonts w:eastAsia="Roboto Mono"/>
          <w:shd w:val="clear" w:color="auto" w:fill="F8F9FA"/>
        </w:rPr>
        <w:drawing>
          <wp:inline distT="0" distB="0" distL="0" distR="0" wp14:anchorId="00380716" wp14:editId="7D2A012A">
            <wp:extent cx="1302963" cy="2527746"/>
            <wp:effectExtent l="0" t="0" r="0" b="635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42891" cy="260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5154">
        <w:rPr>
          <w:noProof/>
        </w:rPr>
        <w:t xml:space="preserve"> </w:t>
      </w:r>
      <w:r w:rsidRPr="006F5154">
        <w:rPr>
          <w:rFonts w:eastAsia="Roboto Mono"/>
          <w:shd w:val="clear" w:color="auto" w:fill="F8F9FA"/>
        </w:rPr>
        <w:drawing>
          <wp:inline distT="0" distB="0" distL="0" distR="0" wp14:anchorId="4456C3EF" wp14:editId="29396146">
            <wp:extent cx="1307062" cy="2535699"/>
            <wp:effectExtent l="0" t="0" r="762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45812" cy="261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5154">
        <w:rPr>
          <w:noProof/>
        </w:rPr>
        <w:t xml:space="preserve"> </w:t>
      </w:r>
      <w:r w:rsidRPr="006F5154">
        <w:rPr>
          <w:noProof/>
        </w:rPr>
        <w:drawing>
          <wp:inline distT="0" distB="0" distL="0" distR="0" wp14:anchorId="70F72005" wp14:editId="02ED4136">
            <wp:extent cx="1315185" cy="2551458"/>
            <wp:effectExtent l="0" t="0" r="0" b="127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41612" cy="260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5154">
        <w:rPr>
          <w:noProof/>
        </w:rPr>
        <w:t xml:space="preserve"> </w:t>
      </w:r>
      <w:r w:rsidRPr="006F5154">
        <w:rPr>
          <w:noProof/>
        </w:rPr>
        <w:drawing>
          <wp:inline distT="0" distB="0" distL="0" distR="0" wp14:anchorId="1CB2D021" wp14:editId="492E4719">
            <wp:extent cx="1311852" cy="2544993"/>
            <wp:effectExtent l="0" t="0" r="3175" b="825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58087" cy="26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3186" w14:textId="01B85FC4" w:rsidR="00813665" w:rsidRPr="006012F3" w:rsidRDefault="00813665" w:rsidP="00C102FA">
      <w:pPr>
        <w:pStyle w:val="Cmsor5"/>
        <w:rPr>
          <w:rFonts w:eastAsia="Roboto Mono"/>
          <w:shd w:val="clear" w:color="auto" w:fill="F8F9FA"/>
        </w:rPr>
      </w:pPr>
      <w:r w:rsidRPr="006012F3">
        <w:rPr>
          <w:rFonts w:eastAsia="Roboto Mono"/>
          <w:shd w:val="clear" w:color="auto" w:fill="F8F9FA"/>
        </w:rPr>
        <w:t>Esemény kezelés</w:t>
      </w:r>
    </w:p>
    <w:p w14:paraId="3D3DBE84" w14:textId="77777777" w:rsidR="00813665" w:rsidRPr="006012F3" w:rsidRDefault="00813665" w:rsidP="00C102FA">
      <w:pPr>
        <w:pStyle w:val="Cmsor5"/>
        <w:rPr>
          <w:rFonts w:eastAsia="Roboto Mono"/>
          <w:shd w:val="clear" w:color="auto" w:fill="F8F9FA"/>
        </w:rPr>
      </w:pPr>
    </w:p>
    <w:p w14:paraId="04C2A9D2" w14:textId="3DF6E58B" w:rsidR="00813665" w:rsidRPr="006012F3" w:rsidRDefault="00813665" w:rsidP="00C102FA">
      <w:pPr>
        <w:pStyle w:val="Cmsor3"/>
      </w:pPr>
      <w:bookmarkStart w:id="10" w:name="_Toc208612126"/>
      <w:r>
        <w:t>W</w:t>
      </w:r>
      <w:r w:rsidRPr="006012F3">
        <w:t>eboldal tervezése</w:t>
      </w:r>
      <w:bookmarkEnd w:id="10"/>
    </w:p>
    <w:p w14:paraId="3AF984ED" w14:textId="37DAA1C8" w:rsidR="00813665" w:rsidRPr="006012F3" w:rsidRDefault="00813665" w:rsidP="00C102FA">
      <w:pPr>
        <w:pStyle w:val="Cmsor5"/>
        <w:rPr>
          <w:rFonts w:eastAsia="Roboto Mono"/>
        </w:rPr>
      </w:pPr>
      <w:r w:rsidRPr="006012F3">
        <w:rPr>
          <w:rFonts w:eastAsia="Roboto Mono"/>
        </w:rPr>
        <w:t>Főoldal</w:t>
      </w:r>
    </w:p>
    <w:p w14:paraId="116D5550" w14:textId="77777777" w:rsidR="00813665" w:rsidRPr="006012F3" w:rsidRDefault="00813665" w:rsidP="00C102FA">
      <w:pPr>
        <w:pStyle w:val="Cmsor5"/>
        <w:rPr>
          <w:rFonts w:eastAsia="Roboto Mono"/>
        </w:rPr>
      </w:pPr>
    </w:p>
    <w:p w14:paraId="5B76F14B" w14:textId="7D13B980" w:rsidR="006F5154" w:rsidRPr="006F5154" w:rsidRDefault="00813665" w:rsidP="006F5154">
      <w:pPr>
        <w:pStyle w:val="Cmsor5"/>
        <w:rPr>
          <w:rFonts w:eastAsia="Roboto Mono"/>
        </w:rPr>
      </w:pPr>
      <w:r w:rsidRPr="006012F3">
        <w:rPr>
          <w:rFonts w:eastAsia="Roboto Mono"/>
        </w:rPr>
        <w:t>Bejelentkezés/regisztráció</w:t>
      </w:r>
    </w:p>
    <w:p w14:paraId="39FD0147" w14:textId="39DC258E" w:rsidR="00813665" w:rsidRDefault="00813665" w:rsidP="00C102FA">
      <w:r>
        <w:br w:type="page"/>
      </w:r>
    </w:p>
    <w:p w14:paraId="4D998503" w14:textId="77777777" w:rsidR="00813665" w:rsidRPr="00813665" w:rsidRDefault="00813665" w:rsidP="00C102FA"/>
    <w:p w14:paraId="5B335289" w14:textId="31574E6E" w:rsidR="00D4652A" w:rsidRDefault="006E3C16" w:rsidP="00C102FA">
      <w:pPr>
        <w:pStyle w:val="Cmsor2"/>
      </w:pPr>
      <w:bookmarkStart w:id="11" w:name="_Toc208612127"/>
      <w:r w:rsidRPr="006012F3">
        <w:t>Funkciók</w:t>
      </w:r>
      <w:bookmarkEnd w:id="11"/>
    </w:p>
    <w:p w14:paraId="493F6D02" w14:textId="22C28B23" w:rsidR="00017344" w:rsidRDefault="00017344" w:rsidP="00C102FA">
      <w:pPr>
        <w:pStyle w:val="Cmsor3"/>
      </w:pPr>
      <w:bookmarkStart w:id="12" w:name="_Toc208612128"/>
      <w:r w:rsidRPr="00017344">
        <w:t>Tanári funkciók</w:t>
      </w:r>
      <w:bookmarkEnd w:id="12"/>
    </w:p>
    <w:p w14:paraId="0A61E5C6" w14:textId="77777777" w:rsidR="00017344" w:rsidRPr="006012F3" w:rsidRDefault="00017344" w:rsidP="00C102FA">
      <w:pPr>
        <w:pStyle w:val="Listaszerbekezds"/>
        <w:numPr>
          <w:ilvl w:val="0"/>
          <w:numId w:val="13"/>
        </w:numPr>
        <w:spacing w:line="360" w:lineRule="auto"/>
      </w:pPr>
      <w:r w:rsidRPr="006012F3">
        <w:t>Események létrehozása az esemény nevének megadásával, időpont jelöléssel, helyszín jelöléssel, és további az eseményhez kapcsolódó információk leírásával.</w:t>
      </w:r>
    </w:p>
    <w:p w14:paraId="68B897BF" w14:textId="541AAB53" w:rsidR="00017344" w:rsidRDefault="00017344" w:rsidP="00C102FA">
      <w:pPr>
        <w:pStyle w:val="Listaszerbekezds"/>
        <w:numPr>
          <w:ilvl w:val="0"/>
          <w:numId w:val="13"/>
        </w:numPr>
        <w:spacing w:line="360" w:lineRule="auto"/>
      </w:pPr>
      <w:r w:rsidRPr="006012F3">
        <w:t>Jelentkezési feltételek kiválasztása: Ki lehet  választani melyik osztály vagy évfolyam számára legyen elérhető a jelentkezé</w:t>
      </w:r>
      <w:r>
        <w:t>s.</w:t>
      </w:r>
    </w:p>
    <w:p w14:paraId="79E5DD90" w14:textId="77777777" w:rsidR="00017344" w:rsidRDefault="00017344" w:rsidP="00C102FA">
      <w:pPr>
        <w:pStyle w:val="Listaszerbekezds"/>
        <w:numPr>
          <w:ilvl w:val="0"/>
          <w:numId w:val="13"/>
        </w:numPr>
        <w:spacing w:line="360" w:lineRule="auto"/>
      </w:pPr>
      <w:r w:rsidRPr="006012F3">
        <w:t>Egy létrehozott esemény alatt az eseményhez csatlakozott diákok számára létrehozhatók tetszőleges témájú szavazások(polls).</w:t>
      </w:r>
    </w:p>
    <w:p w14:paraId="53A8C2DB" w14:textId="0C4837D5" w:rsidR="00017344" w:rsidRPr="006012F3" w:rsidRDefault="00017344" w:rsidP="00C102FA">
      <w:pPr>
        <w:pStyle w:val="Cmsor3"/>
        <w:rPr>
          <w:rFonts w:eastAsia="Merriweather"/>
        </w:rPr>
      </w:pPr>
      <w:bookmarkStart w:id="13" w:name="_Toc208612129"/>
      <w:r w:rsidRPr="006012F3">
        <w:t>Diák funkciók</w:t>
      </w:r>
      <w:bookmarkEnd w:id="13"/>
    </w:p>
    <w:p w14:paraId="74D30057" w14:textId="1E2B7847" w:rsidR="00017344" w:rsidRPr="00C102FA" w:rsidRDefault="00017344" w:rsidP="00C102FA">
      <w:pPr>
        <w:pStyle w:val="Listaszerbekezds"/>
        <w:numPr>
          <w:ilvl w:val="0"/>
          <w:numId w:val="12"/>
        </w:numPr>
        <w:spacing w:line="360" w:lineRule="auto"/>
      </w:pPr>
      <w:r w:rsidRPr="00C102FA">
        <w:t>Események listázása és részleteinek megtekintése.</w:t>
      </w:r>
    </w:p>
    <w:p w14:paraId="5DC10F5A" w14:textId="04B20F91" w:rsidR="00017344" w:rsidRPr="006012F3" w:rsidRDefault="00017344" w:rsidP="00C102FA">
      <w:pPr>
        <w:pStyle w:val="Listaszerbekezds"/>
        <w:numPr>
          <w:ilvl w:val="0"/>
          <w:numId w:val="12"/>
        </w:numPr>
        <w:spacing w:line="360" w:lineRule="auto"/>
      </w:pPr>
      <w:r w:rsidRPr="006012F3">
        <w:t>Eseményre jelentkezés („Ott leszek” / „Nem megyek”).</w:t>
      </w:r>
    </w:p>
    <w:p w14:paraId="5276D260" w14:textId="3E0BE400" w:rsidR="00017344" w:rsidRPr="006012F3" w:rsidRDefault="00017344" w:rsidP="00C102FA">
      <w:pPr>
        <w:pStyle w:val="Listaszerbekezds"/>
        <w:numPr>
          <w:ilvl w:val="0"/>
          <w:numId w:val="12"/>
        </w:numPr>
        <w:spacing w:line="360" w:lineRule="auto"/>
      </w:pPr>
      <w:r w:rsidRPr="006012F3">
        <w:t>Részvétel összesítése (pl. 24/30 diák jelentkezett).</w:t>
      </w:r>
    </w:p>
    <w:p w14:paraId="5163BA10" w14:textId="6936A1EC" w:rsidR="00017344" w:rsidRDefault="00017344" w:rsidP="00C102FA">
      <w:pPr>
        <w:pStyle w:val="Listaszerbekezds"/>
        <w:numPr>
          <w:ilvl w:val="0"/>
          <w:numId w:val="12"/>
        </w:numPr>
        <w:spacing w:line="360" w:lineRule="auto"/>
      </w:pPr>
      <w:r w:rsidRPr="006012F3">
        <w:t>Esemény keresése, szűrés dátum vagy szervező szerint.</w:t>
      </w:r>
    </w:p>
    <w:p w14:paraId="792AA19B" w14:textId="6FEED756" w:rsidR="00017344" w:rsidRPr="006012F3" w:rsidRDefault="00017344" w:rsidP="00C102FA">
      <w:pPr>
        <w:pStyle w:val="Listaszerbekezds"/>
        <w:numPr>
          <w:ilvl w:val="0"/>
          <w:numId w:val="12"/>
        </w:numPr>
        <w:spacing w:line="360" w:lineRule="auto"/>
      </w:pPr>
      <w:r w:rsidRPr="006012F3">
        <w:t>Szavazás lezárása, eredmény kiértékelése.</w:t>
      </w:r>
    </w:p>
    <w:p w14:paraId="7386BAF4" w14:textId="38C80111" w:rsidR="00017344" w:rsidRPr="006012F3" w:rsidRDefault="00017344" w:rsidP="00C102FA">
      <w:pPr>
        <w:pStyle w:val="Listaszerbekezds"/>
        <w:numPr>
          <w:ilvl w:val="0"/>
          <w:numId w:val="12"/>
        </w:numPr>
        <w:spacing w:line="360" w:lineRule="auto"/>
      </w:pPr>
      <w:r w:rsidRPr="006012F3">
        <w:t>Diákok hozzászólhatnak eseményekhez.</w:t>
      </w:r>
    </w:p>
    <w:p w14:paraId="12BF2864" w14:textId="6BDDC8B5" w:rsidR="00017344" w:rsidRPr="006012F3" w:rsidRDefault="00017344" w:rsidP="00C102FA">
      <w:pPr>
        <w:pStyle w:val="Listaszerbekezds"/>
        <w:numPr>
          <w:ilvl w:val="0"/>
          <w:numId w:val="12"/>
        </w:numPr>
        <w:spacing w:line="360" w:lineRule="auto"/>
      </w:pPr>
      <w:r w:rsidRPr="006012F3">
        <w:t>Az esemény létrtehozója moderálhatja (pl. törlés, tiltás).</w:t>
      </w:r>
    </w:p>
    <w:p w14:paraId="4A7D40A5" w14:textId="3669B84C" w:rsidR="00017344" w:rsidRPr="006012F3" w:rsidRDefault="00017344" w:rsidP="00C102FA">
      <w:pPr>
        <w:pStyle w:val="Listaszerbekezds"/>
        <w:numPr>
          <w:ilvl w:val="0"/>
          <w:numId w:val="12"/>
        </w:numPr>
        <w:spacing w:line="360" w:lineRule="auto"/>
      </w:pPr>
      <w:r w:rsidRPr="006012F3">
        <w:t>Email/push értesítés új eseményről vagy szavazásról.</w:t>
      </w:r>
    </w:p>
    <w:p w14:paraId="6678C40C" w14:textId="58CCA3E5" w:rsidR="00813665" w:rsidRDefault="00017344" w:rsidP="00C102FA">
      <w:pPr>
        <w:pStyle w:val="Listaszerbekezds"/>
        <w:numPr>
          <w:ilvl w:val="0"/>
          <w:numId w:val="12"/>
        </w:numPr>
        <w:spacing w:line="360" w:lineRule="auto"/>
      </w:pPr>
      <w:r w:rsidRPr="006012F3">
        <w:t>„Kedvenc esemény” funkció → ha követed, mindig értesítést kapsz.</w:t>
      </w:r>
    </w:p>
    <w:p w14:paraId="52493B2C" w14:textId="77777777" w:rsidR="00813665" w:rsidRDefault="00813665" w:rsidP="00C102FA">
      <w:r>
        <w:br w:type="page"/>
      </w:r>
    </w:p>
    <w:p w14:paraId="7228CE9C" w14:textId="5E6FE997" w:rsidR="00017344" w:rsidRDefault="00813665" w:rsidP="00C102FA">
      <w:pPr>
        <w:pStyle w:val="Cmsor1"/>
      </w:pPr>
      <w:bookmarkStart w:id="14" w:name="_Toc208612130"/>
      <w:r w:rsidRPr="006012F3">
        <w:lastRenderedPageBreak/>
        <w:t>Fejlesztői dokumentáció</w:t>
      </w:r>
      <w:bookmarkEnd w:id="14"/>
    </w:p>
    <w:p w14:paraId="04F6573B" w14:textId="279A75E8" w:rsidR="00813665" w:rsidRPr="00813665" w:rsidRDefault="00813665" w:rsidP="00C102FA">
      <w:pPr>
        <w:pStyle w:val="Cmsor2"/>
      </w:pPr>
      <w:bookmarkStart w:id="15" w:name="_Toc208612131"/>
      <w:r w:rsidRPr="00813665">
        <w:t>Operációs rendszer</w:t>
      </w:r>
      <w:bookmarkEnd w:id="15"/>
    </w:p>
    <w:p w14:paraId="73401611" w14:textId="383F4743" w:rsidR="00813665" w:rsidRDefault="00813665" w:rsidP="00C102FA">
      <w:r w:rsidRPr="006012F3">
        <w:t>Windows 10, Windows 11</w:t>
      </w:r>
    </w:p>
    <w:p w14:paraId="75C4BEC9" w14:textId="35B25B5B" w:rsidR="00813665" w:rsidRPr="00813665" w:rsidRDefault="00813665" w:rsidP="00C102FA">
      <w:pPr>
        <w:pStyle w:val="Cmsor2"/>
      </w:pPr>
      <w:bookmarkStart w:id="16" w:name="_Toc208612132"/>
      <w:r w:rsidRPr="00813665">
        <w:t>Felhasználandó programozási nyelv</w:t>
      </w:r>
      <w:bookmarkEnd w:id="16"/>
    </w:p>
    <w:p w14:paraId="449CCE6F" w14:textId="324F63CC" w:rsidR="00813665" w:rsidRDefault="00813665" w:rsidP="00C102FA">
      <w:r w:rsidRPr="006012F3">
        <w:t>HTML, CSS,</w:t>
      </w:r>
      <w:r w:rsidR="00B75880">
        <w:t xml:space="preserve"> </w:t>
      </w:r>
      <w:r>
        <w:t>Dart</w:t>
      </w:r>
    </w:p>
    <w:p w14:paraId="0E49601B" w14:textId="5FC715F5" w:rsidR="00813665" w:rsidRDefault="00813665" w:rsidP="00C102FA">
      <w:pPr>
        <w:pStyle w:val="Cmsor2"/>
      </w:pPr>
      <w:bookmarkStart w:id="17" w:name="_Toc208612133"/>
      <w:r w:rsidRPr="006012F3">
        <w:t>Megoldás formátuma</w:t>
      </w:r>
      <w:bookmarkEnd w:id="17"/>
    </w:p>
    <w:p w14:paraId="4A4577A7" w14:textId="3AE89E6D" w:rsidR="00813665" w:rsidRDefault="00813665" w:rsidP="00C102FA">
      <w:pPr>
        <w:pStyle w:val="Cmsor3"/>
      </w:pPr>
      <w:bookmarkStart w:id="18" w:name="_Toc208612134"/>
      <w:r>
        <w:t>Fejlesztői környezet</w:t>
      </w:r>
      <w:bookmarkEnd w:id="18"/>
    </w:p>
    <w:p w14:paraId="2666A492" w14:textId="651EE16C" w:rsidR="00813665" w:rsidRDefault="00813665" w:rsidP="00C102FA">
      <w:pPr>
        <w:ind w:firstLine="0"/>
      </w:pPr>
      <w:r w:rsidRPr="00D27CE1">
        <w:t xml:space="preserve">Fejlesztői környezetnek egy </w:t>
      </w:r>
      <w:r w:rsidRPr="00D27CE1">
        <w:rPr>
          <w:u w:val="single"/>
        </w:rPr>
        <w:t>webes felület</w:t>
      </w:r>
      <w:r w:rsidRPr="00D27CE1">
        <w:t xml:space="preserve"> és egy </w:t>
      </w:r>
      <w:r w:rsidRPr="00D27CE1">
        <w:rPr>
          <w:u w:val="single"/>
        </w:rPr>
        <w:t>androidos applikáció</w:t>
      </w:r>
      <w:r w:rsidRPr="00D27CE1">
        <w:t xml:space="preserve"> mellett döntöttünk.</w:t>
      </w:r>
    </w:p>
    <w:p w14:paraId="0CDB3C13" w14:textId="20F88CCE" w:rsidR="00813665" w:rsidRPr="006012F3" w:rsidRDefault="00813665" w:rsidP="00C102FA">
      <w:pPr>
        <w:pStyle w:val="Cmsor3"/>
      </w:pPr>
      <w:bookmarkStart w:id="19" w:name="_Hlk208610976"/>
      <w:bookmarkStart w:id="20" w:name="_Toc208612135"/>
      <w:r w:rsidRPr="006012F3">
        <w:t>Forráskódok és projektkörnyezet</w:t>
      </w:r>
      <w:bookmarkEnd w:id="19"/>
      <w:bookmarkEnd w:id="20"/>
    </w:p>
    <w:p w14:paraId="2A4DA9F9" w14:textId="2AB46007" w:rsidR="00813665" w:rsidRDefault="00813665" w:rsidP="00C102FA">
      <w:r w:rsidRPr="006012F3">
        <w:t>Frontend komponensek (HTML, CSS</w:t>
      </w:r>
      <w:r>
        <w:t>,</w:t>
      </w:r>
      <w:r w:rsidRPr="00813665">
        <w:t xml:space="preserve"> </w:t>
      </w:r>
      <w:r>
        <w:t>Flutter(keretrendszer)</w:t>
      </w:r>
      <w:r w:rsidRPr="006012F3">
        <w:t>)</w:t>
      </w:r>
    </w:p>
    <w:p w14:paraId="64D4C67E" w14:textId="08F51716" w:rsidR="00B75880" w:rsidRDefault="00B75880" w:rsidP="00C102FA">
      <w:r>
        <w:t xml:space="preserve">Backend </w:t>
      </w:r>
      <w:r>
        <w:t>keretrendszer</w:t>
      </w:r>
      <w:r>
        <w:t xml:space="preserve"> (</w:t>
      </w:r>
      <w:r w:rsidRPr="006012F3">
        <w:t>Laravel</w:t>
      </w:r>
      <w:r>
        <w:t>)</w:t>
      </w:r>
    </w:p>
    <w:p w14:paraId="007E7646" w14:textId="0283EAB6" w:rsidR="00813665" w:rsidRPr="006012F3" w:rsidRDefault="00813665" w:rsidP="00C102FA">
      <w:pPr>
        <w:pStyle w:val="Cmsor3"/>
      </w:pPr>
      <w:bookmarkStart w:id="21" w:name="_Toc208612136"/>
      <w:r w:rsidRPr="006012F3">
        <w:t>Adatbázis</w:t>
      </w:r>
      <w:bookmarkEnd w:id="21"/>
    </w:p>
    <w:p w14:paraId="0E8C137B" w14:textId="77777777" w:rsidR="00813665" w:rsidRPr="006012F3" w:rsidRDefault="00813665" w:rsidP="00C102FA">
      <w:r w:rsidRPr="006012F3">
        <w:t>Az adatbázis exportált állománya (SQL dump)</w:t>
      </w:r>
    </w:p>
    <w:p w14:paraId="2ED40411" w14:textId="77777777" w:rsidR="00813665" w:rsidRPr="006012F3" w:rsidRDefault="00813665" w:rsidP="00C102FA">
      <w:pPr>
        <w:pStyle w:val="Cmsor3"/>
      </w:pPr>
      <w:bookmarkStart w:id="22" w:name="_Toc208612137"/>
      <w:r w:rsidRPr="006012F3">
        <w:t>Dokumentációk:</w:t>
      </w:r>
      <w:bookmarkEnd w:id="22"/>
    </w:p>
    <w:p w14:paraId="16ACCFDD" w14:textId="77777777" w:rsidR="00813665" w:rsidRPr="006012F3" w:rsidRDefault="00813665" w:rsidP="00C102FA">
      <w:r w:rsidRPr="006012F3">
        <w:t>Erőforrás-terv és munkaidő nyilvántartás</w:t>
      </w:r>
    </w:p>
    <w:p w14:paraId="7EAF1EA5" w14:textId="77777777" w:rsidR="00813665" w:rsidRPr="006012F3" w:rsidRDefault="00813665" w:rsidP="00C102FA">
      <w:r w:rsidRPr="006012F3">
        <w:t>Tesztelési jegyzőkönyvek és eredmények</w:t>
      </w:r>
    </w:p>
    <w:p w14:paraId="34482A3E" w14:textId="1206B9B9" w:rsidR="00813665" w:rsidRDefault="00813665" w:rsidP="00C102FA">
      <w:pPr>
        <w:pStyle w:val="Cmsor2"/>
      </w:pPr>
      <w:bookmarkStart w:id="23" w:name="_Toc208612138"/>
      <w:r w:rsidRPr="006012F3">
        <w:t>Szoftverfejlesztés</w:t>
      </w:r>
      <w:bookmarkEnd w:id="23"/>
      <w:r w:rsidRPr="006012F3">
        <w:t xml:space="preserve"> </w:t>
      </w:r>
    </w:p>
    <w:p w14:paraId="5BC5F488" w14:textId="77777777" w:rsidR="00C102FA" w:rsidRPr="00C102FA" w:rsidRDefault="00C102FA" w:rsidP="00C102FA">
      <w:pPr>
        <w:pStyle w:val="Cmsor3"/>
      </w:pPr>
      <w:bookmarkStart w:id="24" w:name="_Toc208612139"/>
      <w:bookmarkEnd w:id="24"/>
    </w:p>
    <w:p w14:paraId="39774C71" w14:textId="495019BF" w:rsidR="00813665" w:rsidRDefault="00813665" w:rsidP="00C102FA">
      <w:pPr>
        <w:pStyle w:val="Cmsor2"/>
      </w:pPr>
      <w:bookmarkStart w:id="25" w:name="_Toc208612140"/>
      <w:r w:rsidRPr="00813665">
        <w:t>Modulok</w:t>
      </w:r>
      <w:bookmarkEnd w:id="25"/>
    </w:p>
    <w:p w14:paraId="2804BCD3" w14:textId="77777777" w:rsidR="00C102FA" w:rsidRPr="00C102FA" w:rsidRDefault="00C102FA" w:rsidP="00C102FA">
      <w:pPr>
        <w:pStyle w:val="Cmsor3"/>
      </w:pPr>
    </w:p>
    <w:sectPr w:rsidR="00C102FA" w:rsidRPr="00C102FA" w:rsidSect="0046589C">
      <w:headerReference w:type="default" r:id="rId16"/>
      <w:footerReference w:type="default" r:id="rId17"/>
      <w:pgSz w:w="11906" w:h="16838"/>
      <w:pgMar w:top="1736" w:right="1274" w:bottom="1134" w:left="1276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4F4B48" w14:textId="77777777" w:rsidR="005A554B" w:rsidRDefault="005A554B" w:rsidP="00C102FA">
      <w:r>
        <w:separator/>
      </w:r>
    </w:p>
  </w:endnote>
  <w:endnote w:type="continuationSeparator" w:id="0">
    <w:p w14:paraId="7297109B" w14:textId="77777777" w:rsidR="005A554B" w:rsidRDefault="005A554B" w:rsidP="00C102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Roboto Mono">
    <w:altName w:val="Arial"/>
    <w:charset w:val="00"/>
    <w:family w:val="modern"/>
    <w:pitch w:val="fixed"/>
    <w:sig w:usb0="E00002FF" w:usb1="1000205B" w:usb2="00000020" w:usb3="00000000" w:csb0="0000019F" w:csb1="00000000"/>
  </w:font>
  <w:font w:name="Merriweather">
    <w:charset w:val="EE"/>
    <w:family w:val="auto"/>
    <w:pitch w:val="variable"/>
    <w:sig w:usb0="20000207" w:usb1="00000002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63659306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43DDC977" w14:textId="2C4B958C" w:rsidR="0046589C" w:rsidRPr="0046589C" w:rsidRDefault="0046589C" w:rsidP="00676306">
            <w:pPr>
              <w:pStyle w:val="llb"/>
              <w:ind w:left="0" w:firstLine="0"/>
              <w:jc w:val="center"/>
            </w:pPr>
            <w:r w:rsidRPr="0046589C">
              <w:fldChar w:fldCharType="begin"/>
            </w:r>
            <w:r w:rsidRPr="0046589C">
              <w:instrText>PAGE</w:instrText>
            </w:r>
            <w:r w:rsidRPr="0046589C">
              <w:fldChar w:fldCharType="separate"/>
            </w:r>
            <w:r w:rsidRPr="0046589C">
              <w:t>2</w:t>
            </w:r>
            <w:r w:rsidRPr="0046589C">
              <w:fldChar w:fldCharType="end"/>
            </w:r>
            <w:r w:rsidRPr="0046589C">
              <w:t xml:space="preserve">/ </w:t>
            </w:r>
            <w:r w:rsidRPr="0046589C">
              <w:fldChar w:fldCharType="begin"/>
            </w:r>
            <w:r w:rsidRPr="0046589C">
              <w:instrText>NUMPAGES</w:instrText>
            </w:r>
            <w:r w:rsidRPr="0046589C">
              <w:fldChar w:fldCharType="separate"/>
            </w:r>
            <w:r w:rsidRPr="0046589C">
              <w:t>2</w:t>
            </w:r>
            <w:r w:rsidRPr="0046589C">
              <w:fldChar w:fldCharType="end"/>
            </w:r>
            <w:r w:rsidRPr="0046589C">
              <w:t>. oldal</w:t>
            </w:r>
          </w:p>
        </w:sdtContent>
      </w:sdt>
    </w:sdtContent>
  </w:sdt>
  <w:p w14:paraId="2E86B259" w14:textId="77777777" w:rsidR="00903412" w:rsidRDefault="00903412" w:rsidP="00676306">
    <w:pPr>
      <w:pStyle w:val="llb"/>
      <w:ind w:left="0" w:firstLine="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DCDE95" w14:textId="77777777" w:rsidR="005A554B" w:rsidRDefault="005A554B" w:rsidP="00C102FA">
      <w:r>
        <w:separator/>
      </w:r>
    </w:p>
  </w:footnote>
  <w:footnote w:type="continuationSeparator" w:id="0">
    <w:p w14:paraId="172AB267" w14:textId="77777777" w:rsidR="005A554B" w:rsidRDefault="005A554B" w:rsidP="00C102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B9D766" w14:textId="77777777" w:rsidR="007B0D64" w:rsidRDefault="007B0D64" w:rsidP="00C102FA">
    <w:pPr>
      <w:pStyle w:val="lfej"/>
    </w:pPr>
    <w:r>
      <w:rPr>
        <w:noProof/>
      </w:rPr>
      <w:drawing>
        <wp:inline distT="0" distB="0" distL="0" distR="0" wp14:anchorId="72779B49" wp14:editId="718D4168">
          <wp:extent cx="1066800" cy="711162"/>
          <wp:effectExtent l="0" t="0" r="0" b="0"/>
          <wp:docPr id="1" name="Kép 1" descr="Egyenirányító cső vé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Kép 1" descr="Egyenirányító cső vér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92769" cy="72847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  <w:t>Specifikáció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2586A"/>
    <w:multiLevelType w:val="multilevel"/>
    <w:tmpl w:val="23FCF0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1732477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34D7471"/>
    <w:multiLevelType w:val="hybridMultilevel"/>
    <w:tmpl w:val="AF7CB7B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487606"/>
    <w:multiLevelType w:val="hybridMultilevel"/>
    <w:tmpl w:val="25DCB88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5632FE"/>
    <w:multiLevelType w:val="hybridMultilevel"/>
    <w:tmpl w:val="064A8054"/>
    <w:lvl w:ilvl="0" w:tplc="AA58821A">
      <w:start w:val="1"/>
      <w:numFmt w:val="bullet"/>
      <w:pStyle w:val="Listaszerbekezd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3B2A94"/>
    <w:multiLevelType w:val="multilevel"/>
    <w:tmpl w:val="693C88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CE74B93"/>
    <w:multiLevelType w:val="hybridMultilevel"/>
    <w:tmpl w:val="05803D82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63046BA7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34651BC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C2B7B22"/>
    <w:multiLevelType w:val="hybridMultilevel"/>
    <w:tmpl w:val="4DCCE776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7AA558AC"/>
    <w:multiLevelType w:val="multilevel"/>
    <w:tmpl w:val="DD50E764"/>
    <w:lvl w:ilvl="0">
      <w:start w:val="1"/>
      <w:numFmt w:val="decimal"/>
      <w:pStyle w:val="Cmsor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7D130323"/>
    <w:multiLevelType w:val="multilevel"/>
    <w:tmpl w:val="268E892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13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"/>
  </w:num>
  <w:num w:numId="3">
    <w:abstractNumId w:val="10"/>
  </w:num>
  <w:num w:numId="4">
    <w:abstractNumId w:val="4"/>
  </w:num>
  <w:num w:numId="5">
    <w:abstractNumId w:val="3"/>
  </w:num>
  <w:num w:numId="6">
    <w:abstractNumId w:val="2"/>
  </w:num>
  <w:num w:numId="7">
    <w:abstractNumId w:val="8"/>
  </w:num>
  <w:num w:numId="8">
    <w:abstractNumId w:val="7"/>
  </w:num>
  <w:num w:numId="9">
    <w:abstractNumId w:val="11"/>
  </w:num>
  <w:num w:numId="10">
    <w:abstractNumId w:val="5"/>
  </w:num>
  <w:num w:numId="11">
    <w:abstractNumId w:val="0"/>
  </w:num>
  <w:num w:numId="12">
    <w:abstractNumId w:val="9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C16"/>
    <w:rsid w:val="00017344"/>
    <w:rsid w:val="001275F6"/>
    <w:rsid w:val="001C5C8F"/>
    <w:rsid w:val="002A3376"/>
    <w:rsid w:val="0032496C"/>
    <w:rsid w:val="0040317D"/>
    <w:rsid w:val="004121D5"/>
    <w:rsid w:val="0045078F"/>
    <w:rsid w:val="0046589C"/>
    <w:rsid w:val="004A2CBB"/>
    <w:rsid w:val="005826F0"/>
    <w:rsid w:val="005A554B"/>
    <w:rsid w:val="005B3CB5"/>
    <w:rsid w:val="00676306"/>
    <w:rsid w:val="006E3C16"/>
    <w:rsid w:val="006E5DAA"/>
    <w:rsid w:val="006F5154"/>
    <w:rsid w:val="0076704C"/>
    <w:rsid w:val="007B0D64"/>
    <w:rsid w:val="00813665"/>
    <w:rsid w:val="008531BE"/>
    <w:rsid w:val="00903412"/>
    <w:rsid w:val="009A2C56"/>
    <w:rsid w:val="00A55E1C"/>
    <w:rsid w:val="00A922BE"/>
    <w:rsid w:val="00B75880"/>
    <w:rsid w:val="00C102FA"/>
    <w:rsid w:val="00D4652A"/>
    <w:rsid w:val="00EB7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FFE8AE"/>
  <w15:chartTrackingRefBased/>
  <w15:docId w15:val="{86491B41-E7FA-44F1-A3C1-0BBFE6701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C102FA"/>
    <w:pPr>
      <w:ind w:left="284" w:firstLine="283"/>
      <w:jc w:val="both"/>
    </w:pPr>
    <w:rPr>
      <w:rFonts w:ascii="Times New Roman" w:hAnsi="Times New Roman" w:cs="Times New Roman"/>
      <w:sz w:val="26"/>
      <w:szCs w:val="26"/>
    </w:rPr>
  </w:style>
  <w:style w:type="paragraph" w:styleId="Cmsor1">
    <w:name w:val="heading 1"/>
    <w:basedOn w:val="Listaszerbekezds"/>
    <w:next w:val="Cmsor2"/>
    <w:link w:val="Cmsor1Char"/>
    <w:uiPriority w:val="9"/>
    <w:qFormat/>
    <w:rsid w:val="006E3C16"/>
    <w:pPr>
      <w:keepNext/>
      <w:keepLines/>
      <w:pageBreakBefore/>
      <w:numPr>
        <w:numId w:val="1"/>
      </w:numPr>
      <w:spacing w:before="240" w:after="240"/>
      <w:outlineLvl w:val="0"/>
    </w:pPr>
    <w:rPr>
      <w:b/>
      <w:color w:val="2F5496" w:themeColor="accent1" w:themeShade="BF"/>
      <w:sz w:val="36"/>
      <w:szCs w:val="36"/>
    </w:rPr>
  </w:style>
  <w:style w:type="paragraph" w:styleId="Cmsor2">
    <w:name w:val="heading 2"/>
    <w:basedOn w:val="Cmsor1"/>
    <w:next w:val="Cmsor3"/>
    <w:link w:val="Cmsor2Char"/>
    <w:uiPriority w:val="9"/>
    <w:unhideWhenUsed/>
    <w:qFormat/>
    <w:rsid w:val="006E3C16"/>
    <w:pPr>
      <w:pageBreakBefore w:val="0"/>
      <w:numPr>
        <w:ilvl w:val="1"/>
      </w:numPr>
      <w:ind w:left="788" w:hanging="431"/>
      <w:outlineLvl w:val="1"/>
    </w:pPr>
    <w:rPr>
      <w:sz w:val="32"/>
      <w:szCs w:val="32"/>
    </w:rPr>
  </w:style>
  <w:style w:type="paragraph" w:styleId="Cmsor3">
    <w:name w:val="heading 3"/>
    <w:basedOn w:val="Cmsor2"/>
    <w:next w:val="Norml"/>
    <w:link w:val="Cmsor3Char"/>
    <w:uiPriority w:val="9"/>
    <w:unhideWhenUsed/>
    <w:qFormat/>
    <w:rsid w:val="00017344"/>
    <w:pPr>
      <w:numPr>
        <w:ilvl w:val="2"/>
      </w:numPr>
      <w:outlineLvl w:val="2"/>
    </w:pPr>
    <w:rPr>
      <w:sz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6E3C1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81366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7B0D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7B0D64"/>
    <w:rPr>
      <w:rFonts w:ascii="Times New Roman" w:hAnsi="Times New Roman" w:cs="Times New Roman"/>
      <w:sz w:val="26"/>
      <w:szCs w:val="26"/>
    </w:rPr>
  </w:style>
  <w:style w:type="paragraph" w:styleId="llb">
    <w:name w:val="footer"/>
    <w:basedOn w:val="Norml"/>
    <w:link w:val="llbChar"/>
    <w:uiPriority w:val="99"/>
    <w:unhideWhenUsed/>
    <w:rsid w:val="007B0D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7B0D64"/>
    <w:rPr>
      <w:rFonts w:ascii="Times New Roman" w:hAnsi="Times New Roman" w:cs="Times New Roman"/>
      <w:sz w:val="26"/>
      <w:szCs w:val="26"/>
    </w:rPr>
  </w:style>
  <w:style w:type="paragraph" w:styleId="Listaszerbekezds">
    <w:name w:val="List Paragraph"/>
    <w:basedOn w:val="Norml"/>
    <w:uiPriority w:val="34"/>
    <w:qFormat/>
    <w:rsid w:val="00A55E1C"/>
    <w:pPr>
      <w:numPr>
        <w:numId w:val="4"/>
      </w:numPr>
      <w:spacing w:before="120" w:after="120"/>
      <w:contextualSpacing/>
    </w:pPr>
    <w:rPr>
      <w:noProof/>
    </w:rPr>
  </w:style>
  <w:style w:type="character" w:customStyle="1" w:styleId="Cmsor1Char">
    <w:name w:val="Címsor 1 Char"/>
    <w:basedOn w:val="Bekezdsalapbettpusa"/>
    <w:link w:val="Cmsor1"/>
    <w:uiPriority w:val="9"/>
    <w:rsid w:val="006E3C16"/>
    <w:rPr>
      <w:rFonts w:ascii="Times New Roman" w:hAnsi="Times New Roman" w:cs="Times New Roman"/>
      <w:b/>
      <w:noProof/>
      <w:color w:val="2F5496" w:themeColor="accent1" w:themeShade="BF"/>
      <w:sz w:val="36"/>
      <w:szCs w:val="36"/>
    </w:rPr>
  </w:style>
  <w:style w:type="paragraph" w:styleId="Cm">
    <w:name w:val="Title"/>
    <w:basedOn w:val="Norml"/>
    <w:next w:val="Norml"/>
    <w:link w:val="CmChar"/>
    <w:uiPriority w:val="10"/>
    <w:qFormat/>
    <w:rsid w:val="006E3C16"/>
    <w:pPr>
      <w:jc w:val="center"/>
    </w:pPr>
    <w:rPr>
      <w:color w:val="2F5496" w:themeColor="accent1" w:themeShade="BF"/>
      <w:sz w:val="72"/>
      <w:szCs w:val="72"/>
    </w:rPr>
  </w:style>
  <w:style w:type="character" w:customStyle="1" w:styleId="Cmsor2Char">
    <w:name w:val="Címsor 2 Char"/>
    <w:basedOn w:val="Bekezdsalapbettpusa"/>
    <w:link w:val="Cmsor2"/>
    <w:uiPriority w:val="9"/>
    <w:rsid w:val="006E3C16"/>
    <w:rPr>
      <w:rFonts w:ascii="Times New Roman" w:hAnsi="Times New Roman" w:cs="Times New Roman"/>
      <w:b/>
      <w:noProof/>
      <w:color w:val="2F5496" w:themeColor="accent1" w:themeShade="BF"/>
      <w:sz w:val="32"/>
      <w:szCs w:val="32"/>
    </w:rPr>
  </w:style>
  <w:style w:type="character" w:customStyle="1" w:styleId="CmChar">
    <w:name w:val="Cím Char"/>
    <w:basedOn w:val="Bekezdsalapbettpusa"/>
    <w:link w:val="Cm"/>
    <w:uiPriority w:val="10"/>
    <w:rsid w:val="006E3C16"/>
    <w:rPr>
      <w:rFonts w:ascii="Times New Roman" w:hAnsi="Times New Roman" w:cs="Times New Roman"/>
      <w:color w:val="2F5496" w:themeColor="accent1" w:themeShade="BF"/>
      <w:sz w:val="72"/>
      <w:szCs w:val="72"/>
    </w:rPr>
  </w:style>
  <w:style w:type="paragraph" w:styleId="Alcm">
    <w:name w:val="Subtitle"/>
    <w:basedOn w:val="Cm"/>
    <w:next w:val="Norml"/>
    <w:link w:val="AlcmChar"/>
    <w:uiPriority w:val="11"/>
    <w:qFormat/>
    <w:rsid w:val="00EB74F8"/>
    <w:rPr>
      <w:sz w:val="44"/>
      <w:szCs w:val="44"/>
    </w:rPr>
  </w:style>
  <w:style w:type="character" w:customStyle="1" w:styleId="AlcmChar">
    <w:name w:val="Alcím Char"/>
    <w:basedOn w:val="Bekezdsalapbettpusa"/>
    <w:link w:val="Alcm"/>
    <w:uiPriority w:val="11"/>
    <w:rsid w:val="00EB74F8"/>
    <w:rPr>
      <w:rFonts w:ascii="Times New Roman" w:hAnsi="Times New Roman" w:cs="Times New Roman"/>
      <w:color w:val="2F5496" w:themeColor="accent1" w:themeShade="BF"/>
      <w:sz w:val="44"/>
      <w:szCs w:val="44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1C5C8F"/>
    <w:pPr>
      <w:numPr>
        <w:numId w:val="0"/>
      </w:numPr>
      <w:spacing w:after="0"/>
      <w:contextualSpacing w:val="0"/>
      <w:jc w:val="left"/>
      <w:outlineLvl w:val="9"/>
    </w:pPr>
    <w:rPr>
      <w:rFonts w:eastAsiaTheme="majorEastAsia" w:cstheme="majorBidi"/>
      <w:noProof w:val="0"/>
      <w:sz w:val="32"/>
      <w:szCs w:val="3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1C5C8F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1C5C8F"/>
    <w:pPr>
      <w:spacing w:after="100"/>
      <w:ind w:left="260"/>
    </w:pPr>
  </w:style>
  <w:style w:type="character" w:styleId="Hiperhivatkozs">
    <w:name w:val="Hyperlink"/>
    <w:basedOn w:val="Bekezdsalapbettpusa"/>
    <w:uiPriority w:val="99"/>
    <w:unhideWhenUsed/>
    <w:rsid w:val="001C5C8F"/>
    <w:rPr>
      <w:color w:val="0563C1" w:themeColor="hyperlink"/>
      <w:u w:val="single"/>
    </w:rPr>
  </w:style>
  <w:style w:type="paragraph" w:customStyle="1" w:styleId="Stlusuj">
    <w:name w:val="Stílus uj"/>
    <w:basedOn w:val="Cmsor2"/>
    <w:link w:val="StlusujChar"/>
    <w:qFormat/>
    <w:rsid w:val="006E3C16"/>
    <w:rPr>
      <w:rFonts w:eastAsia="Roboto Mono"/>
      <w:b w:val="0"/>
      <w:sz w:val="24"/>
      <w:szCs w:val="24"/>
    </w:rPr>
  </w:style>
  <w:style w:type="character" w:customStyle="1" w:styleId="StlusujChar">
    <w:name w:val="Stílus uj Char"/>
    <w:basedOn w:val="Bekezdsalapbettpusa"/>
    <w:link w:val="Stlusuj"/>
    <w:rsid w:val="006E3C16"/>
    <w:rPr>
      <w:rFonts w:ascii="Times New Roman" w:eastAsia="Roboto Mono" w:hAnsi="Times New Roman" w:cs="Times New Roman"/>
      <w:noProof/>
      <w:color w:val="2F5496" w:themeColor="accent1" w:themeShade="BF"/>
      <w:sz w:val="24"/>
      <w:szCs w:val="24"/>
    </w:rPr>
  </w:style>
  <w:style w:type="character" w:customStyle="1" w:styleId="Cmsor3Char">
    <w:name w:val="Címsor 3 Char"/>
    <w:basedOn w:val="Bekezdsalapbettpusa"/>
    <w:link w:val="Cmsor3"/>
    <w:uiPriority w:val="9"/>
    <w:rsid w:val="00017344"/>
    <w:rPr>
      <w:rFonts w:ascii="Times New Roman" w:hAnsi="Times New Roman" w:cs="Times New Roman"/>
      <w:b/>
      <w:noProof/>
      <w:color w:val="2F5496" w:themeColor="accent1" w:themeShade="BF"/>
      <w:sz w:val="28"/>
      <w:szCs w:val="32"/>
    </w:rPr>
  </w:style>
  <w:style w:type="character" w:customStyle="1" w:styleId="Cmsor4Char">
    <w:name w:val="Címsor 4 Char"/>
    <w:basedOn w:val="Bekezdsalapbettpusa"/>
    <w:link w:val="Cmsor4"/>
    <w:uiPriority w:val="9"/>
    <w:rsid w:val="006E3C16"/>
    <w:rPr>
      <w:rFonts w:asciiTheme="majorHAnsi" w:eastAsiaTheme="majorEastAsia" w:hAnsiTheme="majorHAnsi" w:cstheme="majorBidi"/>
      <w:i/>
      <w:iCs/>
      <w:color w:val="2F5496" w:themeColor="accent1" w:themeShade="BF"/>
      <w:sz w:val="26"/>
      <w:szCs w:val="26"/>
    </w:rPr>
  </w:style>
  <w:style w:type="character" w:customStyle="1" w:styleId="Cmsor5Char">
    <w:name w:val="Címsor 5 Char"/>
    <w:basedOn w:val="Bekezdsalapbettpusa"/>
    <w:link w:val="Cmsor5"/>
    <w:uiPriority w:val="9"/>
    <w:rsid w:val="0081366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J3">
    <w:name w:val="toc 3"/>
    <w:basedOn w:val="Norml"/>
    <w:next w:val="Norml"/>
    <w:autoRedefine/>
    <w:uiPriority w:val="39"/>
    <w:unhideWhenUsed/>
    <w:rsid w:val="00EB74F8"/>
    <w:pPr>
      <w:spacing w:after="100"/>
      <w:ind w:left="520"/>
    </w:pPr>
  </w:style>
  <w:style w:type="character" w:styleId="Mrltotthiperhivatkozs">
    <w:name w:val="FollowedHyperlink"/>
    <w:basedOn w:val="Bekezdsalapbettpusa"/>
    <w:uiPriority w:val="99"/>
    <w:semiHidden/>
    <w:unhideWhenUsed/>
    <w:rsid w:val="0067630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othTamas5\Documents\GitHub\13_S2_5_vizsgaremek\dokumentumok\Specifik&#225;ci&#243;.dotx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C8101C-59CB-4008-8883-2ABC1DFAF6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Specifikáció</Template>
  <TotalTime>0</TotalTime>
  <Pages>7</Pages>
  <Words>635</Words>
  <Characters>4383</Characters>
  <Application>Microsoft Office Word</Application>
  <DocSecurity>0</DocSecurity>
  <Lines>36</Lines>
  <Paragraphs>10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Tóth Tamás</dc:creator>
  <cp:keywords/>
  <dc:description/>
  <cp:lastModifiedBy>Tóth Tamás 5</cp:lastModifiedBy>
  <cp:revision>6</cp:revision>
  <dcterms:created xsi:type="dcterms:W3CDTF">2025-09-12T17:22:00Z</dcterms:created>
  <dcterms:modified xsi:type="dcterms:W3CDTF">2025-09-16T08:40:00Z</dcterms:modified>
</cp:coreProperties>
</file>